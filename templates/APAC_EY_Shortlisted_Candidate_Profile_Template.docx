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14FD" w14:textId="6063BC09" w:rsidR="002F515C" w:rsidRPr="0010612A" w:rsidRDefault="002F515C" w:rsidP="00BA4197">
      <w:pPr>
        <w:pStyle w:val="SHCVText"/>
        <w:tabs>
          <w:tab w:val="clear" w:pos="9498"/>
          <w:tab w:val="right" w:pos="9720"/>
        </w:tabs>
        <w:ind w:left="0" w:right="26"/>
        <w:rPr>
          <w:rFonts w:ascii="Raleway Medium" w:hAnsi="Raleway Medium"/>
          <w:color w:val="222229"/>
        </w:rPr>
      </w:pPr>
    </w:p>
    <w:p w14:paraId="4287FD4B" w14:textId="77777777" w:rsidR="00571066" w:rsidRDefault="00571066" w:rsidP="00BA4197">
      <w:pPr>
        <w:pStyle w:val="SHCVText"/>
        <w:tabs>
          <w:tab w:val="clear" w:pos="9498"/>
          <w:tab w:val="right" w:pos="9720"/>
        </w:tabs>
        <w:ind w:left="0" w:right="26"/>
        <w:rPr>
          <w:rFonts w:ascii="Raleway Medium" w:hAnsi="Raleway Medium"/>
          <w:color w:val="222229"/>
        </w:rPr>
      </w:pPr>
    </w:p>
    <w:p w14:paraId="209C8E59" w14:textId="62466B1C" w:rsidR="00357A38" w:rsidRPr="0010612A" w:rsidRDefault="00357A38" w:rsidP="00BA4197">
      <w:pPr>
        <w:pStyle w:val="SHCVText"/>
        <w:tabs>
          <w:tab w:val="clear" w:pos="9498"/>
          <w:tab w:val="right" w:pos="9720"/>
        </w:tabs>
        <w:ind w:left="0" w:right="26"/>
        <w:rPr>
          <w:rFonts w:ascii="Raleway Medium" w:hAnsi="Raleway Medium"/>
          <w:color w:val="222229"/>
        </w:rPr>
        <w:sectPr w:rsidR="00357A38" w:rsidRPr="0010612A" w:rsidSect="004A1F26">
          <w:headerReference w:type="default" r:id="rId11"/>
          <w:footerReference w:type="default" r:id="rId12"/>
          <w:headerReference w:type="first" r:id="rId13"/>
          <w:footerReference w:type="first" r:id="rId14"/>
          <w:type w:val="continuous"/>
          <w:pgSz w:w="11906" w:h="16838"/>
          <w:pgMar w:top="1728" w:right="1080" w:bottom="1440" w:left="1080" w:header="706" w:footer="0" w:gutter="0"/>
          <w:pgNumType w:start="1"/>
          <w:cols w:space="708"/>
          <w:titlePg/>
          <w:docGrid w:linePitch="360"/>
        </w:sectPr>
      </w:pPr>
    </w:p>
    <w:p w14:paraId="79781B3A" w14:textId="5858713F" w:rsidR="002579A2" w:rsidRDefault="002579A2" w:rsidP="00BA4197">
      <w:pPr>
        <w:pStyle w:val="SHCVText"/>
        <w:tabs>
          <w:tab w:val="clear" w:pos="9498"/>
          <w:tab w:val="right" w:pos="9720"/>
        </w:tabs>
        <w:ind w:left="0" w:right="26"/>
        <w:rPr>
          <w:rFonts w:ascii="Raleway Medium" w:hAnsi="Raleway Medium"/>
          <w:color w:val="222229"/>
        </w:rPr>
      </w:pPr>
    </w:p>
    <w:p w14:paraId="53FD51BB" w14:textId="38355697" w:rsidR="0010612A" w:rsidRDefault="0010612A" w:rsidP="00BA4197">
      <w:pPr>
        <w:pStyle w:val="SHCVText"/>
        <w:tabs>
          <w:tab w:val="clear" w:pos="9498"/>
          <w:tab w:val="right" w:pos="9720"/>
        </w:tabs>
        <w:ind w:left="0" w:right="26"/>
        <w:rPr>
          <w:rFonts w:ascii="Raleway Medium" w:hAnsi="Raleway Medium"/>
          <w:color w:val="222229"/>
        </w:rPr>
      </w:pPr>
    </w:p>
    <w:p w14:paraId="4A0C5BD0" w14:textId="77777777" w:rsidR="003B706C" w:rsidRDefault="003B706C" w:rsidP="00BA4197">
      <w:pPr>
        <w:pStyle w:val="SHCVText"/>
        <w:tabs>
          <w:tab w:val="clear" w:pos="9498"/>
          <w:tab w:val="right" w:pos="9720"/>
        </w:tabs>
        <w:ind w:left="0" w:right="26"/>
        <w:rPr>
          <w:rFonts w:ascii="Raleway Medium" w:hAnsi="Raleway Medium"/>
          <w:color w:val="012249"/>
          <w:sz w:val="36"/>
          <w:szCs w:val="36"/>
        </w:rPr>
      </w:pPr>
      <w:r>
        <w:rPr>
          <w:noProof/>
        </w:rPr>
        <w:drawing>
          <wp:inline distT="0" distB="0" distL="0" distR="0" wp14:anchorId="13CECA98" wp14:editId="6A43600C">
            <wp:extent cx="1076325" cy="1076325"/>
            <wp:effectExtent l="0" t="0" r="9525" b="9525"/>
            <wp:docPr id="7" name="Picture 7" descr="Ernst &amp;amp; You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nst &amp;amp; Young - Wikiped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81029" cy="1081029"/>
                    </a:xfrm>
                    <a:prstGeom prst="rect">
                      <a:avLst/>
                    </a:prstGeom>
                    <a:noFill/>
                    <a:ln>
                      <a:noFill/>
                    </a:ln>
                  </pic:spPr>
                </pic:pic>
              </a:graphicData>
            </a:graphic>
          </wp:inline>
        </w:drawing>
      </w:r>
    </w:p>
    <w:p w14:paraId="2C21D4ED" w14:textId="77777777" w:rsidR="003B706C" w:rsidRPr="00E86967" w:rsidRDefault="003B706C" w:rsidP="00BA4197">
      <w:pPr>
        <w:pStyle w:val="SHCVText"/>
        <w:tabs>
          <w:tab w:val="clear" w:pos="9498"/>
          <w:tab w:val="right" w:pos="9720"/>
        </w:tabs>
        <w:ind w:left="0" w:right="26"/>
        <w:rPr>
          <w:rFonts w:ascii="Raleway Medium" w:hAnsi="Raleway Medium"/>
          <w:color w:val="012249"/>
        </w:rPr>
      </w:pPr>
    </w:p>
    <w:p w14:paraId="731D42F4" w14:textId="0F37C2AE" w:rsidR="003B706C" w:rsidRPr="000B20CF" w:rsidRDefault="003B706C" w:rsidP="00BA4197">
      <w:pPr>
        <w:pStyle w:val="SHCVText"/>
        <w:tabs>
          <w:tab w:val="clear" w:pos="9498"/>
          <w:tab w:val="right" w:pos="9720"/>
        </w:tabs>
        <w:ind w:left="0" w:right="26"/>
        <w:rPr>
          <w:rFonts w:ascii="Raleway Medium" w:hAnsi="Raleway Medium"/>
          <w:color w:val="147689"/>
        </w:rPr>
      </w:pPr>
    </w:p>
    <w:p w14:paraId="69343A17" w14:textId="77777777" w:rsidR="00B161EA" w:rsidRPr="000B20CF" w:rsidRDefault="00B161EA" w:rsidP="00BA4197">
      <w:pPr>
        <w:pStyle w:val="SHCVText"/>
        <w:tabs>
          <w:tab w:val="clear" w:pos="9498"/>
          <w:tab w:val="right" w:pos="9720"/>
        </w:tabs>
        <w:ind w:left="0" w:right="26"/>
        <w:rPr>
          <w:rFonts w:ascii="Raleway Medium" w:hAnsi="Raleway Medium"/>
          <w:color w:val="147689"/>
        </w:rPr>
      </w:pPr>
    </w:p>
    <w:p w14:paraId="63D4293F" w14:textId="77777777" w:rsidR="00012284" w:rsidRPr="00490DEE" w:rsidRDefault="00012284" w:rsidP="00012284">
      <w:pPr>
        <w:pStyle w:val="SHCVText"/>
        <w:tabs>
          <w:tab w:val="clear" w:pos="9498"/>
          <w:tab w:val="right" w:pos="9720"/>
        </w:tabs>
        <w:ind w:left="0" w:right="26"/>
        <w:rPr>
          <w:rFonts w:ascii="Raleway Medium" w:hAnsi="Raleway Medium"/>
          <w:color w:val="012249"/>
          <w:sz w:val="32"/>
          <w:szCs w:val="32"/>
        </w:rPr>
      </w:pPr>
      <w:r>
        <w:rPr>
          <w:rFonts w:ascii="Raleway Medium" w:hAnsi="Raleway Medium"/>
          <w:color w:val="FF0000"/>
          <w:sz w:val="32"/>
          <w:szCs w:val="32"/>
        </w:rPr>
        <w:t>[Assignment Name / Role]</w:t>
      </w:r>
    </w:p>
    <w:p w14:paraId="615247F9" w14:textId="13A57CFE" w:rsidR="00012284" w:rsidRPr="00490DEE" w:rsidRDefault="00012284" w:rsidP="00BA4197">
      <w:pPr>
        <w:pStyle w:val="SHCVText"/>
        <w:tabs>
          <w:tab w:val="clear" w:pos="9498"/>
          <w:tab w:val="right" w:pos="9720"/>
        </w:tabs>
        <w:ind w:left="0" w:right="26"/>
        <w:rPr>
          <w:rFonts w:ascii="Raleway Medium" w:hAnsi="Raleway Medium"/>
          <w:color w:val="012249"/>
          <w:sz w:val="32"/>
          <w:szCs w:val="32"/>
        </w:rPr>
      </w:pPr>
    </w:p>
    <w:p w14:paraId="4EB8E0AF" w14:textId="77777777" w:rsidR="00B161EA" w:rsidRPr="00490DEE" w:rsidRDefault="00B161EA" w:rsidP="00BA4197">
      <w:pPr>
        <w:pStyle w:val="SHCVText"/>
        <w:tabs>
          <w:tab w:val="clear" w:pos="9498"/>
          <w:tab w:val="right" w:pos="9720"/>
        </w:tabs>
        <w:ind w:left="0" w:right="26"/>
        <w:rPr>
          <w:rFonts w:ascii="Raleway Medium" w:hAnsi="Raleway Medium"/>
          <w:color w:val="012249"/>
          <w:sz w:val="32"/>
          <w:szCs w:val="32"/>
        </w:rPr>
      </w:pPr>
    </w:p>
    <w:p w14:paraId="1299E8BB" w14:textId="5D3F52A4" w:rsidR="0010612A" w:rsidRPr="00490DEE" w:rsidRDefault="001B2847" w:rsidP="00BA4197">
      <w:pPr>
        <w:pStyle w:val="SHCVText"/>
        <w:tabs>
          <w:tab w:val="clear" w:pos="9498"/>
          <w:tab w:val="right" w:pos="9720"/>
        </w:tabs>
        <w:ind w:left="0" w:right="26"/>
        <w:rPr>
          <w:rFonts w:ascii="Raleway Medium" w:hAnsi="Raleway Medium"/>
          <w:color w:val="012249"/>
          <w:sz w:val="32"/>
          <w:szCs w:val="32"/>
        </w:rPr>
      </w:pPr>
      <w:r>
        <w:rPr>
          <w:rFonts w:ascii="Raleway Medium" w:hAnsi="Raleway Medium"/>
          <w:color w:val="012249"/>
          <w:sz w:val="32"/>
          <w:szCs w:val="32"/>
        </w:rPr>
        <w:t>Confidential Candidate Summary</w:t>
      </w:r>
    </w:p>
    <w:p w14:paraId="590F58B6" w14:textId="3CCB1602" w:rsidR="0010612A" w:rsidRPr="00490DEE" w:rsidRDefault="0010612A" w:rsidP="00BA4197">
      <w:pPr>
        <w:pStyle w:val="SHCVText"/>
        <w:tabs>
          <w:tab w:val="clear" w:pos="9498"/>
          <w:tab w:val="right" w:pos="9720"/>
        </w:tabs>
        <w:ind w:left="0" w:right="26"/>
        <w:rPr>
          <w:rFonts w:ascii="Raleway Medium" w:hAnsi="Raleway Medium"/>
          <w:color w:val="012249"/>
          <w:sz w:val="32"/>
          <w:szCs w:val="32"/>
        </w:rPr>
      </w:pPr>
    </w:p>
    <w:p w14:paraId="217ECFFC" w14:textId="18FDC560" w:rsidR="0010612A" w:rsidRPr="00490DEE" w:rsidRDefault="0010612A" w:rsidP="00BA4197">
      <w:pPr>
        <w:pStyle w:val="SHCVText"/>
        <w:tabs>
          <w:tab w:val="clear" w:pos="9498"/>
          <w:tab w:val="right" w:pos="9720"/>
        </w:tabs>
        <w:ind w:left="0" w:right="26"/>
        <w:rPr>
          <w:rFonts w:ascii="Raleway Medium" w:hAnsi="Raleway Medium"/>
          <w:color w:val="012249"/>
          <w:sz w:val="32"/>
          <w:szCs w:val="32"/>
        </w:rPr>
      </w:pPr>
    </w:p>
    <w:p w14:paraId="3DD5244C" w14:textId="3F004C75" w:rsidR="00BA5DDF" w:rsidRPr="00490DEE" w:rsidRDefault="00BA5DDF" w:rsidP="00983483">
      <w:pPr>
        <w:pStyle w:val="SHCVText"/>
        <w:tabs>
          <w:tab w:val="right" w:pos="9720"/>
        </w:tabs>
        <w:ind w:left="0" w:right="26"/>
        <w:rPr>
          <w:rFonts w:ascii="Raleway Medium" w:hAnsi="Raleway Medium"/>
          <w:color w:val="012249"/>
          <w:sz w:val="32"/>
          <w:szCs w:val="32"/>
        </w:rPr>
      </w:pPr>
      <w:r>
        <w:rPr>
          <w:rFonts w:ascii="Raleway Medium" w:hAnsi="Raleway Medium"/>
          <w:color w:val="012249"/>
          <w:sz w:val="32"/>
          <w:szCs w:val="32"/>
        </w:rPr>
        <w:t>Candidate: {{CANDIDATE_NAME}}</w:t>
      </w:r>
    </w:p>
    <w:p w14:paraId="35ACA55F" w14:textId="6E884C4F" w:rsidR="00983483" w:rsidRPr="00490DEE" w:rsidRDefault="00983483" w:rsidP="00983483">
      <w:pPr>
        <w:pStyle w:val="SHCVText"/>
        <w:tabs>
          <w:tab w:val="right" w:pos="9720"/>
        </w:tabs>
        <w:ind w:left="0" w:right="26"/>
        <w:rPr>
          <w:rFonts w:ascii="Raleway Medium" w:hAnsi="Raleway Medium"/>
          <w:color w:val="012249"/>
          <w:sz w:val="32"/>
          <w:szCs w:val="32"/>
        </w:rPr>
      </w:pPr>
    </w:p>
    <w:p w14:paraId="34DE4BD4" w14:textId="75BE385F" w:rsidR="00BA5DDF" w:rsidRPr="00490DEE" w:rsidRDefault="00D12BF0" w:rsidP="00983483">
      <w:pPr>
        <w:pStyle w:val="SHCVText"/>
        <w:tabs>
          <w:tab w:val="right" w:pos="9720"/>
        </w:tabs>
        <w:ind w:left="0" w:right="26"/>
        <w:rPr>
          <w:rFonts w:ascii="Raleway Medium" w:hAnsi="Raleway Medium"/>
          <w:color w:val="012249"/>
          <w:sz w:val="32"/>
          <w:szCs w:val="32"/>
        </w:rPr>
      </w:pPr>
      <w:r>
        <w:rPr>
          <w:rFonts w:ascii="Raleway Medium" w:hAnsi="Raleway Medium"/>
          <w:color w:val="012249"/>
          <w:sz w:val="32"/>
          <w:szCs w:val="32"/>
        </w:rPr>
        <w:t>Current Role: {{CURRENT_TITLE}}</w:t>
      </w:r>
    </w:p>
    <w:p w14:paraId="7E92BD87" w14:textId="5146E3E5" w:rsidR="00983483" w:rsidRPr="00490DEE" w:rsidRDefault="00983483" w:rsidP="00983483">
      <w:pPr>
        <w:pStyle w:val="SHCVText"/>
        <w:tabs>
          <w:tab w:val="right" w:pos="9720"/>
        </w:tabs>
        <w:ind w:left="0" w:right="26"/>
        <w:rPr>
          <w:rFonts w:ascii="Raleway Medium" w:hAnsi="Raleway Medium"/>
          <w:color w:val="012249"/>
          <w:sz w:val="32"/>
          <w:szCs w:val="32"/>
        </w:rPr>
      </w:pPr>
    </w:p>
    <w:p w14:paraId="77176843" w14:textId="1A4E04A4" w:rsidR="00D12BF0" w:rsidRPr="00490DEE" w:rsidRDefault="00D12BF0" w:rsidP="00D12BF0">
      <w:pPr>
        <w:pStyle w:val="SHCVText"/>
        <w:tabs>
          <w:tab w:val="right" w:pos="9720"/>
        </w:tabs>
        <w:ind w:left="0" w:right="26"/>
        <w:rPr>
          <w:rFonts w:ascii="Raleway Medium" w:hAnsi="Raleway Medium"/>
          <w:color w:val="012249"/>
          <w:sz w:val="32"/>
          <w:szCs w:val="32"/>
        </w:rPr>
      </w:pPr>
      <w:r>
        <w:rPr>
          <w:rFonts w:ascii="Raleway Medium" w:hAnsi="Raleway Medium"/>
          <w:color w:val="012249"/>
          <w:sz w:val="32"/>
          <w:szCs w:val="32"/>
        </w:rPr>
        <w:t>Current Employer: {{CURRENT_EMPLOYER}}</w:t>
      </w:r>
    </w:p>
    <w:p w14:paraId="7FA1A3D7" w14:textId="380D1DF7" w:rsidR="00D12BF0" w:rsidRPr="00490DEE" w:rsidRDefault="00C44BD8" w:rsidP="00C44BD8">
      <w:pPr>
        <w:pStyle w:val="SHCVText"/>
        <w:tabs>
          <w:tab w:val="clear" w:pos="9498"/>
          <w:tab w:val="left" w:pos="8415"/>
        </w:tabs>
        <w:ind w:left="0" w:right="26"/>
        <w:rPr>
          <w:rFonts w:ascii="Raleway Medium" w:hAnsi="Raleway Medium"/>
          <w:color w:val="012249"/>
          <w:sz w:val="32"/>
          <w:szCs w:val="32"/>
        </w:rPr>
      </w:pPr>
      <w:r>
        <w:rPr>
          <w:rFonts w:ascii="Raleway Medium" w:hAnsi="Raleway Medium"/>
          <w:color w:val="012249"/>
          <w:sz w:val="32"/>
          <w:szCs w:val="32"/>
        </w:rPr>
        <w:tab/>
      </w:r>
    </w:p>
    <w:p w14:paraId="08229453" w14:textId="2DC778FD" w:rsidR="00983483" w:rsidRPr="00490DEE" w:rsidRDefault="00BA5DDF" w:rsidP="00983483">
      <w:pPr>
        <w:pStyle w:val="SHCVText"/>
        <w:tabs>
          <w:tab w:val="right" w:pos="9720"/>
        </w:tabs>
        <w:ind w:left="0" w:right="26"/>
        <w:rPr>
          <w:rFonts w:ascii="Raleway Medium" w:hAnsi="Raleway Medium"/>
          <w:color w:val="012249"/>
          <w:sz w:val="32"/>
          <w:szCs w:val="32"/>
        </w:rPr>
      </w:pPr>
      <w:r>
        <w:rPr>
          <w:rFonts w:ascii="Raleway Medium" w:hAnsi="Raleway Medium"/>
          <w:color w:val="012249"/>
          <w:sz w:val="32"/>
          <w:szCs w:val="32"/>
        </w:rPr>
        <w:t>Date: {{PROFILE_DATE}}</w:t>
      </w:r>
    </w:p>
    <w:p w14:paraId="31A0E262" w14:textId="3BB4EC28" w:rsidR="00983483" w:rsidRPr="00490DEE" w:rsidRDefault="00983483" w:rsidP="00983483">
      <w:pPr>
        <w:pStyle w:val="SHCVText"/>
        <w:tabs>
          <w:tab w:val="right" w:pos="9720"/>
        </w:tabs>
        <w:ind w:left="0" w:right="26"/>
        <w:rPr>
          <w:rFonts w:ascii="Raleway Medium" w:hAnsi="Raleway Medium"/>
          <w:color w:val="012249"/>
          <w:sz w:val="32"/>
          <w:szCs w:val="32"/>
        </w:rPr>
      </w:pPr>
    </w:p>
    <w:p w14:paraId="5A89AAA5" w14:textId="41CB872A" w:rsidR="0010612A" w:rsidRPr="00490DEE" w:rsidRDefault="00BA5DDF" w:rsidP="00983483">
      <w:pPr>
        <w:pStyle w:val="SHCVText"/>
        <w:tabs>
          <w:tab w:val="clear" w:pos="9498"/>
          <w:tab w:val="right" w:pos="9720"/>
        </w:tabs>
        <w:ind w:left="0" w:right="26"/>
        <w:rPr>
          <w:rFonts w:ascii="Raleway Medium" w:hAnsi="Raleway Medium"/>
          <w:color w:val="012249"/>
          <w:sz w:val="32"/>
          <w:szCs w:val="32"/>
        </w:rPr>
      </w:pPr>
      <w:r>
        <w:rPr>
          <w:rFonts w:ascii="Raleway Medium" w:hAnsi="Raleway Medium"/>
          <w:color w:val="012249"/>
          <w:sz w:val="32"/>
          <w:szCs w:val="32"/>
        </w:rPr>
        <w:t xml:space="preserve">Prepared by: </w:t>
      </w:r>
      <w:r>
        <w:rPr>
          <w:rFonts w:ascii="Raleway Medium" w:hAnsi="Raleway Medium"/>
          <w:color w:val="FF0000"/>
          <w:sz w:val="32"/>
          <w:szCs w:val="32"/>
        </w:rPr>
        <w:t>[Consultant and Researcher]</w:t>
      </w:r>
    </w:p>
    <w:p w14:paraId="1EB697BB" w14:textId="5DE7995A" w:rsidR="0010612A" w:rsidRDefault="0010612A" w:rsidP="00BA4197">
      <w:pPr>
        <w:pStyle w:val="SHCVText"/>
        <w:tabs>
          <w:tab w:val="clear" w:pos="9498"/>
          <w:tab w:val="right" w:pos="9720"/>
        </w:tabs>
        <w:ind w:left="0" w:right="26"/>
        <w:rPr>
          <w:rFonts w:ascii="Raleway Medium" w:hAnsi="Raleway Medium"/>
          <w:color w:val="222229"/>
        </w:rPr>
      </w:pPr>
    </w:p>
    <w:p w14:paraId="18F30949" w14:textId="2CA018F7" w:rsidR="0010612A" w:rsidRDefault="0010612A" w:rsidP="00BA4197">
      <w:pPr>
        <w:pStyle w:val="SHCVText"/>
        <w:tabs>
          <w:tab w:val="clear" w:pos="9498"/>
          <w:tab w:val="right" w:pos="9720"/>
        </w:tabs>
        <w:ind w:left="0" w:right="26"/>
        <w:rPr>
          <w:rFonts w:ascii="Raleway Medium" w:hAnsi="Raleway Medium"/>
          <w:color w:val="222229"/>
        </w:rPr>
      </w:pPr>
    </w:p>
    <w:p w14:paraId="3F0E699E" w14:textId="77777777" w:rsidR="002F519E" w:rsidRDefault="002F519E" w:rsidP="00BA4197">
      <w:pPr>
        <w:pStyle w:val="SHCVText"/>
        <w:tabs>
          <w:tab w:val="clear" w:pos="9498"/>
          <w:tab w:val="right" w:pos="9720"/>
        </w:tabs>
        <w:ind w:left="0" w:right="26"/>
        <w:rPr>
          <w:rFonts w:ascii="Raleway Medium" w:hAnsi="Raleway Medium"/>
          <w:color w:val="222229"/>
        </w:rPr>
      </w:pPr>
    </w:p>
    <w:p w14:paraId="63F6CECA" w14:textId="77777777" w:rsidR="005F045B" w:rsidRPr="00357A38" w:rsidRDefault="005F045B" w:rsidP="005F045B">
      <w:pPr>
        <w:spacing w:after="0" w:line="240" w:lineRule="auto"/>
        <w:ind w:right="26"/>
        <w:jc w:val="center"/>
        <w:rPr>
          <w:rFonts w:ascii="Raleway" w:hAnsi="Raleway" w:cs="Calibri"/>
          <w:color w:val="595959"/>
          <w:sz w:val="16"/>
          <w:szCs w:val="16"/>
        </w:rPr>
      </w:pPr>
      <w:r>
        <w:rPr>
          <w:rFonts w:ascii="Raleway" w:hAnsi="Raleway" w:cs="Calibri"/>
          <w:color w:val="595959"/>
          <w:sz w:val="16"/>
          <w:szCs w:val="16"/>
        </w:rPr>
        <w:t>This report is prepared for the exclusive and confidential use for Sheffield Haworth Ltd.  It contains confidential information received from the candidate.</w:t>
      </w:r>
    </w:p>
    <w:p w14:paraId="0E67F945" w14:textId="77777777" w:rsidR="005F045B" w:rsidRPr="00357A38" w:rsidRDefault="005F045B" w:rsidP="005F045B">
      <w:pPr>
        <w:spacing w:after="0" w:line="240" w:lineRule="auto"/>
        <w:ind w:right="26"/>
        <w:jc w:val="center"/>
        <w:rPr>
          <w:rFonts w:ascii="Raleway" w:hAnsi="Raleway" w:cs="Calibri"/>
          <w:color w:val="595959"/>
          <w:sz w:val="16"/>
          <w:szCs w:val="16"/>
        </w:rPr>
      </w:pPr>
    </w:p>
    <w:p w14:paraId="45D29665" w14:textId="77777777" w:rsidR="005F045B" w:rsidRPr="00357A38" w:rsidRDefault="005F045B" w:rsidP="005F045B">
      <w:pPr>
        <w:spacing w:after="0" w:line="240" w:lineRule="auto"/>
        <w:ind w:right="26"/>
        <w:jc w:val="center"/>
        <w:rPr>
          <w:rFonts w:ascii="Raleway" w:hAnsi="Raleway" w:cs="Calibri"/>
          <w:color w:val="595959"/>
          <w:sz w:val="16"/>
          <w:szCs w:val="16"/>
        </w:rPr>
      </w:pPr>
      <w:r>
        <w:rPr>
          <w:rFonts w:ascii="Raleway" w:hAnsi="Raleway" w:cs="Calibri"/>
          <w:color w:val="595959"/>
          <w:sz w:val="16"/>
          <w:szCs w:val="16"/>
        </w:rPr>
        <w:t>The evaluation section of this report is relative only to this specific client assignment.  It is imperative that the client does not make reference checks, or any other contacts relating to this candidate with their authorisation.</w:t>
      </w:r>
    </w:p>
    <w:p w14:paraId="3AE081B9" w14:textId="77777777" w:rsidR="005F045B" w:rsidRPr="00357A38" w:rsidRDefault="005F045B" w:rsidP="005F045B">
      <w:pPr>
        <w:spacing w:after="0" w:line="240" w:lineRule="auto"/>
        <w:ind w:right="26"/>
        <w:jc w:val="center"/>
        <w:rPr>
          <w:rFonts w:ascii="Raleway" w:hAnsi="Raleway" w:cs="Calibri"/>
          <w:color w:val="595959"/>
          <w:sz w:val="16"/>
          <w:szCs w:val="16"/>
        </w:rPr>
      </w:pPr>
    </w:p>
    <w:p w14:paraId="51DD78A9" w14:textId="77777777" w:rsidR="005F045B" w:rsidRPr="00357A38" w:rsidRDefault="005F045B" w:rsidP="005F045B">
      <w:pPr>
        <w:spacing w:after="0" w:line="240" w:lineRule="auto"/>
        <w:ind w:right="26"/>
        <w:jc w:val="center"/>
        <w:rPr>
          <w:rFonts w:ascii="Raleway" w:hAnsi="Raleway" w:cs="Calibri"/>
          <w:color w:val="595959"/>
          <w:sz w:val="16"/>
          <w:szCs w:val="16"/>
        </w:rPr>
      </w:pPr>
      <w:r>
        <w:rPr>
          <w:rFonts w:ascii="Raleway" w:hAnsi="Raleway" w:cs="Calibri"/>
          <w:color w:val="595959"/>
          <w:sz w:val="16"/>
          <w:szCs w:val="16"/>
        </w:rPr>
        <w:t>According to the terms and conditions of this agreement the Client:</w:t>
      </w:r>
    </w:p>
    <w:p w14:paraId="386ADF29" w14:textId="77777777" w:rsidR="005F045B" w:rsidRPr="00357A38" w:rsidRDefault="005F045B" w:rsidP="005F045B">
      <w:pPr>
        <w:spacing w:after="0" w:line="240" w:lineRule="auto"/>
        <w:ind w:right="26"/>
        <w:jc w:val="center"/>
        <w:rPr>
          <w:rFonts w:ascii="Raleway" w:hAnsi="Raleway" w:cs="Calibri"/>
          <w:color w:val="595959"/>
          <w:sz w:val="16"/>
          <w:szCs w:val="16"/>
        </w:rPr>
      </w:pPr>
    </w:p>
    <w:p w14:paraId="76FFF3B8" w14:textId="77777777" w:rsidR="005F045B" w:rsidRPr="00357A38" w:rsidRDefault="005F045B" w:rsidP="005F045B">
      <w:pPr>
        <w:pStyle w:val="ListParagraph"/>
        <w:numPr>
          <w:ilvl w:val="0"/>
          <w:numId w:val="24"/>
        </w:numPr>
        <w:spacing w:after="0" w:line="240" w:lineRule="auto"/>
        <w:ind w:left="360" w:right="26"/>
        <w:jc w:val="center"/>
        <w:rPr>
          <w:rFonts w:ascii="Raleway" w:eastAsia="Cambria" w:hAnsi="Raleway" w:cs="Calibri"/>
          <w:color w:val="595959"/>
          <w:sz w:val="16"/>
          <w:szCs w:val="16"/>
          <w:lang w:val="en-US"/>
        </w:rPr>
      </w:pPr>
      <w:r>
        <w:rPr>
          <w:rFonts w:ascii="Raleway" w:eastAsia="Cambria" w:hAnsi="Raleway" w:cs="Calibri"/>
          <w:color w:val="595959"/>
          <w:sz w:val="16"/>
          <w:szCs w:val="16"/>
          <w:lang w:val="en-US"/>
        </w:rPr>
        <w:t>Undertakes not to transfer any personal data on candidates to any third party without the candidate’s consent.</w:t>
      </w:r>
    </w:p>
    <w:p w14:paraId="5435D327" w14:textId="77777777" w:rsidR="005F045B" w:rsidRPr="00357A38" w:rsidRDefault="005F045B" w:rsidP="005F045B">
      <w:pPr>
        <w:spacing w:after="0" w:line="240" w:lineRule="auto"/>
        <w:ind w:right="26"/>
        <w:contextualSpacing/>
        <w:jc w:val="center"/>
        <w:rPr>
          <w:rFonts w:ascii="Raleway" w:eastAsia="Cambria" w:hAnsi="Raleway" w:cs="Calibri"/>
          <w:color w:val="595959"/>
          <w:sz w:val="16"/>
          <w:szCs w:val="16"/>
          <w:lang w:val="en-US"/>
        </w:rPr>
      </w:pPr>
    </w:p>
    <w:p w14:paraId="2FF25C01" w14:textId="77777777" w:rsidR="005F045B" w:rsidRPr="00357A38" w:rsidRDefault="005F045B" w:rsidP="005F045B">
      <w:pPr>
        <w:pStyle w:val="ListParagraph"/>
        <w:numPr>
          <w:ilvl w:val="0"/>
          <w:numId w:val="24"/>
        </w:numPr>
        <w:spacing w:after="0" w:line="240" w:lineRule="auto"/>
        <w:ind w:left="360" w:right="26"/>
        <w:jc w:val="center"/>
        <w:rPr>
          <w:rFonts w:ascii="Raleway" w:eastAsia="Cambria" w:hAnsi="Raleway" w:cs="Calibri"/>
          <w:color w:val="595959"/>
          <w:sz w:val="16"/>
          <w:szCs w:val="16"/>
          <w:lang w:val="en-US"/>
        </w:rPr>
      </w:pPr>
      <w:r>
        <w:rPr>
          <w:rFonts w:ascii="Raleway" w:eastAsia="Cambria" w:hAnsi="Raleway" w:cs="Calibri"/>
          <w:color w:val="595959"/>
          <w:sz w:val="16"/>
          <w:szCs w:val="16"/>
          <w:lang w:val="en-US"/>
        </w:rPr>
        <w:t>Undertakes to take, if candidates are process within the organisation, appropriate state of the art technical and organisational security measures to protect these data against accidental or unlawful destruction, accidental loss, improper alteration or unauthorised disclosure or access.</w:t>
      </w:r>
    </w:p>
    <w:p w14:paraId="7FC06E39" w14:textId="77777777" w:rsidR="005F045B" w:rsidRPr="00357A38" w:rsidRDefault="005F045B" w:rsidP="005F045B">
      <w:pPr>
        <w:spacing w:after="0" w:line="240" w:lineRule="auto"/>
        <w:ind w:right="26"/>
        <w:contextualSpacing/>
        <w:jc w:val="center"/>
        <w:rPr>
          <w:rFonts w:ascii="Raleway" w:eastAsia="Cambria" w:hAnsi="Raleway" w:cs="Calibri"/>
          <w:color w:val="595959"/>
          <w:sz w:val="16"/>
          <w:szCs w:val="16"/>
          <w:lang w:val="en-US"/>
        </w:rPr>
      </w:pPr>
    </w:p>
    <w:p w14:paraId="5E0B83B9" w14:textId="36999867" w:rsidR="005C480E" w:rsidRPr="006E6AA3" w:rsidRDefault="005F045B" w:rsidP="005C480E">
      <w:pPr>
        <w:pStyle w:val="ListParagraph"/>
        <w:numPr>
          <w:ilvl w:val="0"/>
          <w:numId w:val="24"/>
        </w:numPr>
        <w:spacing w:after="0" w:line="240" w:lineRule="auto"/>
        <w:ind w:left="360" w:right="26"/>
        <w:jc w:val="center"/>
        <w:rPr>
          <w:rFonts w:ascii="Raleway" w:eastAsia="Cambria" w:hAnsi="Raleway" w:cs="Calibri"/>
          <w:color w:val="595959"/>
          <w:sz w:val="16"/>
          <w:szCs w:val="16"/>
          <w:lang w:val="en-US"/>
        </w:rPr>
      </w:pPr>
      <w:r>
        <w:rPr>
          <w:rFonts w:ascii="Raleway" w:eastAsia="Cambria" w:hAnsi="Raleway" w:cs="Calibri"/>
          <w:color w:val="595959"/>
          <w:sz w:val="16"/>
          <w:szCs w:val="16"/>
          <w:lang w:val="en-US"/>
        </w:rPr>
        <w:t>Acknowledge that candidates have a right of access to data relating to them that the client would have processed and that they can obtain a copy of these data.  They will have the right to rectify or suppress any personal data that are shown to be inaccurate or incomplete.</w:t>
      </w:r>
      <w:r>
        <w:rPr>
          <w:rFonts w:ascii="Raleway Medium" w:eastAsia="Calibri" w:hAnsi="Raleway Medium" w:cs="Times New Roman"/>
          <w:color w:val="012249"/>
          <w:lang w:eastAsia="en-GB"/>
        </w:rPr>
        <w:br w:type="page"/>
      </w:r>
    </w:p>
    <w:p w14:paraId="161BBDC7" w14:textId="232B66F2" w:rsidR="00715814" w:rsidRPr="00DB41AD" w:rsidRDefault="007D79CB" w:rsidP="008B1CFC">
      <w:pPr>
        <w:spacing w:after="0" w:line="240" w:lineRule="auto"/>
        <w:ind w:right="26"/>
        <w:jc w:val="both"/>
        <w:rPr>
          <w:rFonts w:ascii="Raleway Medium" w:eastAsia="Calibri" w:hAnsi="Raleway Medium" w:cs="Times New Roman"/>
          <w:color w:val="012249"/>
          <w:sz w:val="36"/>
          <w:szCs w:val="36"/>
          <w:lang w:eastAsia="en-GB"/>
        </w:rPr>
      </w:pPr>
      <w:r>
        <w:rPr>
          <w:rFonts w:ascii="Raleway Medium" w:eastAsia="Calibri" w:hAnsi="Raleway Medium" w:cs="Times New Roman"/>
          <w:color w:val="012249"/>
          <w:sz w:val="36"/>
          <w:szCs w:val="36"/>
          <w:lang w:eastAsia="en-GB"/>
        </w:rPr>
        <w:lastRenderedPageBreak/>
        <w:t>SH Summary</w:t>
      </w:r>
    </w:p>
    <w:p w14:paraId="2BDEE791" w14:textId="77777777" w:rsidR="005C02CE" w:rsidRPr="001E6FDE" w:rsidRDefault="005C02CE" w:rsidP="008B1CFC">
      <w:pPr>
        <w:spacing w:after="0" w:line="240" w:lineRule="auto"/>
        <w:ind w:right="26"/>
        <w:jc w:val="both"/>
        <w:rPr>
          <w:rFonts w:ascii="Raleway Medium" w:eastAsia="Calibri" w:hAnsi="Raleway Medium" w:cs="Calibri"/>
          <w:iCs/>
          <w:color w:val="222229"/>
          <w:lang w:eastAsia="en-GB"/>
        </w:rPr>
      </w:pPr>
    </w:p>
    <w:p w14:paraId="6A7F82C8" w14:textId="0861D2C1" w:rsidR="008B1CFC" w:rsidRPr="004B4E28" w:rsidRDefault="008B1CFC" w:rsidP="008B1CFC">
      <w:pPr>
        <w:spacing w:after="0" w:line="240" w:lineRule="auto"/>
        <w:ind w:right="26"/>
        <w:jc w:val="both"/>
        <w:rPr>
          <w:rFonts w:ascii="Raleway Medium" w:eastAsia="Calibri" w:hAnsi="Raleway Medium" w:cs="Calibri"/>
          <w:color w:val="222229"/>
          <w:sz w:val="36"/>
          <w:szCs w:val="32"/>
          <w:lang w:eastAsia="en-GB"/>
        </w:rPr>
      </w:pPr>
      <w:r>
        <w:rPr>
          <w:rFonts w:ascii="Raleway Medium" w:eastAsia="Calibri" w:hAnsi="Raleway Medium" w:cs="Calibri"/>
          <w:i/>
          <w:color w:val="FF0000"/>
          <w:lang w:eastAsia="en-GB"/>
        </w:rPr>
        <w:t>[please note – this section will comprise of the agreed Headings for assessing candidates for the specific mandate – same as those used on the Status Report / Portal]</w:t>
      </w:r>
      <w:r>
        <w:rPr>
          <w:rFonts w:ascii="Raleway Medium" w:eastAsia="Calibri" w:hAnsi="Raleway Medium" w:cs="Calibri"/>
          <w:i/>
          <w:color w:val="222229"/>
          <w:lang w:eastAsia="en-GB"/>
        </w:rPr>
        <w:t xml:space="preserve"> </w:t>
      </w:r>
    </w:p>
    <w:p w14:paraId="7397157D" w14:textId="77777777" w:rsidR="00F45F89" w:rsidRPr="005954A6" w:rsidRDefault="00F45F89" w:rsidP="008B1CFC">
      <w:pPr>
        <w:spacing w:after="0" w:line="240" w:lineRule="auto"/>
        <w:ind w:right="26"/>
        <w:rPr>
          <w:rFonts w:ascii="Raleway Medium" w:hAnsi="Raleway Medium" w:cs="Calibri"/>
          <w:color w:val="222229"/>
        </w:rPr>
      </w:pPr>
    </w:p>
    <w:p w14:paraId="7D4A4698" w14:textId="5005EEEC" w:rsidR="008B1CFC" w:rsidRPr="00AD6A68" w:rsidRDefault="007D79CB" w:rsidP="008B1CFC">
      <w:pPr>
        <w:spacing w:after="0" w:line="240" w:lineRule="auto"/>
        <w:ind w:right="26"/>
        <w:jc w:val="both"/>
        <w:rPr>
          <w:rFonts w:ascii="Raleway Medium" w:eastAsia="Calibri" w:hAnsi="Raleway Medium" w:cs="Times New Roman"/>
          <w:color w:val="012249"/>
          <w:sz w:val="32"/>
          <w:szCs w:val="32"/>
          <w:lang w:eastAsia="en-GB"/>
        </w:rPr>
      </w:pPr>
      <w:r>
        <w:rPr>
          <w:rFonts w:ascii="Raleway Medium" w:eastAsia="Calibri" w:hAnsi="Raleway Medium" w:cs="Times New Roman"/>
          <w:color w:val="012249"/>
          <w:sz w:val="32"/>
          <w:szCs w:val="32"/>
          <w:lang w:eastAsia="en-GB"/>
        </w:rPr>
        <w:t>Heading 1</w:t>
      </w:r>
    </w:p>
    <w:p w14:paraId="601A3DDE" w14:textId="77777777" w:rsidR="002F035B" w:rsidRPr="00CB689F" w:rsidRDefault="002F035B" w:rsidP="00CB689F">
      <w:pPr>
        <w:tabs>
          <w:tab w:val="right" w:pos="9720"/>
        </w:tabs>
        <w:spacing w:after="0" w:line="240" w:lineRule="auto"/>
        <w:ind w:right="26"/>
        <w:jc w:val="both"/>
        <w:rPr>
          <w:rFonts w:ascii="Raleway Medium" w:eastAsia="Calibri" w:hAnsi="Raleway Medium" w:cs="Times New Roman"/>
          <w:color w:val="222229"/>
          <w:lang w:eastAsia="en-GB"/>
        </w:rPr>
      </w:pPr>
    </w:p>
    <w:p w14:paraId="11ACB287" w14:textId="730CE2E8" w:rsidR="007D79CB" w:rsidRPr="00CB689F" w:rsidRDefault="002F035B" w:rsidP="00CB689F">
      <w:pPr>
        <w:pStyle w:val="ListParagraph"/>
        <w:numPr>
          <w:ilvl w:val="0"/>
          <w:numId w:val="28"/>
        </w:numPr>
        <w:spacing w:after="0" w:line="240" w:lineRule="auto"/>
        <w:ind w:right="26"/>
        <w:jc w:val="both"/>
        <w:rPr>
          <w:rFonts w:ascii="Raleway Medium" w:hAnsi="Raleway Medium" w:cs="Calibri"/>
          <w:i/>
          <w:color w:val="222229"/>
        </w:rPr>
      </w:pPr>
      <w:r>
        <w:rPr>
          <w:rFonts w:ascii="Raleway Medium" w:eastAsia="Calibri" w:hAnsi="Raleway Medium" w:cs="Times New Roman"/>
          <w:color w:val="222229"/>
          <w:lang w:eastAsia="en-GB"/>
        </w:rPr>
        <w:fldChar w:fldCharType="begin">
          <w:ffData>
            <w:name w:val=""/>
            <w:enabled/>
            <w:calcOnExit w:val="0"/>
            <w:textInput>
              <w:default w:val="[SH Bullets]"/>
            </w:textInput>
          </w:ffData>
        </w:fldChar>
        <w:instrText xml:space="preserve"> FORMTEXT </w:instrText>
        <w:fldChar w:fldCharType="separate"/>
      </w:r>
      <w:r>
        <w:rPr>
          <w:rFonts w:ascii="Raleway Medium" w:eastAsia="Calibri" w:hAnsi="Raleway Medium" w:cs="Times New Roman"/>
          <w:noProof/>
          <w:color w:val="222229"/>
          <w:lang w:eastAsia="en-GB"/>
        </w:rPr>
        <w:t>[SH Bullets]</w:t>
      </w:r>
      <w:r>
        <w:rPr>
          <w:rFonts w:ascii="Raleway Medium" w:eastAsia="Calibri" w:hAnsi="Raleway Medium" w:cs="Times New Roman"/>
          <w:color w:val="222229"/>
          <w:lang w:eastAsia="en-GB"/>
        </w:rPr>
        <w:fldChar w:fldCharType="end"/>
      </w:r>
    </w:p>
    <w:p w14:paraId="5063873C" w14:textId="77777777" w:rsidR="005D3169" w:rsidRPr="00CB689F" w:rsidRDefault="005D3169" w:rsidP="00CB689F">
      <w:pPr>
        <w:spacing w:after="0" w:line="240" w:lineRule="auto"/>
        <w:ind w:right="26"/>
        <w:jc w:val="both"/>
        <w:rPr>
          <w:rFonts w:ascii="Raleway Medium" w:hAnsi="Raleway Medium" w:cs="Calibri"/>
          <w:color w:val="222229"/>
        </w:rPr>
      </w:pPr>
    </w:p>
    <w:p w14:paraId="1547F49F" w14:textId="7C295ED3" w:rsidR="005D3169" w:rsidRPr="00DB41AD" w:rsidRDefault="005D3169" w:rsidP="005D3169">
      <w:pPr>
        <w:spacing w:after="0" w:line="240" w:lineRule="auto"/>
        <w:ind w:right="26"/>
        <w:jc w:val="both"/>
        <w:rPr>
          <w:rFonts w:ascii="Raleway Medium" w:eastAsia="Calibri" w:hAnsi="Raleway Medium" w:cs="Times New Roman"/>
          <w:color w:val="012249"/>
          <w:sz w:val="32"/>
          <w:szCs w:val="32"/>
          <w:lang w:eastAsia="en-GB"/>
        </w:rPr>
      </w:pPr>
      <w:r>
        <w:rPr>
          <w:rFonts w:ascii="Raleway Medium" w:eastAsia="Calibri" w:hAnsi="Raleway Medium" w:cs="Times New Roman"/>
          <w:color w:val="012249"/>
          <w:sz w:val="32"/>
          <w:szCs w:val="32"/>
          <w:lang w:eastAsia="en-GB"/>
        </w:rPr>
        <w:t>Heading 2</w:t>
      </w:r>
    </w:p>
    <w:p w14:paraId="2F69E59B" w14:textId="77777777" w:rsidR="00CB689F" w:rsidRPr="00CB689F" w:rsidRDefault="00CB689F" w:rsidP="00CB689F">
      <w:pPr>
        <w:tabs>
          <w:tab w:val="right" w:pos="9720"/>
        </w:tabs>
        <w:spacing w:after="0" w:line="240" w:lineRule="auto"/>
        <w:ind w:right="26"/>
        <w:jc w:val="both"/>
        <w:rPr>
          <w:rFonts w:ascii="Raleway Medium" w:eastAsia="Calibri" w:hAnsi="Raleway Medium" w:cs="Times New Roman"/>
          <w:color w:val="222229"/>
          <w:lang w:eastAsia="en-GB"/>
        </w:rPr>
      </w:pPr>
    </w:p>
    <w:p w14:paraId="0C9A3438" w14:textId="77777777" w:rsidR="00CB689F" w:rsidRPr="00CB689F" w:rsidRDefault="00CB689F" w:rsidP="00CB689F">
      <w:pPr>
        <w:pStyle w:val="ListParagraph"/>
        <w:numPr>
          <w:ilvl w:val="0"/>
          <w:numId w:val="28"/>
        </w:numPr>
        <w:spacing w:after="0" w:line="240" w:lineRule="auto"/>
        <w:ind w:right="26"/>
        <w:jc w:val="both"/>
        <w:rPr>
          <w:rFonts w:ascii="Raleway Medium" w:hAnsi="Raleway Medium" w:cs="Calibri"/>
          <w:i/>
          <w:color w:val="222229"/>
        </w:rPr>
      </w:pPr>
      <w:r>
        <w:rPr>
          <w:rFonts w:ascii="Raleway Medium" w:eastAsia="Calibri" w:hAnsi="Raleway Medium" w:cs="Times New Roman"/>
          <w:color w:val="222229"/>
          <w:lang w:eastAsia="en-GB"/>
        </w:rPr>
        <w:fldChar w:fldCharType="begin">
          <w:ffData>
            <w:name w:val=""/>
            <w:enabled/>
            <w:calcOnExit w:val="0"/>
            <w:textInput>
              <w:default w:val="[SH Bullets]"/>
            </w:textInput>
          </w:ffData>
        </w:fldChar>
        <w:instrText xml:space="preserve"> FORMTEXT </w:instrText>
        <w:fldChar w:fldCharType="separate"/>
      </w:r>
      <w:r>
        <w:rPr>
          <w:rFonts w:ascii="Raleway Medium" w:eastAsia="Calibri" w:hAnsi="Raleway Medium" w:cs="Times New Roman"/>
          <w:noProof/>
          <w:color w:val="222229"/>
          <w:lang w:eastAsia="en-GB"/>
        </w:rPr>
        <w:t>[SH Bullets]</w:t>
      </w:r>
      <w:r>
        <w:rPr>
          <w:rFonts w:ascii="Raleway Medium" w:eastAsia="Calibri" w:hAnsi="Raleway Medium" w:cs="Times New Roman"/>
          <w:color w:val="222229"/>
          <w:lang w:eastAsia="en-GB"/>
        </w:rPr>
        <w:fldChar w:fldCharType="end"/>
      </w:r>
    </w:p>
    <w:p w14:paraId="12D1F1B5" w14:textId="77777777" w:rsidR="00CB689F" w:rsidRPr="00CB689F" w:rsidRDefault="00CB689F" w:rsidP="00CB689F">
      <w:pPr>
        <w:spacing w:after="0" w:line="240" w:lineRule="auto"/>
        <w:ind w:right="26"/>
        <w:jc w:val="both"/>
        <w:rPr>
          <w:rFonts w:ascii="Raleway Medium" w:hAnsi="Raleway Medium" w:cs="Calibri"/>
          <w:color w:val="222229"/>
        </w:rPr>
      </w:pPr>
    </w:p>
    <w:p w14:paraId="29013388" w14:textId="3F7BFC8D" w:rsidR="005D3169" w:rsidRPr="00DB41AD" w:rsidRDefault="005D3169" w:rsidP="005D3169">
      <w:pPr>
        <w:spacing w:after="0" w:line="240" w:lineRule="auto"/>
        <w:ind w:right="26"/>
        <w:jc w:val="both"/>
        <w:rPr>
          <w:rFonts w:ascii="Raleway Medium" w:eastAsia="Calibri" w:hAnsi="Raleway Medium" w:cs="Times New Roman"/>
          <w:color w:val="012249"/>
          <w:sz w:val="32"/>
          <w:szCs w:val="32"/>
          <w:lang w:eastAsia="en-GB"/>
        </w:rPr>
      </w:pPr>
      <w:r>
        <w:rPr>
          <w:rFonts w:ascii="Raleway Medium" w:eastAsia="Calibri" w:hAnsi="Raleway Medium" w:cs="Times New Roman"/>
          <w:color w:val="012249"/>
          <w:sz w:val="32"/>
          <w:szCs w:val="32"/>
          <w:lang w:eastAsia="en-GB"/>
        </w:rPr>
        <w:t>Heading 3</w:t>
      </w:r>
    </w:p>
    <w:p w14:paraId="1B326A6C" w14:textId="77777777" w:rsidR="00CB689F" w:rsidRPr="00CB689F" w:rsidRDefault="00CB689F" w:rsidP="00CB689F">
      <w:pPr>
        <w:tabs>
          <w:tab w:val="right" w:pos="9720"/>
        </w:tabs>
        <w:spacing w:after="0" w:line="240" w:lineRule="auto"/>
        <w:ind w:right="26"/>
        <w:jc w:val="both"/>
        <w:rPr>
          <w:rFonts w:ascii="Raleway Medium" w:eastAsia="Calibri" w:hAnsi="Raleway Medium" w:cs="Times New Roman"/>
          <w:color w:val="222229"/>
          <w:lang w:eastAsia="en-GB"/>
        </w:rPr>
      </w:pPr>
    </w:p>
    <w:p w14:paraId="78297784" w14:textId="77777777" w:rsidR="00CB689F" w:rsidRPr="00CB689F" w:rsidRDefault="00CB689F" w:rsidP="00CB689F">
      <w:pPr>
        <w:pStyle w:val="ListParagraph"/>
        <w:numPr>
          <w:ilvl w:val="0"/>
          <w:numId w:val="28"/>
        </w:numPr>
        <w:spacing w:after="0" w:line="240" w:lineRule="auto"/>
        <w:ind w:right="26"/>
        <w:jc w:val="both"/>
        <w:rPr>
          <w:rFonts w:ascii="Raleway Medium" w:hAnsi="Raleway Medium" w:cs="Calibri"/>
          <w:i/>
          <w:color w:val="222229"/>
        </w:rPr>
      </w:pPr>
      <w:r>
        <w:rPr>
          <w:rFonts w:ascii="Raleway Medium" w:eastAsia="Calibri" w:hAnsi="Raleway Medium" w:cs="Times New Roman"/>
          <w:color w:val="222229"/>
          <w:lang w:eastAsia="en-GB"/>
        </w:rPr>
        <w:fldChar w:fldCharType="begin">
          <w:ffData>
            <w:name w:val=""/>
            <w:enabled/>
            <w:calcOnExit w:val="0"/>
            <w:textInput>
              <w:default w:val="[SH Bullets]"/>
            </w:textInput>
          </w:ffData>
        </w:fldChar>
        <w:instrText xml:space="preserve"> FORMTEXT </w:instrText>
        <w:fldChar w:fldCharType="separate"/>
      </w:r>
      <w:r>
        <w:rPr>
          <w:rFonts w:ascii="Raleway Medium" w:eastAsia="Calibri" w:hAnsi="Raleway Medium" w:cs="Times New Roman"/>
          <w:noProof/>
          <w:color w:val="222229"/>
          <w:lang w:eastAsia="en-GB"/>
        </w:rPr>
        <w:t>[SH Bullets]</w:t>
      </w:r>
      <w:r>
        <w:rPr>
          <w:rFonts w:ascii="Raleway Medium" w:eastAsia="Calibri" w:hAnsi="Raleway Medium" w:cs="Times New Roman"/>
          <w:color w:val="222229"/>
          <w:lang w:eastAsia="en-GB"/>
        </w:rPr>
        <w:fldChar w:fldCharType="end"/>
      </w:r>
    </w:p>
    <w:p w14:paraId="69DAEB53" w14:textId="77777777" w:rsidR="00CB689F" w:rsidRPr="00CB689F" w:rsidRDefault="00CB689F" w:rsidP="00CB689F">
      <w:pPr>
        <w:spacing w:after="0" w:line="240" w:lineRule="auto"/>
        <w:ind w:right="26"/>
        <w:jc w:val="both"/>
        <w:rPr>
          <w:rFonts w:ascii="Raleway Medium" w:hAnsi="Raleway Medium" w:cs="Calibri"/>
          <w:color w:val="222229"/>
        </w:rPr>
      </w:pPr>
    </w:p>
    <w:p w14:paraId="7191B889" w14:textId="370ECD9E" w:rsidR="005D3169" w:rsidRPr="00DB41AD" w:rsidRDefault="005D3169" w:rsidP="005D3169">
      <w:pPr>
        <w:spacing w:after="0" w:line="240" w:lineRule="auto"/>
        <w:ind w:right="26"/>
        <w:jc w:val="both"/>
        <w:rPr>
          <w:rFonts w:ascii="Raleway Medium" w:eastAsia="Calibri" w:hAnsi="Raleway Medium" w:cs="Times New Roman"/>
          <w:color w:val="012249"/>
          <w:sz w:val="32"/>
          <w:szCs w:val="32"/>
          <w:lang w:eastAsia="en-GB"/>
        </w:rPr>
      </w:pPr>
      <w:r>
        <w:rPr>
          <w:rFonts w:ascii="Raleway Medium" w:eastAsia="Calibri" w:hAnsi="Raleway Medium" w:cs="Times New Roman"/>
          <w:color w:val="012249"/>
          <w:sz w:val="32"/>
          <w:szCs w:val="32"/>
          <w:lang w:eastAsia="en-GB"/>
        </w:rPr>
        <w:t>Heading 4</w:t>
      </w:r>
    </w:p>
    <w:p w14:paraId="0E82D068" w14:textId="77777777" w:rsidR="00CB689F" w:rsidRPr="00CB689F" w:rsidRDefault="00CB689F" w:rsidP="00CB689F">
      <w:pPr>
        <w:tabs>
          <w:tab w:val="right" w:pos="9720"/>
        </w:tabs>
        <w:spacing w:after="0" w:line="240" w:lineRule="auto"/>
        <w:ind w:right="26"/>
        <w:jc w:val="both"/>
        <w:rPr>
          <w:rFonts w:ascii="Raleway Medium" w:eastAsia="Calibri" w:hAnsi="Raleway Medium" w:cs="Times New Roman"/>
          <w:color w:val="222229"/>
          <w:lang w:eastAsia="en-GB"/>
        </w:rPr>
      </w:pPr>
    </w:p>
    <w:p w14:paraId="4B81E5EB" w14:textId="77777777" w:rsidR="00CB689F" w:rsidRPr="00CB689F" w:rsidRDefault="00CB689F" w:rsidP="00CB689F">
      <w:pPr>
        <w:pStyle w:val="ListParagraph"/>
        <w:numPr>
          <w:ilvl w:val="0"/>
          <w:numId w:val="28"/>
        </w:numPr>
        <w:spacing w:after="0" w:line="240" w:lineRule="auto"/>
        <w:ind w:right="26"/>
        <w:jc w:val="both"/>
        <w:rPr>
          <w:rFonts w:ascii="Raleway Medium" w:hAnsi="Raleway Medium" w:cs="Calibri"/>
          <w:i/>
          <w:color w:val="222229"/>
        </w:rPr>
      </w:pPr>
      <w:r>
        <w:rPr>
          <w:rFonts w:ascii="Raleway Medium" w:eastAsia="Calibri" w:hAnsi="Raleway Medium" w:cs="Times New Roman"/>
          <w:color w:val="222229"/>
          <w:lang w:eastAsia="en-GB"/>
        </w:rPr>
        <w:fldChar w:fldCharType="begin">
          <w:ffData>
            <w:name w:val=""/>
            <w:enabled/>
            <w:calcOnExit w:val="0"/>
            <w:textInput>
              <w:default w:val="[SH Bullets]"/>
            </w:textInput>
          </w:ffData>
        </w:fldChar>
        <w:instrText xml:space="preserve"> FORMTEXT </w:instrText>
        <w:fldChar w:fldCharType="separate"/>
      </w:r>
      <w:r>
        <w:rPr>
          <w:rFonts w:ascii="Raleway Medium" w:eastAsia="Calibri" w:hAnsi="Raleway Medium" w:cs="Times New Roman"/>
          <w:noProof/>
          <w:color w:val="222229"/>
          <w:lang w:eastAsia="en-GB"/>
        </w:rPr>
        <w:t>[SH Bullets]</w:t>
      </w:r>
      <w:r>
        <w:rPr>
          <w:rFonts w:ascii="Raleway Medium" w:eastAsia="Calibri" w:hAnsi="Raleway Medium" w:cs="Times New Roman"/>
          <w:color w:val="222229"/>
          <w:lang w:eastAsia="en-GB"/>
        </w:rPr>
        <w:fldChar w:fldCharType="end"/>
      </w:r>
    </w:p>
    <w:p w14:paraId="515E54CB" w14:textId="77777777" w:rsidR="00CB689F" w:rsidRPr="00CB689F" w:rsidRDefault="00CB689F" w:rsidP="00CB689F">
      <w:pPr>
        <w:spacing w:after="0" w:line="240" w:lineRule="auto"/>
        <w:ind w:right="26"/>
        <w:jc w:val="both"/>
        <w:rPr>
          <w:rFonts w:ascii="Raleway Medium" w:hAnsi="Raleway Medium" w:cs="Calibri"/>
          <w:color w:val="222229"/>
        </w:rPr>
      </w:pPr>
    </w:p>
    <w:p w14:paraId="6FB3E152" w14:textId="7D8B1F45" w:rsidR="005D3169" w:rsidRPr="00DB41AD" w:rsidRDefault="005D3169" w:rsidP="005D3169">
      <w:pPr>
        <w:spacing w:after="0" w:line="240" w:lineRule="auto"/>
        <w:ind w:right="26"/>
        <w:jc w:val="both"/>
        <w:rPr>
          <w:rFonts w:ascii="Raleway Medium" w:eastAsia="Calibri" w:hAnsi="Raleway Medium" w:cs="Times New Roman"/>
          <w:color w:val="012249"/>
          <w:sz w:val="32"/>
          <w:szCs w:val="32"/>
          <w:lang w:eastAsia="en-GB"/>
        </w:rPr>
      </w:pPr>
      <w:r>
        <w:rPr>
          <w:rFonts w:ascii="Raleway Medium" w:eastAsia="Calibri" w:hAnsi="Raleway Medium" w:cs="Times New Roman"/>
          <w:color w:val="012249"/>
          <w:sz w:val="32"/>
          <w:szCs w:val="32"/>
          <w:lang w:eastAsia="en-GB"/>
        </w:rPr>
        <w:t>Heading 5</w:t>
      </w:r>
    </w:p>
    <w:p w14:paraId="2AE7C338" w14:textId="77777777" w:rsidR="00CB689F" w:rsidRPr="00CB689F" w:rsidRDefault="00CB689F" w:rsidP="00CB689F">
      <w:pPr>
        <w:tabs>
          <w:tab w:val="right" w:pos="9720"/>
        </w:tabs>
        <w:spacing w:after="0" w:line="240" w:lineRule="auto"/>
        <w:ind w:right="26"/>
        <w:jc w:val="both"/>
        <w:rPr>
          <w:rFonts w:ascii="Raleway Medium" w:eastAsia="Calibri" w:hAnsi="Raleway Medium" w:cs="Times New Roman"/>
          <w:color w:val="222229"/>
          <w:lang w:eastAsia="en-GB"/>
        </w:rPr>
      </w:pPr>
    </w:p>
    <w:p w14:paraId="1838FC29" w14:textId="77777777" w:rsidR="00CB689F" w:rsidRPr="00CB689F" w:rsidRDefault="00CB689F" w:rsidP="00CB689F">
      <w:pPr>
        <w:pStyle w:val="ListParagraph"/>
        <w:numPr>
          <w:ilvl w:val="0"/>
          <w:numId w:val="28"/>
        </w:numPr>
        <w:spacing w:after="0" w:line="240" w:lineRule="auto"/>
        <w:ind w:right="26"/>
        <w:jc w:val="both"/>
        <w:rPr>
          <w:rFonts w:ascii="Raleway Medium" w:hAnsi="Raleway Medium" w:cs="Calibri"/>
          <w:i/>
          <w:color w:val="222229"/>
        </w:rPr>
      </w:pPr>
      <w:r>
        <w:rPr>
          <w:rFonts w:ascii="Raleway Medium" w:eastAsia="Calibri" w:hAnsi="Raleway Medium" w:cs="Times New Roman"/>
          <w:color w:val="222229"/>
          <w:lang w:eastAsia="en-GB"/>
        </w:rPr>
        <w:fldChar w:fldCharType="begin">
          <w:ffData>
            <w:name w:val=""/>
            <w:enabled/>
            <w:calcOnExit w:val="0"/>
            <w:textInput>
              <w:default w:val="[SH Bullets]"/>
            </w:textInput>
          </w:ffData>
        </w:fldChar>
        <w:instrText xml:space="preserve"> FORMTEXT </w:instrText>
        <w:fldChar w:fldCharType="separate"/>
      </w:r>
      <w:r>
        <w:rPr>
          <w:rFonts w:ascii="Raleway Medium" w:eastAsia="Calibri" w:hAnsi="Raleway Medium" w:cs="Times New Roman"/>
          <w:noProof/>
          <w:color w:val="222229"/>
          <w:lang w:eastAsia="en-GB"/>
        </w:rPr>
        <w:t>[SH Bullets]</w:t>
      </w:r>
      <w:r>
        <w:rPr>
          <w:rFonts w:ascii="Raleway Medium" w:eastAsia="Calibri" w:hAnsi="Raleway Medium" w:cs="Times New Roman"/>
          <w:color w:val="222229"/>
          <w:lang w:eastAsia="en-GB"/>
        </w:rPr>
        <w:fldChar w:fldCharType="end"/>
      </w:r>
    </w:p>
    <w:p w14:paraId="5D2E68F0" w14:textId="77777777" w:rsidR="00CB689F" w:rsidRPr="00CB689F" w:rsidRDefault="00CB689F" w:rsidP="00CB689F">
      <w:pPr>
        <w:spacing w:after="0" w:line="240" w:lineRule="auto"/>
        <w:ind w:right="26"/>
        <w:jc w:val="both"/>
        <w:rPr>
          <w:rFonts w:ascii="Raleway Medium" w:hAnsi="Raleway Medium" w:cs="Calibri"/>
          <w:color w:val="222229"/>
        </w:rPr>
      </w:pPr>
    </w:p>
    <w:p w14:paraId="2F90774F" w14:textId="543DCF4A" w:rsidR="005D3169" w:rsidRPr="00CB689F" w:rsidRDefault="005D3169" w:rsidP="005D3169">
      <w:pPr>
        <w:spacing w:after="0" w:line="240" w:lineRule="auto"/>
        <w:ind w:right="26"/>
        <w:rPr>
          <w:rFonts w:ascii="Raleway Medium" w:hAnsi="Raleway Medium" w:cs="Calibri"/>
          <w:color w:val="222229"/>
        </w:rPr>
      </w:pPr>
    </w:p>
    <w:p w14:paraId="62462F8F" w14:textId="399B6D72" w:rsidR="005D3169" w:rsidRPr="00CB689F" w:rsidRDefault="005D3169" w:rsidP="005D3169">
      <w:pPr>
        <w:spacing w:after="0" w:line="240" w:lineRule="auto"/>
        <w:ind w:right="26"/>
        <w:rPr>
          <w:rFonts w:ascii="Raleway Medium" w:hAnsi="Raleway Medium" w:cs="Calibri"/>
          <w:color w:val="222229"/>
        </w:rPr>
      </w:pPr>
    </w:p>
    <w:p w14:paraId="1AC288DB" w14:textId="3408F640" w:rsidR="005D3169" w:rsidRPr="00CB689F" w:rsidRDefault="005D3169" w:rsidP="005D3169">
      <w:pPr>
        <w:spacing w:after="0" w:line="240" w:lineRule="auto"/>
        <w:ind w:right="26"/>
        <w:rPr>
          <w:rFonts w:ascii="Raleway Medium" w:hAnsi="Raleway Medium" w:cs="Calibri"/>
          <w:color w:val="222229"/>
        </w:rPr>
      </w:pPr>
    </w:p>
    <w:p w14:paraId="56DBD409" w14:textId="4A622E7E" w:rsidR="005D3169" w:rsidRPr="00CB689F" w:rsidRDefault="005D3169" w:rsidP="005D3169">
      <w:pPr>
        <w:spacing w:after="0" w:line="240" w:lineRule="auto"/>
        <w:ind w:right="26"/>
        <w:rPr>
          <w:rFonts w:ascii="Raleway Medium" w:hAnsi="Raleway Medium" w:cs="Calibri"/>
          <w:color w:val="222229"/>
        </w:rPr>
      </w:pPr>
    </w:p>
    <w:p w14:paraId="339E6DB8" w14:textId="5FE3EC6E" w:rsidR="005D3169" w:rsidRPr="00CB689F" w:rsidRDefault="005D3169" w:rsidP="005D3169">
      <w:pPr>
        <w:spacing w:after="0" w:line="240" w:lineRule="auto"/>
        <w:ind w:right="26"/>
        <w:rPr>
          <w:rFonts w:ascii="Raleway Medium" w:hAnsi="Raleway Medium" w:cs="Calibri"/>
          <w:color w:val="222229"/>
        </w:rPr>
      </w:pPr>
    </w:p>
    <w:p w14:paraId="45F227D4" w14:textId="75EED11F" w:rsidR="005D3169" w:rsidRPr="00CB689F" w:rsidRDefault="005D3169" w:rsidP="005D3169">
      <w:pPr>
        <w:spacing w:after="0" w:line="240" w:lineRule="auto"/>
        <w:ind w:right="26"/>
        <w:rPr>
          <w:rFonts w:ascii="Raleway Medium" w:hAnsi="Raleway Medium" w:cs="Calibri"/>
          <w:color w:val="222229"/>
        </w:rPr>
      </w:pPr>
    </w:p>
    <w:p w14:paraId="65D97BAF" w14:textId="636AD84A" w:rsidR="005D3169" w:rsidRPr="00CB689F" w:rsidRDefault="005D3169" w:rsidP="005D3169">
      <w:pPr>
        <w:spacing w:after="0" w:line="240" w:lineRule="auto"/>
        <w:ind w:right="26"/>
        <w:rPr>
          <w:rFonts w:ascii="Raleway Medium" w:hAnsi="Raleway Medium" w:cs="Calibri"/>
          <w:color w:val="222229"/>
        </w:rPr>
      </w:pPr>
    </w:p>
    <w:p w14:paraId="14F8886B" w14:textId="1D963C2D" w:rsidR="005D3169" w:rsidRPr="00CB689F" w:rsidRDefault="005D3169" w:rsidP="005D3169">
      <w:pPr>
        <w:spacing w:after="0" w:line="240" w:lineRule="auto"/>
        <w:ind w:right="26"/>
        <w:rPr>
          <w:rFonts w:ascii="Raleway Medium" w:hAnsi="Raleway Medium" w:cs="Calibri"/>
          <w:color w:val="222229"/>
        </w:rPr>
      </w:pPr>
    </w:p>
    <w:p w14:paraId="278F52E1" w14:textId="406B54FC" w:rsidR="005D3169" w:rsidRPr="00CB689F" w:rsidRDefault="005D3169" w:rsidP="005D3169">
      <w:pPr>
        <w:spacing w:after="0" w:line="240" w:lineRule="auto"/>
        <w:ind w:right="26"/>
        <w:rPr>
          <w:rFonts w:ascii="Raleway Medium" w:hAnsi="Raleway Medium" w:cs="Calibri"/>
          <w:color w:val="222229"/>
        </w:rPr>
      </w:pPr>
    </w:p>
    <w:p w14:paraId="70A819D1" w14:textId="2EF354EE" w:rsidR="005D3169" w:rsidRPr="00CB689F" w:rsidRDefault="005D3169" w:rsidP="005D3169">
      <w:pPr>
        <w:spacing w:after="0" w:line="240" w:lineRule="auto"/>
        <w:ind w:right="26"/>
        <w:rPr>
          <w:rFonts w:ascii="Raleway Medium" w:hAnsi="Raleway Medium" w:cs="Calibri"/>
          <w:color w:val="222229"/>
        </w:rPr>
      </w:pPr>
    </w:p>
    <w:p w14:paraId="480DEE73" w14:textId="59819043" w:rsidR="005D3169" w:rsidRPr="00CB689F" w:rsidRDefault="005D3169" w:rsidP="005D3169">
      <w:pPr>
        <w:spacing w:after="0" w:line="240" w:lineRule="auto"/>
        <w:ind w:right="26"/>
        <w:rPr>
          <w:rFonts w:ascii="Raleway Medium" w:hAnsi="Raleway Medium" w:cs="Calibri"/>
          <w:color w:val="222229"/>
        </w:rPr>
      </w:pPr>
    </w:p>
    <w:p w14:paraId="5A88360D" w14:textId="368E7727" w:rsidR="005D3169" w:rsidRPr="00CB689F" w:rsidRDefault="005D3169" w:rsidP="005D3169">
      <w:pPr>
        <w:spacing w:after="0" w:line="240" w:lineRule="auto"/>
        <w:ind w:right="26"/>
        <w:rPr>
          <w:rFonts w:ascii="Raleway Medium" w:hAnsi="Raleway Medium" w:cs="Calibri"/>
          <w:color w:val="222229"/>
        </w:rPr>
      </w:pPr>
    </w:p>
    <w:p w14:paraId="127DD243" w14:textId="7FF80590" w:rsidR="005D3169" w:rsidRPr="00CB689F" w:rsidRDefault="005D3169" w:rsidP="005D3169">
      <w:pPr>
        <w:spacing w:after="0" w:line="240" w:lineRule="auto"/>
        <w:ind w:right="26"/>
        <w:rPr>
          <w:rFonts w:ascii="Raleway Medium" w:hAnsi="Raleway Medium" w:cs="Calibri"/>
          <w:color w:val="222229"/>
        </w:rPr>
      </w:pPr>
    </w:p>
    <w:p w14:paraId="68FA727A" w14:textId="6B069440" w:rsidR="005D3169" w:rsidRPr="00CB689F" w:rsidRDefault="005D3169" w:rsidP="005D3169">
      <w:pPr>
        <w:spacing w:after="0" w:line="240" w:lineRule="auto"/>
        <w:ind w:right="26"/>
        <w:rPr>
          <w:rFonts w:ascii="Raleway Medium" w:hAnsi="Raleway Medium" w:cs="Calibri"/>
          <w:color w:val="222229"/>
        </w:rPr>
      </w:pPr>
    </w:p>
    <w:p w14:paraId="76724499" w14:textId="18BE8A69" w:rsidR="005D3169" w:rsidRPr="00CB689F" w:rsidRDefault="005D3169" w:rsidP="005D3169">
      <w:pPr>
        <w:spacing w:after="0" w:line="240" w:lineRule="auto"/>
        <w:ind w:right="26"/>
        <w:rPr>
          <w:rFonts w:ascii="Raleway Medium" w:hAnsi="Raleway Medium" w:cs="Calibri"/>
          <w:color w:val="222229"/>
        </w:rPr>
      </w:pPr>
    </w:p>
    <w:p w14:paraId="60D0961D" w14:textId="3D1BCAAD" w:rsidR="005D3169" w:rsidRPr="00CB689F" w:rsidRDefault="005D3169" w:rsidP="005D3169">
      <w:pPr>
        <w:spacing w:after="0" w:line="240" w:lineRule="auto"/>
        <w:ind w:right="26"/>
        <w:rPr>
          <w:rFonts w:ascii="Raleway Medium" w:hAnsi="Raleway Medium" w:cs="Calibri"/>
          <w:color w:val="222229"/>
        </w:rPr>
      </w:pPr>
    </w:p>
    <w:p w14:paraId="6E3B1727" w14:textId="6BF417DF" w:rsidR="005D3169" w:rsidRPr="00CB689F" w:rsidRDefault="005D3169" w:rsidP="005D3169">
      <w:pPr>
        <w:spacing w:after="0" w:line="240" w:lineRule="auto"/>
        <w:ind w:right="26"/>
        <w:rPr>
          <w:rFonts w:ascii="Raleway Medium" w:hAnsi="Raleway Medium" w:cs="Calibri"/>
          <w:color w:val="222229"/>
        </w:rPr>
      </w:pPr>
    </w:p>
    <w:p w14:paraId="0E44A4A6" w14:textId="7A6D37A9" w:rsidR="005D3169" w:rsidRPr="00CB689F" w:rsidRDefault="005D3169" w:rsidP="005D3169">
      <w:pPr>
        <w:spacing w:after="0" w:line="240" w:lineRule="auto"/>
        <w:ind w:right="26"/>
        <w:rPr>
          <w:rFonts w:ascii="Raleway Medium" w:hAnsi="Raleway Medium" w:cs="Calibri"/>
          <w:color w:val="222229"/>
        </w:rPr>
      </w:pPr>
    </w:p>
    <w:p w14:paraId="27E8BB21" w14:textId="77777777" w:rsidR="005D3169" w:rsidRPr="00CB689F" w:rsidRDefault="005D3169" w:rsidP="005D3169">
      <w:pPr>
        <w:spacing w:after="0" w:line="240" w:lineRule="auto"/>
        <w:ind w:right="26"/>
        <w:rPr>
          <w:rFonts w:ascii="Raleway Medium" w:hAnsi="Raleway Medium" w:cs="Calibri"/>
          <w:color w:val="222229"/>
        </w:rPr>
      </w:pPr>
    </w:p>
    <w:p w14:paraId="409213B9" w14:textId="3F0B7600" w:rsidR="005D3169" w:rsidRPr="00CB689F" w:rsidRDefault="005D3169" w:rsidP="005D3169">
      <w:pPr>
        <w:spacing w:after="0" w:line="240" w:lineRule="auto"/>
        <w:ind w:right="26"/>
        <w:rPr>
          <w:rFonts w:ascii="Raleway Medium" w:hAnsi="Raleway Medium" w:cs="Calibri"/>
          <w:color w:val="222229"/>
        </w:rPr>
      </w:pPr>
    </w:p>
    <w:p w14:paraId="35BAB704" w14:textId="570BE633" w:rsidR="005D3169" w:rsidRPr="00CB689F" w:rsidRDefault="005D3169" w:rsidP="005D3169">
      <w:pPr>
        <w:spacing w:after="0" w:line="240" w:lineRule="auto"/>
        <w:ind w:right="26"/>
        <w:rPr>
          <w:rFonts w:ascii="Raleway Medium" w:hAnsi="Raleway Medium" w:cs="Calibri"/>
          <w:color w:val="222229"/>
        </w:rPr>
      </w:pPr>
    </w:p>
    <w:p w14:paraId="5CD40060" w14:textId="1FDD327C" w:rsidR="007D79CB" w:rsidRPr="00CB689F" w:rsidRDefault="007D79CB" w:rsidP="006E6AA3">
      <w:pPr>
        <w:spacing w:after="0"/>
        <w:rPr>
          <w:rFonts w:ascii="Raleway Medium" w:eastAsia="Calibri" w:hAnsi="Raleway Medium" w:cs="Times New Roman"/>
          <w:color w:val="222229"/>
          <w:lang w:eastAsia="en-GB"/>
        </w:rPr>
      </w:pPr>
    </w:p>
    <w:p w14:paraId="03E6754D" w14:textId="11F3FD29" w:rsidR="002205B3" w:rsidRPr="00CB689F" w:rsidRDefault="002205B3" w:rsidP="006E6AA3">
      <w:pPr>
        <w:spacing w:after="0"/>
        <w:rPr>
          <w:rFonts w:ascii="Raleway Medium" w:eastAsia="Calibri" w:hAnsi="Raleway Medium" w:cs="Times New Roman"/>
          <w:color w:val="222229"/>
          <w:lang w:eastAsia="en-GB"/>
        </w:rPr>
      </w:pPr>
    </w:p>
    <w:p w14:paraId="2EEEF53F" w14:textId="3AE2564F" w:rsidR="006E6AA3" w:rsidRPr="002205B3" w:rsidRDefault="006E6AA3" w:rsidP="006E6AA3">
      <w:pPr>
        <w:rPr>
          <w:rFonts w:ascii="Raleway Medium" w:eastAsia="Calibri" w:hAnsi="Raleway Medium" w:cs="Times New Roman"/>
          <w:color w:val="012249"/>
          <w:lang w:eastAsia="en-GB"/>
        </w:rPr>
      </w:pPr>
      <w:r>
        <w:rPr>
          <w:rFonts w:ascii="Raleway Medium" w:eastAsia="Calibri" w:hAnsi="Raleway Medium" w:cs="Times New Roman"/>
          <w:color w:val="012249"/>
          <w:lang w:eastAsia="en-GB"/>
        </w:rPr>
        <w:br w:type="page"/>
      </w:r>
    </w:p>
    <w:p w14:paraId="611A5FEA" w14:textId="589C5D77" w:rsidR="00550A2C" w:rsidRPr="00DB41AD" w:rsidRDefault="00550A2C" w:rsidP="00550A2C">
      <w:pPr>
        <w:spacing w:after="0" w:line="240" w:lineRule="auto"/>
        <w:ind w:right="26"/>
        <w:jc w:val="both"/>
        <w:rPr>
          <w:rFonts w:ascii="Raleway Medium" w:eastAsia="Calibri" w:hAnsi="Raleway Medium" w:cs="Times New Roman"/>
          <w:color w:val="012249"/>
          <w:sz w:val="36"/>
          <w:szCs w:val="36"/>
          <w:lang w:eastAsia="en-GB"/>
        </w:rPr>
      </w:pPr>
      <w:r>
        <w:rPr>
          <w:rFonts w:ascii="Raleway Medium" w:eastAsia="Calibri" w:hAnsi="Raleway Medium" w:cs="Times New Roman"/>
          <w:color w:val="012249"/>
          <w:sz w:val="36"/>
          <w:szCs w:val="36"/>
          <w:lang w:eastAsia="en-GB"/>
        </w:rPr>
        <w:lastRenderedPageBreak/>
        <w:t>Curriculum Vitae / Profile</w:t>
      </w:r>
    </w:p>
    <w:p w14:paraId="21212AA3" w14:textId="56864FC0" w:rsidR="00A052EA" w:rsidRDefault="00A052EA" w:rsidP="004B6AA6">
      <w:pPr>
        <w:spacing w:after="0" w:line="240" w:lineRule="auto"/>
        <w:ind w:right="26"/>
        <w:rPr>
          <w:rFonts w:ascii="Raleway Medium" w:eastAsia="Calibri" w:hAnsi="Raleway Medium" w:cs="Times New Roman"/>
          <w:color w:val="222229"/>
          <w:lang w:eastAsia="en-GB"/>
        </w:rPr>
      </w:pPr>
    </w:p>
    <w:p w14:paraId="2B3686D2" w14:textId="77777777" w:rsidR="00A052EA" w:rsidRPr="00345D2F" w:rsidRDefault="00A052EA" w:rsidP="004B6AA6">
      <w:pPr>
        <w:spacing w:after="0" w:line="240" w:lineRule="auto"/>
        <w:ind w:right="26"/>
        <w:rPr>
          <w:rFonts w:ascii="Raleway Medium" w:eastAsia="Calibri" w:hAnsi="Raleway Medium" w:cs="Times New Roman"/>
          <w:color w:val="222229"/>
          <w:lang w:eastAsia="en-GB"/>
        </w:rPr>
      </w:pPr>
    </w:p>
    <w:p w14:paraId="1E000001" w14:textId="77777777" w:rsidR="00A052EA" w:rsidRDefault="00A052EA" w:rsidP="004B6AA6">
      <w:pPr>
        <w:spacing w:after="0" w:line="240" w:lineRule="auto"/>
        <w:ind w:right="26"/>
        <w:jc w:val="both"/>
        <w:rPr>
          <w:rFonts w:ascii="Raleway Medium" w:hAnsi="Raleway Medium"/>
          <w:color w:val="222229"/>
        </w:rPr>
      </w:pPr>
      <w:r>
        <w:rPr>
          <w:rFonts w:ascii="Raleway Medium" w:hAnsi="Raleway Medium"/>
          <w:color w:val="222229"/>
        </w:rPr>
        <w:t>{{CANDIDATE_SUMMARY}}</w:t>
      </w:r>
    </w:p>
    <w:p w14:paraId="0658722C" w14:textId="1F77EB30" w:rsidR="00A0201C" w:rsidRPr="007D79CB" w:rsidRDefault="00A0201C" w:rsidP="00BA4197">
      <w:pPr>
        <w:spacing w:after="0" w:line="240" w:lineRule="auto"/>
        <w:ind w:right="26"/>
        <w:jc w:val="both"/>
        <w:rPr>
          <w:rFonts w:ascii="Raleway Medium" w:eastAsia="Calibri" w:hAnsi="Raleway Medium" w:cs="Times New Roman"/>
          <w:color w:val="012249"/>
          <w:sz w:val="32"/>
          <w:szCs w:val="32"/>
          <w:lang w:eastAsia="en-GB"/>
        </w:rPr>
      </w:pPr>
      <w:r>
        <w:rPr>
          <w:rFonts w:ascii="Raleway Medium" w:eastAsia="Calibri" w:hAnsi="Raleway Medium" w:cs="Times New Roman"/>
          <w:color w:val="012249"/>
          <w:sz w:val="32"/>
          <w:szCs w:val="32"/>
          <w:lang w:eastAsia="en-GB"/>
        </w:rPr>
        <w:t>Business Experience</w:t>
      </w:r>
    </w:p>
    <w:p w14:paraId="1773BC9F" w14:textId="77777777" w:rsidR="00E42339" w:rsidRPr="00345D2F" w:rsidRDefault="00E42339" w:rsidP="003F5D04">
      <w:pPr>
        <w:tabs>
          <w:tab w:val="right" w:pos="9720"/>
        </w:tabs>
        <w:spacing w:after="0" w:line="240" w:lineRule="auto"/>
        <w:ind w:right="26"/>
        <w:jc w:val="both"/>
        <w:rPr>
          <w:rFonts w:ascii="Raleway Medium" w:eastAsia="Calibri" w:hAnsi="Raleway Medium" w:cs="Times New Roman"/>
          <w:color w:val="222229"/>
          <w:lang w:eastAsia="en-GB"/>
        </w:rPr>
      </w:pPr>
      <w:bookmarkStart w:id="0" w:name="_Hlk503460627"/>
      <w:bookmarkStart w:id="1" w:name="_Hlk15660880"/>
      <w:bookmarkStart w:id="2" w:name="_Hlk15660818"/>
    </w:p>
    <w:p w14:paraId="23ECA0E5" w14:textId="7696EFA0" w:rsidR="00A0201C" w:rsidRPr="00345D2F" w:rsidRDefault="000E0A46" w:rsidP="003F5D04">
      <w:pPr>
        <w:tabs>
          <w:tab w:val="right" w:pos="9720"/>
        </w:tabs>
        <w:spacing w:after="0" w:line="240" w:lineRule="auto"/>
        <w:ind w:right="26"/>
        <w:jc w:val="both"/>
        <w:rPr>
          <w:rFonts w:ascii="Raleway Medium" w:eastAsia="Calibri" w:hAnsi="Raleway Medium" w:cs="Times New Roman"/>
          <w:b/>
          <w:color w:val="222229"/>
          <w:lang w:eastAsia="en-GB"/>
        </w:rPr>
      </w:pPr>
      <w:r>
        <w:rPr>
          <w:rFonts w:ascii="Raleway Medium" w:hAnsi="Raleway Medium"/>
          <w:color w:val="222229"/>
        </w:rPr>
        <w:t>{{BUSINESS_EXPERIENCE_BLOCK}}</w:t>
      </w:r>
    </w:p>
    <w:p w14:paraId="3F6E9C73" w14:textId="6EE6FFD0" w:rsidR="007F7D50" w:rsidRPr="000B20CF" w:rsidRDefault="007F7D50" w:rsidP="007F7D50">
      <w:pPr>
        <w:pStyle w:val="SHHeading"/>
        <w:pageBreakBefore/>
        <w:spacing w:line="240" w:lineRule="auto"/>
        <w:ind w:left="0" w:right="26"/>
        <w:rPr>
          <w:rFonts w:ascii="Raleway Medium" w:hAnsi="Raleway Medium"/>
          <w:sz w:val="32"/>
        </w:rPr>
      </w:pPr>
      <w:r>
        <w:rPr>
          <w:rFonts w:ascii="Raleway Medium" w:hAnsi="Raleway Medium"/>
          <w:sz w:val="32"/>
        </w:rPr>
        <w:lastRenderedPageBreak/>
        <w:t>Personal Details</w:t>
      </w:r>
    </w:p>
    <w:p w14:paraId="1174CD15" w14:textId="2601434C" w:rsidR="007F7D50" w:rsidRPr="000B20CF" w:rsidRDefault="007F7D50" w:rsidP="007F7D50">
      <w:pPr>
        <w:pStyle w:val="SHText"/>
        <w:ind w:left="0" w:right="26"/>
        <w:rPr>
          <w:rFonts w:ascii="Raleway Medium" w:hAnsi="Raleway Medium"/>
          <w:color w:val="222229"/>
        </w:rPr>
      </w:pPr>
    </w:p>
    <w:p w14:paraId="48EC6848" w14:textId="4AF4761C" w:rsidR="007F7D50" w:rsidRPr="000B20CF" w:rsidRDefault="007F7D50" w:rsidP="007F7D50">
      <w:pPr>
        <w:pStyle w:val="SHText"/>
        <w:ind w:left="0" w:right="26"/>
        <w:rPr>
          <w:rFonts w:ascii="Raleway Medium" w:hAnsi="Raleway Medium"/>
          <w:b/>
          <w:color w:val="222229"/>
        </w:rPr>
      </w:pPr>
      <w:r>
        <w:rPr>
          <w:rFonts w:ascii="Raleway Medium" w:hAnsi="Raleway Medium"/>
          <w:b/>
          <w:color w:val="222229"/>
        </w:rPr>
        <w:t>Education</w:t>
      </w:r>
    </w:p>
    <w:p w14:paraId="20E524F3" w14:textId="594E9992" w:rsidR="00EC56EA" w:rsidRPr="000B20CF" w:rsidRDefault="00EC56EA" w:rsidP="00EC56EA">
      <w:pPr>
        <w:tabs>
          <w:tab w:val="right" w:pos="9720"/>
        </w:tabs>
        <w:spacing w:after="0" w:line="240" w:lineRule="auto"/>
        <w:ind w:right="26"/>
        <w:jc w:val="both"/>
        <w:rPr>
          <w:rFonts w:ascii="Raleway Medium" w:eastAsia="Calibri" w:hAnsi="Raleway Medium" w:cs="Times New Roman"/>
          <w:color w:val="222229"/>
          <w:lang w:eastAsia="en-GB"/>
        </w:rPr>
      </w:pPr>
    </w:p>
    <w:p w14:paraId="11C73C8C" w14:textId="1B8EEF98" w:rsidR="00EC56EA" w:rsidRPr="000B20CF" w:rsidRDefault="00EC56EA" w:rsidP="00EC56EA">
      <w:pPr>
        <w:tabs>
          <w:tab w:val="right" w:pos="9720"/>
        </w:tabs>
        <w:spacing w:after="0" w:line="240" w:lineRule="auto"/>
        <w:ind w:right="26"/>
        <w:jc w:val="both"/>
        <w:rPr>
          <w:rFonts w:ascii="Raleway Medium" w:eastAsia="Calibri" w:hAnsi="Raleway Medium" w:cs="Times New Roman"/>
          <w:color w:val="222229"/>
          <w:lang w:eastAsia="en-GB"/>
        </w:rPr>
      </w:pPr>
      <w:r>
        <w:rPr>
          <w:rFonts w:ascii="Raleway Medium" w:hAnsi="Raleway Medium"/>
          <w:color w:val="222229"/>
        </w:rPr>
        <w:t xml:space="preserve">{{EDU_1_INSTITUTION}}   {{EDU_1_START}} – {{EDU_1_END}}</w:t>
      </w:r>
    </w:p>
    <w:p w14:paraId="21A4CA56" w14:textId="6D96ACBC" w:rsidR="00EC56EA" w:rsidRPr="000B20CF" w:rsidRDefault="00460A81" w:rsidP="00EC56EA">
      <w:pPr>
        <w:tabs>
          <w:tab w:val="right" w:pos="9720"/>
        </w:tabs>
        <w:spacing w:after="0" w:line="240" w:lineRule="auto"/>
        <w:ind w:right="26"/>
        <w:jc w:val="both"/>
        <w:rPr>
          <w:rFonts w:ascii="Raleway Medium" w:eastAsia="Calibri" w:hAnsi="Raleway Medium" w:cs="Times New Roman"/>
          <w:color w:val="222229"/>
          <w:lang w:eastAsia="en-GB"/>
        </w:rPr>
      </w:pPr>
      <w:r>
        <w:rPr>
          <w:rFonts w:ascii="Raleway Medium" w:hAnsi="Raleway Medium"/>
          <w:color w:val="222229"/>
        </w:rPr>
        <w:t xml:space="preserve">{{EDU_1_DEGREE}}</w:t>
      </w:r>
    </w:p>
    <w:p w14:paraId="1E100001" w14:textId="77777777" w:rsidR="00A052EA" w:rsidRDefault="00A052EA">
      <w:pPr>
        <w:tabs>
          <w:tab w:val="right" w:pos="9720"/>
        </w:tabs>
        <w:spacing w:after="0" w:line="240" w:lineRule="auto"/>
        <w:ind w:right="26"/>
        <w:jc w:val="both"/>
        <w:rPr>
          <w:rFonts w:ascii="Raleway Medium" w:eastAsia="Calibri" w:hAnsi="Raleway Medium" w:cs="Times New Roman"/>
          <w:color w:val="222229"/>
          <w:lang w:eastAsia="en-GB"/>
        </w:rPr>
      </w:pPr>
      <w:r>
        <w:rPr>
          <w:rFonts w:ascii="Raleway Medium" w:hAnsi="Raleway Medium"/>
          <w:color w:val="222229"/>
        </w:rPr>
        <w:t>{{EDU_1_BULLETS}}</w:t>
      </w:r>
    </w:p>
    <w:p w14:paraId="75322984" w14:textId="05F6D85A" w:rsidR="00460A81" w:rsidRPr="000B20CF" w:rsidRDefault="00460A81" w:rsidP="00460A81">
      <w:pPr>
        <w:tabs>
          <w:tab w:val="right" w:pos="9720"/>
        </w:tabs>
        <w:spacing w:after="0" w:line="240" w:lineRule="auto"/>
        <w:ind w:right="26"/>
        <w:jc w:val="both"/>
        <w:rPr>
          <w:rFonts w:ascii="Raleway Medium" w:eastAsia="Calibri" w:hAnsi="Raleway Medium" w:cs="Times New Roman"/>
          <w:color w:val="222229"/>
          <w:lang w:eastAsia="en-GB"/>
        </w:rPr>
      </w:pPr>
    </w:p>
    <w:p w14:paraId="206FA6B7" w14:textId="777B19EE" w:rsidR="00460A81" w:rsidRPr="000B20CF" w:rsidRDefault="00460A81" w:rsidP="00460A81">
      <w:pPr>
        <w:tabs>
          <w:tab w:val="right" w:pos="9720"/>
        </w:tabs>
        <w:spacing w:after="0" w:line="240" w:lineRule="auto"/>
        <w:ind w:right="26"/>
        <w:jc w:val="both"/>
        <w:rPr>
          <w:rFonts w:ascii="Raleway Medium" w:eastAsia="Calibri" w:hAnsi="Raleway Medium" w:cs="Times New Roman"/>
          <w:color w:val="222229"/>
          <w:lang w:eastAsia="en-GB"/>
        </w:rPr>
      </w:pPr>
      <w:r>
        <w:rPr>
          <w:rFonts w:ascii="Raleway Medium" w:hAnsi="Raleway Medium"/>
          <w:color w:val="222229"/>
        </w:rPr>
        <w:t xml:space="preserve">{{EDU_2_INSTITUTION}}   {{EDU_2_START}} – {{EDU_2_END}}</w:t>
      </w:r>
    </w:p>
    <w:p w14:paraId="6AAD2538" w14:textId="3DFE9223" w:rsidR="00EC56EA" w:rsidRPr="000B20CF" w:rsidRDefault="00460A81" w:rsidP="00460A81">
      <w:pPr>
        <w:pStyle w:val="SHCVText"/>
        <w:tabs>
          <w:tab w:val="clear" w:pos="9498"/>
          <w:tab w:val="right" w:pos="9720"/>
        </w:tabs>
        <w:ind w:left="0" w:right="26"/>
        <w:rPr>
          <w:rFonts w:ascii="Raleway Medium" w:hAnsi="Raleway Medium"/>
          <w:color w:val="222229"/>
        </w:rPr>
      </w:pPr>
      <w:r>
        <w:rPr>
          <w:rFonts w:ascii="Raleway Medium" w:hAnsi="Raleway Medium"/>
          <w:color w:val="222229"/>
        </w:rPr>
        <w:t xml:space="preserve">{{EDU_2_DEGREE}}</w:t>
      </w:r>
    </w:p>
    <w:p w14:paraId="1E100002" w14:textId="77777777" w:rsidR="00A052EA" w:rsidRDefault="00A052EA">
      <w:pPr>
        <w:tabs>
          <w:tab w:val="right" w:pos="9720"/>
        </w:tabs>
        <w:spacing w:after="0" w:line="240" w:lineRule="auto"/>
        <w:ind w:right="26"/>
        <w:jc w:val="both"/>
        <w:rPr>
          <w:rFonts w:ascii="Raleway Medium" w:eastAsia="Calibri" w:hAnsi="Raleway Medium" w:cs="Times New Roman"/>
          <w:color w:val="222229"/>
          <w:lang w:eastAsia="en-GB"/>
        </w:rPr>
      </w:pPr>
      <w:r>
        <w:rPr>
          <w:rFonts w:ascii="Raleway Medium" w:hAnsi="Raleway Medium"/>
          <w:color w:val="222229"/>
        </w:rPr>
        <w:t>{{EDU_2_BULLETS}}</w:t>
      </w:r>
    </w:p>
    <w:p w14:paraId="223E55D6" w14:textId="6CEA8F5D" w:rsidR="00460A81" w:rsidRPr="000B20CF" w:rsidRDefault="00460A81" w:rsidP="00460A81">
      <w:pPr>
        <w:pStyle w:val="SHCVText"/>
        <w:tabs>
          <w:tab w:val="clear" w:pos="9498"/>
          <w:tab w:val="right" w:pos="9720"/>
        </w:tabs>
        <w:ind w:left="0" w:right="26"/>
        <w:rPr>
          <w:rFonts w:ascii="Raleway Medium" w:hAnsi="Raleway Medium"/>
          <w:color w:val="222229"/>
        </w:rPr>
      </w:pPr>
    </w:p>
    <w:p w14:paraId="2BBDE390" w14:textId="33A2BED2" w:rsidR="007F7D50" w:rsidRPr="000B20CF" w:rsidRDefault="007F7D50" w:rsidP="007F7D50">
      <w:pPr>
        <w:pStyle w:val="SHCVText"/>
        <w:tabs>
          <w:tab w:val="clear" w:pos="9498"/>
          <w:tab w:val="right" w:pos="9720"/>
        </w:tabs>
        <w:ind w:left="0" w:right="26"/>
        <w:rPr>
          <w:rFonts w:ascii="Raleway Medium" w:hAnsi="Raleway Medium"/>
          <w:b/>
          <w:color w:val="222229"/>
        </w:rPr>
      </w:pPr>
      <w:r>
        <w:rPr>
          <w:rFonts w:ascii="Raleway Medium" w:hAnsi="Raleway Medium"/>
          <w:b/>
          <w:color w:val="222229"/>
        </w:rPr>
        <w:t>Professional Qualifications</w:t>
      </w:r>
    </w:p>
    <w:p w14:paraId="7B7D98ED" w14:textId="608A972F" w:rsidR="00EC56EA" w:rsidRPr="000B20CF" w:rsidRDefault="00EC56EA" w:rsidP="00EC56EA">
      <w:pPr>
        <w:tabs>
          <w:tab w:val="right" w:pos="9720"/>
        </w:tabs>
        <w:spacing w:after="0" w:line="240" w:lineRule="auto"/>
        <w:ind w:right="26"/>
        <w:jc w:val="both"/>
        <w:rPr>
          <w:rFonts w:ascii="Raleway Medium" w:eastAsia="Calibri" w:hAnsi="Raleway Medium" w:cs="Times New Roman"/>
          <w:color w:val="222229"/>
          <w:lang w:eastAsia="en-GB"/>
        </w:rPr>
      </w:pPr>
    </w:p>
    <w:p w14:paraId="1C60AB12" w14:textId="47DC55DF" w:rsidR="00EC56EA" w:rsidRPr="000B20CF" w:rsidRDefault="00EC56EA" w:rsidP="00EC56EA">
      <w:pPr>
        <w:tabs>
          <w:tab w:val="right" w:pos="9720"/>
        </w:tabs>
        <w:spacing w:after="0" w:line="240" w:lineRule="auto"/>
        <w:ind w:right="26"/>
        <w:jc w:val="both"/>
        <w:rPr>
          <w:rFonts w:ascii="Raleway Medium" w:eastAsia="Calibri" w:hAnsi="Raleway Medium" w:cs="Times New Roman"/>
          <w:color w:val="222229"/>
          <w:lang w:eastAsia="en-GB"/>
        </w:rPr>
      </w:pPr>
      <w:r>
        <w:rPr>
          <w:rFonts w:ascii="Raleway Medium" w:hAnsi="Raleway Medium"/>
          <w:color w:val="222229"/>
        </w:rPr>
        <w:t xml:space="preserve">{{QUAL_1_TEXT}}   {{QUAL_1_START}} – {{QUAL_1_END}}</w:t>
      </w:r>
    </w:p>
    <w:p w14:paraId="07BE638D" w14:textId="042C8104" w:rsidR="00EC56EA" w:rsidRPr="000B20CF" w:rsidRDefault="00AA1886" w:rsidP="00EC56EA">
      <w:pPr>
        <w:tabs>
          <w:tab w:val="right" w:pos="9720"/>
        </w:tabs>
        <w:spacing w:after="0" w:line="240" w:lineRule="auto"/>
        <w:ind w:right="26"/>
        <w:jc w:val="both"/>
        <w:rPr>
          <w:rFonts w:ascii="Raleway Medium" w:eastAsia="Calibri" w:hAnsi="Raleway Medium" w:cs="Times New Roman"/>
          <w:color w:val="222229"/>
          <w:lang w:eastAsia="en-GB"/>
        </w:rPr>
      </w:pPr>
      <w:r>
        <w:rPr>
          <w:rFonts w:ascii="Raleway Medium" w:hAnsi="Raleway Medium"/>
          <w:color w:val="222229"/>
        </w:rPr>
        <w:t xml:space="preserve">{{QUAL_1_DETAIL}}</w:t>
      </w:r>
    </w:p>
    <w:p w14:paraId="3A5E29EE" w14:textId="77777777" w:rsidR="00AA1886" w:rsidRPr="000B20CF" w:rsidRDefault="00AA1886" w:rsidP="00EC56EA">
      <w:pPr>
        <w:tabs>
          <w:tab w:val="right" w:pos="9720"/>
        </w:tabs>
        <w:spacing w:after="0" w:line="240" w:lineRule="auto"/>
        <w:ind w:right="26"/>
        <w:jc w:val="both"/>
        <w:rPr>
          <w:rFonts w:ascii="Raleway Medium" w:eastAsia="Calibri" w:hAnsi="Raleway Medium" w:cs="Times New Roman"/>
          <w:color w:val="222229"/>
          <w:lang w:eastAsia="en-GB"/>
        </w:rPr>
      </w:pPr>
    </w:p>
    <w:p w14:paraId="2DFDBF69" w14:textId="4F29B7F8" w:rsidR="00EC56EA" w:rsidRPr="000B20CF" w:rsidRDefault="00EC56EA" w:rsidP="00EC56EA">
      <w:pPr>
        <w:tabs>
          <w:tab w:val="right" w:pos="9720"/>
        </w:tabs>
        <w:spacing w:after="0" w:line="240" w:lineRule="auto"/>
        <w:ind w:right="26"/>
        <w:jc w:val="both"/>
        <w:rPr>
          <w:rFonts w:ascii="Raleway Medium" w:eastAsia="Calibri" w:hAnsi="Raleway Medium" w:cs="Times New Roman"/>
          <w:color w:val="222229"/>
          <w:lang w:eastAsia="en-GB"/>
        </w:rPr>
      </w:pPr>
      <w:r>
        <w:rPr>
          <w:rFonts w:ascii="Raleway Medium" w:hAnsi="Raleway Medium"/>
          <w:color w:val="222229"/>
        </w:rPr>
        <w:t xml:space="preserve">{{QUAL_2_TEXT}}   {{QUAL_2_START}} – {{QUAL_2_END}}</w:t>
      </w:r>
    </w:p>
    <w:p w14:paraId="6248C9E1" w14:textId="1D4A2EBE" w:rsidR="001A5AC9" w:rsidRPr="000B20CF" w:rsidRDefault="00AA1886" w:rsidP="001A5AC9">
      <w:pPr>
        <w:pStyle w:val="SHText"/>
        <w:ind w:left="0" w:right="26"/>
        <w:rPr>
          <w:rFonts w:ascii="Raleway Medium" w:hAnsi="Raleway Medium"/>
          <w:color w:val="222229"/>
        </w:rPr>
      </w:pPr>
      <w:r>
        <w:rPr>
          <w:rFonts w:ascii="Raleway Medium" w:hAnsi="Raleway Medium"/>
          <w:color w:val="222229"/>
        </w:rPr>
        <w:t xml:space="preserve">{{QUAL_2_DETAIL}}</w:t>
      </w:r>
    </w:p>
    <w:p w14:paraId="41EFFD40" w14:textId="77777777" w:rsidR="00AA1886" w:rsidRPr="000B20CF" w:rsidRDefault="00AA1886" w:rsidP="001A5AC9">
      <w:pPr>
        <w:pStyle w:val="SHText"/>
        <w:ind w:left="0" w:right="26"/>
        <w:rPr>
          <w:rFonts w:ascii="Raleway Medium" w:hAnsi="Raleway Medium"/>
          <w:color w:val="222229"/>
        </w:rPr>
      </w:pPr>
    </w:p>
    <w:p w14:paraId="1D75A2DE" w14:textId="1FD3642B" w:rsidR="001A5AC9" w:rsidRPr="000B20CF" w:rsidRDefault="004F1D98" w:rsidP="001A5AC9">
      <w:pPr>
        <w:pStyle w:val="SHText"/>
        <w:ind w:left="0" w:right="26"/>
        <w:rPr>
          <w:rFonts w:ascii="Raleway Medium" w:hAnsi="Raleway Medium"/>
          <w:color w:val="222229"/>
        </w:rPr>
      </w:pPr>
      <w:r>
        <w:rPr>
          <w:rFonts w:ascii="Raleway Medium" w:hAnsi="Raleway Medium"/>
          <w:b/>
          <w:color w:val="222229"/>
        </w:rPr>
        <w:t xml:space="preserve">Nationality</w:t>
      </w:r>
      <w:r>
        <w:rPr>
          <w:rFonts w:ascii="Raleway Medium" w:hAnsi="Raleway Medium"/>
          <w:color w:val="222229"/>
        </w:rPr>
        <w:tab/>
        <w:tab/>
        <w:tab/>
        <w:t>{{NATIONALITY}}</w:t>
      </w:r>
    </w:p>
    <w:p w14:paraId="5B280051" w14:textId="5E7AC6EB" w:rsidR="004F1D98" w:rsidRPr="000B20CF" w:rsidRDefault="004F1D98" w:rsidP="004F1D98">
      <w:pPr>
        <w:pStyle w:val="SHText"/>
        <w:ind w:left="0" w:right="26"/>
        <w:rPr>
          <w:rFonts w:ascii="Raleway Medium" w:hAnsi="Raleway Medium"/>
          <w:color w:val="222229"/>
        </w:rPr>
      </w:pPr>
    </w:p>
    <w:p w14:paraId="28A10DF0" w14:textId="4051D94F" w:rsidR="004F1D98" w:rsidRPr="000B20CF" w:rsidRDefault="004F1D98" w:rsidP="004F1D98">
      <w:pPr>
        <w:pStyle w:val="SHText"/>
        <w:ind w:left="0" w:right="26"/>
        <w:rPr>
          <w:rFonts w:ascii="Raleway Medium" w:hAnsi="Raleway Medium"/>
          <w:color w:val="222229"/>
        </w:rPr>
      </w:pPr>
      <w:r>
        <w:rPr>
          <w:rFonts w:ascii="Raleway Medium" w:hAnsi="Raleway Medium"/>
          <w:b/>
          <w:color w:val="222229"/>
        </w:rPr>
        <w:t xml:space="preserve">Languages</w:t>
      </w:r>
      <w:r>
        <w:rPr>
          <w:rFonts w:ascii="Raleway Medium" w:hAnsi="Raleway Medium"/>
          <w:color w:val="222229"/>
        </w:rPr>
        <w:tab/>
        <w:tab/>
        <w:tab/>
        <w:t>{{LANGUAGES}}</w:t>
      </w:r>
    </w:p>
    <w:p w14:paraId="062D17F6" w14:textId="506EF04E" w:rsidR="004F1D98" w:rsidRPr="000B20CF" w:rsidRDefault="004F1D98" w:rsidP="004F1D98">
      <w:pPr>
        <w:pStyle w:val="SHText"/>
        <w:ind w:left="0" w:right="26"/>
        <w:rPr>
          <w:rFonts w:ascii="Raleway Medium" w:hAnsi="Raleway Medium"/>
          <w:color w:val="222229"/>
        </w:rPr>
      </w:pPr>
    </w:p>
    <w:p w14:paraId="0AFCE4CE" w14:textId="42AA0962" w:rsidR="004F1D98" w:rsidRPr="000B20CF" w:rsidRDefault="004F1D98" w:rsidP="004F1D98">
      <w:pPr>
        <w:pStyle w:val="SHText"/>
        <w:ind w:left="0" w:right="26"/>
        <w:rPr>
          <w:rFonts w:ascii="Raleway Medium" w:hAnsi="Raleway Medium"/>
          <w:color w:val="222229"/>
        </w:rPr>
      </w:pPr>
      <w:r>
        <w:rPr>
          <w:rFonts w:ascii="Raleway Medium" w:hAnsi="Raleway Medium"/>
          <w:b/>
          <w:color w:val="222229"/>
        </w:rPr>
        <w:t xml:space="preserve">Interests</w:t>
      </w:r>
      <w:r>
        <w:rPr>
          <w:rFonts w:ascii="Raleway Medium" w:hAnsi="Raleway Medium"/>
          <w:color w:val="222229"/>
        </w:rPr>
        <w:tab/>
        <w:tab/>
        <w:tab/>
        <w:t>{{INTERESTS}}</w:t>
      </w:r>
    </w:p>
    <w:p w14:paraId="34114499" w14:textId="19B5E869" w:rsidR="004F1D98" w:rsidRPr="00345D2F" w:rsidRDefault="004F1D98" w:rsidP="004F1D98">
      <w:pPr>
        <w:pStyle w:val="SHText"/>
        <w:ind w:left="0" w:right="26"/>
        <w:rPr>
          <w:rFonts w:ascii="Raleway Medium" w:hAnsi="Raleway Medium"/>
          <w:color w:val="222229"/>
        </w:rPr>
      </w:pPr>
    </w:p>
    <w:p w14:paraId="3A4AE258" w14:textId="21645FF3" w:rsidR="00470CB6" w:rsidRPr="00345D2F" w:rsidRDefault="00470CB6" w:rsidP="007F7D50">
      <w:pPr>
        <w:spacing w:after="0" w:line="240" w:lineRule="auto"/>
        <w:ind w:right="26"/>
        <w:rPr>
          <w:rFonts w:ascii="Raleway Medium" w:eastAsia="Calibri" w:hAnsi="Raleway Medium" w:cs="Times New Roman"/>
          <w:color w:val="222229"/>
          <w:lang w:eastAsia="en-GB"/>
        </w:rPr>
      </w:pPr>
    </w:p>
    <w:sectPr w:rsidR="00470CB6" w:rsidRPr="00345D2F" w:rsidSect="00664572">
      <w:type w:val="continuous"/>
      <w:pgSz w:w="11906" w:h="16838"/>
      <w:pgMar w:top="1728" w:right="1080" w:bottom="1440" w:left="1080" w:header="706" w:footer="38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E4D90" w14:textId="77777777" w:rsidR="003D4F8F" w:rsidRDefault="003D4F8F" w:rsidP="00F653B3">
      <w:pPr>
        <w:spacing w:after="0" w:line="240" w:lineRule="auto"/>
      </w:pPr>
      <w:r>
        <w:separator/>
      </w:r>
    </w:p>
  </w:endnote>
  <w:endnote w:type="continuationSeparator" w:id="0">
    <w:p w14:paraId="7A8A4287" w14:textId="77777777" w:rsidR="003D4F8F" w:rsidRDefault="003D4F8F" w:rsidP="00F65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Raleway Medium">
    <w:altName w:val="Raleway Medium"/>
    <w:charset w:val="00"/>
    <w:family w:val="auto"/>
    <w:pitch w:val="variable"/>
    <w:sig w:usb0="A00002FF" w:usb1="5000205B" w:usb2="00000000" w:usb3="00000000" w:csb0="00000197" w:csb1="00000000"/>
  </w:font>
  <w:font w:name="Raleway">
    <w:charset w:val="00"/>
    <w:family w:val="auto"/>
    <w:pitch w:val="variable"/>
    <w:sig w:usb0="A00002FF" w:usb1="5000205B" w:usb2="00000000" w:usb3="00000000" w:csb0="00000197"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5729" w14:textId="77777777" w:rsidR="00EE53EF" w:rsidRDefault="00EE53EF" w:rsidP="00EE53EF">
    <w:pPr>
      <w:pStyle w:val="SHText"/>
      <w:ind w:left="-567" w:right="-46" w:firstLine="567"/>
      <w:jc w:val="center"/>
      <w:rPr>
        <w:i/>
        <w:color w:val="2E74B5" w:themeColor="accent1" w:themeShade="BF"/>
        <w:sz w:val="20"/>
        <w:szCs w:val="20"/>
      </w:rPr>
    </w:pPr>
    <w:r w:rsidRPr="006B7839">
      <w:rPr>
        <w:i/>
        <w:color w:val="2E74B5" w:themeColor="accent1" w:themeShade="BF"/>
        <w:sz w:val="20"/>
        <w:szCs w:val="20"/>
      </w:rPr>
      <w:t>This profile is submitted in confidence and subject to Sheffield Haworth’s standard terms and conditions. A copy of these can be provided upon request.</w:t>
    </w:r>
  </w:p>
  <w:p w14:paraId="6F6A7025" w14:textId="77777777" w:rsidR="00EE53EF" w:rsidRDefault="00EE53EF" w:rsidP="00EE53EF">
    <w:pPr>
      <w:tabs>
        <w:tab w:val="center" w:pos="4153"/>
        <w:tab w:val="right" w:pos="8306"/>
      </w:tabs>
      <w:overflowPunct w:val="0"/>
      <w:autoSpaceDE w:val="0"/>
      <w:autoSpaceDN w:val="0"/>
      <w:adjustRightInd w:val="0"/>
      <w:spacing w:after="0" w:line="240" w:lineRule="auto"/>
      <w:ind w:right="-752"/>
      <w:textAlignment w:val="baseline"/>
      <w:rPr>
        <w:rFonts w:ascii="Raleway" w:hAnsi="Raleway"/>
        <w:noProof/>
        <w:color w:val="002060"/>
        <w:sz w:val="20"/>
        <w:szCs w:val="20"/>
      </w:rPr>
    </w:pPr>
    <w:r>
      <w:rPr>
        <w:rFonts w:ascii="Raleway" w:hAnsi="Raleway"/>
        <w:noProof/>
        <w:color w:val="002060"/>
        <w:sz w:val="20"/>
        <w:szCs w:val="20"/>
      </w:rPr>
      <w:tab/>
      <w:t xml:space="preserve">                </w:t>
    </w:r>
  </w:p>
  <w:p w14:paraId="615D3ABE" w14:textId="77777777" w:rsidR="00EE53EF" w:rsidRPr="00F135F9" w:rsidRDefault="00EE53EF" w:rsidP="00EE53EF">
    <w:pPr>
      <w:framePr w:h="188" w:hRule="exact" w:wrap="around" w:vAnchor="text" w:hAnchor="page" w:x="11086" w:y="31"/>
      <w:ind w:left="270" w:right="-804"/>
      <w:rPr>
        <w:rStyle w:val="PageNumber"/>
        <w:rFonts w:ascii="Franklin Gothic Book" w:hAnsi="Franklin Gothic Book"/>
        <w:b/>
        <w:color w:val="595959"/>
        <w:sz w:val="18"/>
        <w:szCs w:val="18"/>
      </w:rPr>
    </w:pPr>
    <w:r w:rsidRPr="00F135F9">
      <w:rPr>
        <w:rStyle w:val="PageNumber"/>
        <w:rFonts w:ascii="Franklin Gothic Book" w:hAnsi="Franklin Gothic Book"/>
        <w:b/>
        <w:color w:val="595959"/>
        <w:sz w:val="18"/>
        <w:szCs w:val="18"/>
      </w:rPr>
      <w:fldChar w:fldCharType="begin"/>
    </w:r>
    <w:r w:rsidRPr="00F135F9">
      <w:rPr>
        <w:rStyle w:val="PageNumber"/>
        <w:rFonts w:ascii="Franklin Gothic Book" w:hAnsi="Franklin Gothic Book"/>
        <w:b/>
        <w:color w:val="595959"/>
        <w:sz w:val="18"/>
        <w:szCs w:val="18"/>
      </w:rPr>
      <w:instrText xml:space="preserve">PAGE  </w:instrText>
    </w:r>
    <w:r w:rsidRPr="00F135F9">
      <w:rPr>
        <w:rStyle w:val="PageNumber"/>
        <w:rFonts w:ascii="Franklin Gothic Book" w:hAnsi="Franklin Gothic Book"/>
        <w:b/>
        <w:color w:val="595959"/>
        <w:sz w:val="18"/>
        <w:szCs w:val="18"/>
      </w:rPr>
      <w:fldChar w:fldCharType="separate"/>
    </w:r>
    <w:r>
      <w:rPr>
        <w:rStyle w:val="PageNumber"/>
        <w:rFonts w:ascii="Franklin Gothic Book" w:hAnsi="Franklin Gothic Book"/>
        <w:b/>
        <w:color w:val="595959"/>
        <w:sz w:val="18"/>
        <w:szCs w:val="18"/>
      </w:rPr>
      <w:t>1</w:t>
    </w:r>
    <w:r w:rsidRPr="00F135F9">
      <w:rPr>
        <w:rStyle w:val="PageNumber"/>
        <w:rFonts w:ascii="Franklin Gothic Book" w:hAnsi="Franklin Gothic Book"/>
        <w:b/>
        <w:color w:val="595959"/>
        <w:sz w:val="18"/>
        <w:szCs w:val="18"/>
      </w:rPr>
      <w:fldChar w:fldCharType="end"/>
    </w:r>
  </w:p>
  <w:p w14:paraId="3C342FF0" w14:textId="4EF7E283" w:rsidR="00710141" w:rsidRPr="00EE53EF" w:rsidRDefault="00EE53EF" w:rsidP="00EE53EF">
    <w:pPr>
      <w:tabs>
        <w:tab w:val="center" w:pos="4153"/>
        <w:tab w:val="right" w:pos="8306"/>
      </w:tabs>
      <w:overflowPunct w:val="0"/>
      <w:autoSpaceDE w:val="0"/>
      <w:autoSpaceDN w:val="0"/>
      <w:adjustRightInd w:val="0"/>
      <w:spacing w:after="0" w:line="240" w:lineRule="auto"/>
      <w:ind w:right="-752"/>
      <w:textAlignment w:val="baseline"/>
      <w:rPr>
        <w:rFonts w:ascii="Raleway" w:hAnsi="Raleway"/>
        <w:noProof/>
        <w:color w:val="002060"/>
        <w:sz w:val="20"/>
        <w:szCs w:val="20"/>
      </w:rPr>
    </w:pPr>
    <w:r>
      <w:rPr>
        <w:rFonts w:ascii="Raleway" w:hAnsi="Raleway"/>
        <w:noProof/>
        <w:color w:val="002060"/>
        <w:sz w:val="20"/>
        <w:szCs w:val="20"/>
      </w:rPr>
      <w:t xml:space="preserve">                                                                   </w:t>
    </w:r>
    <w:r w:rsidRPr="60A35DCD">
      <w:rPr>
        <w:rFonts w:ascii="Raleway" w:hAnsi="Raleway"/>
        <w:noProof/>
        <w:color w:val="002060"/>
        <w:sz w:val="20"/>
        <w:szCs w:val="20"/>
      </w:rPr>
      <w:t>www.sheffieldhaworth.com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E12CA" w14:textId="77777777" w:rsidR="004A1F26" w:rsidRDefault="004A1F26" w:rsidP="00842E26">
    <w:pPr>
      <w:pStyle w:val="SHText"/>
      <w:ind w:left="-567" w:right="-46" w:firstLine="567"/>
      <w:jc w:val="center"/>
      <w:rPr>
        <w:i/>
        <w:color w:val="2E74B5" w:themeColor="accent1" w:themeShade="BF"/>
        <w:sz w:val="20"/>
        <w:szCs w:val="20"/>
      </w:rPr>
    </w:pPr>
  </w:p>
  <w:p w14:paraId="0CA66A6D" w14:textId="77777777" w:rsidR="004A1F26" w:rsidRDefault="004A1F26" w:rsidP="00842E26">
    <w:pPr>
      <w:pStyle w:val="SHText"/>
      <w:ind w:left="-567" w:right="-46" w:firstLine="567"/>
      <w:jc w:val="center"/>
      <w:rPr>
        <w:i/>
        <w:color w:val="2E74B5" w:themeColor="accent1" w:themeShade="BF"/>
        <w:sz w:val="20"/>
        <w:szCs w:val="20"/>
      </w:rPr>
    </w:pPr>
  </w:p>
  <w:p w14:paraId="512C9742" w14:textId="49B3AAA5" w:rsidR="00EF2101" w:rsidRDefault="00EF2101" w:rsidP="00842E26">
    <w:pPr>
      <w:pStyle w:val="SHText"/>
      <w:ind w:left="-567" w:right="-46" w:firstLine="567"/>
      <w:jc w:val="center"/>
      <w:rPr>
        <w:i/>
        <w:color w:val="2E74B5" w:themeColor="accent1" w:themeShade="BF"/>
        <w:sz w:val="20"/>
        <w:szCs w:val="20"/>
      </w:rPr>
    </w:pPr>
    <w:r w:rsidRPr="006B7839">
      <w:rPr>
        <w:i/>
        <w:color w:val="2E74B5" w:themeColor="accent1" w:themeShade="BF"/>
        <w:sz w:val="20"/>
        <w:szCs w:val="20"/>
      </w:rPr>
      <w:t>This profile is submitted in confidence and subject to Sheffield Haworth’s standard terms and conditions. A copy of these can be provided upon request.</w:t>
    </w:r>
  </w:p>
  <w:p w14:paraId="314AFCB5" w14:textId="77777777" w:rsidR="004A1F26" w:rsidRDefault="004A1F26" w:rsidP="004A1F26">
    <w:pPr>
      <w:tabs>
        <w:tab w:val="center" w:pos="4153"/>
        <w:tab w:val="right" w:pos="8306"/>
      </w:tabs>
      <w:overflowPunct w:val="0"/>
      <w:autoSpaceDE w:val="0"/>
      <w:autoSpaceDN w:val="0"/>
      <w:adjustRightInd w:val="0"/>
      <w:spacing w:after="0" w:line="240" w:lineRule="auto"/>
      <w:ind w:right="-752"/>
      <w:textAlignment w:val="baseline"/>
      <w:rPr>
        <w:rFonts w:ascii="Raleway" w:hAnsi="Raleway"/>
        <w:noProof/>
        <w:color w:val="002060"/>
        <w:sz w:val="20"/>
        <w:szCs w:val="20"/>
      </w:rPr>
    </w:pPr>
    <w:r>
      <w:rPr>
        <w:rFonts w:ascii="Raleway" w:hAnsi="Raleway"/>
        <w:noProof/>
        <w:color w:val="002060"/>
        <w:sz w:val="20"/>
        <w:szCs w:val="20"/>
      </w:rPr>
      <w:tab/>
      <w:t xml:space="preserve">                </w:t>
    </w:r>
  </w:p>
  <w:p w14:paraId="0F15F736" w14:textId="77777777" w:rsidR="004A1F26" w:rsidRPr="00F135F9" w:rsidRDefault="004A1F26" w:rsidP="004A1F26">
    <w:pPr>
      <w:framePr w:h="188" w:hRule="exact" w:wrap="around" w:vAnchor="text" w:hAnchor="page" w:x="11086" w:y="31"/>
      <w:ind w:left="270" w:right="-804"/>
      <w:rPr>
        <w:rStyle w:val="PageNumber"/>
        <w:rFonts w:ascii="Franklin Gothic Book" w:hAnsi="Franklin Gothic Book"/>
        <w:b/>
        <w:color w:val="595959"/>
        <w:sz w:val="18"/>
        <w:szCs w:val="18"/>
      </w:rPr>
    </w:pPr>
    <w:r w:rsidRPr="00F135F9">
      <w:rPr>
        <w:rStyle w:val="PageNumber"/>
        <w:rFonts w:ascii="Franklin Gothic Book" w:hAnsi="Franklin Gothic Book"/>
        <w:b/>
        <w:color w:val="595959"/>
        <w:sz w:val="18"/>
        <w:szCs w:val="18"/>
      </w:rPr>
      <w:fldChar w:fldCharType="begin"/>
    </w:r>
    <w:r w:rsidRPr="00F135F9">
      <w:rPr>
        <w:rStyle w:val="PageNumber"/>
        <w:rFonts w:ascii="Franklin Gothic Book" w:hAnsi="Franklin Gothic Book"/>
        <w:b/>
        <w:color w:val="595959"/>
        <w:sz w:val="18"/>
        <w:szCs w:val="18"/>
      </w:rPr>
      <w:instrText xml:space="preserve">PAGE  </w:instrText>
    </w:r>
    <w:r w:rsidRPr="00F135F9">
      <w:rPr>
        <w:rStyle w:val="PageNumber"/>
        <w:rFonts w:ascii="Franklin Gothic Book" w:hAnsi="Franklin Gothic Book"/>
        <w:b/>
        <w:color w:val="595959"/>
        <w:sz w:val="18"/>
        <w:szCs w:val="18"/>
      </w:rPr>
      <w:fldChar w:fldCharType="separate"/>
    </w:r>
    <w:r>
      <w:rPr>
        <w:rStyle w:val="PageNumber"/>
        <w:rFonts w:ascii="Franklin Gothic Book" w:hAnsi="Franklin Gothic Book"/>
        <w:b/>
        <w:noProof/>
        <w:color w:val="595959"/>
        <w:sz w:val="18"/>
        <w:szCs w:val="18"/>
      </w:rPr>
      <w:t>1</w:t>
    </w:r>
    <w:r w:rsidRPr="00F135F9">
      <w:rPr>
        <w:rStyle w:val="PageNumber"/>
        <w:rFonts w:ascii="Franklin Gothic Book" w:hAnsi="Franklin Gothic Book"/>
        <w:b/>
        <w:color w:val="595959"/>
        <w:sz w:val="18"/>
        <w:szCs w:val="18"/>
      </w:rPr>
      <w:fldChar w:fldCharType="end"/>
    </w:r>
  </w:p>
  <w:p w14:paraId="36B39DC3" w14:textId="3DA5AB92" w:rsidR="00EF2101" w:rsidRDefault="004A1F26" w:rsidP="004A1F26">
    <w:pPr>
      <w:tabs>
        <w:tab w:val="center" w:pos="4153"/>
        <w:tab w:val="right" w:pos="8306"/>
      </w:tabs>
      <w:overflowPunct w:val="0"/>
      <w:autoSpaceDE w:val="0"/>
      <w:autoSpaceDN w:val="0"/>
      <w:adjustRightInd w:val="0"/>
      <w:spacing w:after="0" w:line="240" w:lineRule="auto"/>
      <w:ind w:right="-752"/>
      <w:textAlignment w:val="baseline"/>
      <w:rPr>
        <w:rFonts w:ascii="Raleway" w:hAnsi="Raleway"/>
        <w:noProof/>
        <w:color w:val="002060"/>
        <w:sz w:val="20"/>
        <w:szCs w:val="20"/>
      </w:rPr>
    </w:pPr>
    <w:r>
      <w:rPr>
        <w:rFonts w:ascii="Raleway" w:hAnsi="Raleway"/>
        <w:noProof/>
        <w:color w:val="002060"/>
        <w:sz w:val="20"/>
        <w:szCs w:val="20"/>
      </w:rPr>
      <w:t xml:space="preserve">                                                                   </w:t>
    </w:r>
    <w:r w:rsidRPr="60A35DCD">
      <w:rPr>
        <w:rFonts w:ascii="Raleway" w:hAnsi="Raleway"/>
        <w:noProof/>
        <w:color w:val="002060"/>
        <w:sz w:val="20"/>
        <w:szCs w:val="20"/>
      </w:rPr>
      <w:t>www.sheffieldhaworth.com</w:t>
    </w:r>
  </w:p>
  <w:p w14:paraId="6A2038BB" w14:textId="236E13B9" w:rsidR="007040C7" w:rsidRDefault="00704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5FDD2" w14:textId="77777777" w:rsidR="003D4F8F" w:rsidRDefault="003D4F8F" w:rsidP="00F653B3">
      <w:pPr>
        <w:spacing w:after="0" w:line="240" w:lineRule="auto"/>
      </w:pPr>
      <w:r>
        <w:separator/>
      </w:r>
    </w:p>
  </w:footnote>
  <w:footnote w:type="continuationSeparator" w:id="0">
    <w:p w14:paraId="6C3EFFD9" w14:textId="77777777" w:rsidR="003D4F8F" w:rsidRDefault="003D4F8F" w:rsidP="00F65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1352" w14:textId="1B720517" w:rsidR="00FC0CB9" w:rsidRPr="00FC0CB9" w:rsidRDefault="005C3D20" w:rsidP="005C3D20">
    <w:pPr>
      <w:pStyle w:val="Header"/>
      <w:tabs>
        <w:tab w:val="left" w:pos="2190"/>
      </w:tabs>
      <w:rPr>
        <w:rFonts w:ascii="Georgia" w:hAnsi="Georgia"/>
        <w:color w:val="012249"/>
      </w:rPr>
    </w:pPr>
    <w:r>
      <w:rPr>
        <w:noProof/>
      </w:rPr>
      <w:drawing>
        <wp:anchor distT="0" distB="0" distL="114300" distR="114300" simplePos="0" relativeHeight="251795456" behindDoc="0" locked="0" layoutInCell="1" allowOverlap="1" wp14:anchorId="5F531E27" wp14:editId="1D2532B2">
          <wp:simplePos x="0" y="0"/>
          <wp:positionH relativeFrom="margin">
            <wp:posOffset>1890395</wp:posOffset>
          </wp:positionH>
          <wp:positionV relativeFrom="paragraph">
            <wp:posOffset>-105410</wp:posOffset>
          </wp:positionV>
          <wp:extent cx="2154554" cy="371475"/>
          <wp:effectExtent l="0" t="0" r="0" b="0"/>
          <wp:wrapNone/>
          <wp:docPr id="1451308691" name="Picture 1451308691"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54554" cy="371475"/>
                  </a:xfrm>
                  <a:prstGeom prst="rect">
                    <a:avLst/>
                  </a:prstGeom>
                </pic:spPr>
              </pic:pic>
            </a:graphicData>
          </a:graphic>
          <wp14:sizeRelH relativeFrom="margin">
            <wp14:pctWidth>0</wp14:pctWidth>
          </wp14:sizeRelH>
          <wp14:sizeRelV relativeFrom="margin">
            <wp14:pctHeight>0</wp14:pctHeight>
          </wp14:sizeRelV>
        </wp:anchor>
      </w:drawing>
    </w:r>
    <w:r w:rsidR="00F30B1E">
      <w:rPr>
        <w:noProof/>
      </w:rPr>
      <w:drawing>
        <wp:anchor distT="0" distB="0" distL="114300" distR="114300" simplePos="0" relativeHeight="251793408" behindDoc="1" locked="0" layoutInCell="1" allowOverlap="1" wp14:anchorId="2CC06F8C" wp14:editId="4DE79CF8">
          <wp:simplePos x="0" y="0"/>
          <wp:positionH relativeFrom="page">
            <wp:posOffset>-1562101</wp:posOffset>
          </wp:positionH>
          <wp:positionV relativeFrom="paragraph">
            <wp:posOffset>-7324725</wp:posOffset>
          </wp:positionV>
          <wp:extent cx="15294782" cy="14991744"/>
          <wp:effectExtent l="2095500" t="0" r="2974340" b="0"/>
          <wp:wrapNone/>
          <wp:docPr id="1630877729" name="Picture 163087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
                    <a:alphaModFix amt="11000"/>
                    <a:extLst>
                      <a:ext uri="{28A0092B-C50C-407E-A947-70E740481C1C}">
                        <a14:useLocalDpi xmlns:a14="http://schemas.microsoft.com/office/drawing/2010/main" val="0"/>
                      </a:ext>
                    </a:extLst>
                  </a:blip>
                  <a:stretch>
                    <a:fillRect/>
                  </a:stretch>
                </pic:blipFill>
                <pic:spPr>
                  <a:xfrm rot="19219161">
                    <a:off x="0" y="0"/>
                    <a:ext cx="15294782" cy="14991744"/>
                  </a:xfrm>
                  <a:prstGeom prst="rect">
                    <a:avLst/>
                  </a:prstGeom>
                </pic:spPr>
              </pic:pic>
            </a:graphicData>
          </a:graphic>
          <wp14:sizeRelH relativeFrom="margin">
            <wp14:pctWidth>0</wp14:pctWidth>
          </wp14:sizeRelH>
          <wp14:sizeRelV relativeFrom="margin">
            <wp14:pctHeight>0</wp14:pctHeight>
          </wp14:sizeRelV>
        </wp:anchor>
      </w:drawing>
    </w:r>
    <w:r w:rsidR="00C27E6C">
      <w:rPr>
        <w:rFonts w:ascii="Georgia" w:hAnsi="Georgia"/>
        <w:color w:val="012249"/>
        <w:sz w:val="32"/>
        <w:szCs w:val="32"/>
      </w:rPr>
      <w:tab/>
    </w:r>
    <w:r>
      <w:rPr>
        <w:rFonts w:ascii="Georgia" w:hAnsi="Georgia"/>
        <w:color w:val="012249"/>
        <w:sz w:val="32"/>
        <w:szCs w:val="32"/>
      </w:rPr>
      <w:tab/>
    </w:r>
  </w:p>
  <w:p w14:paraId="743BCF75" w14:textId="31BC2F5E" w:rsidR="00FC0CB9" w:rsidRPr="00CF4745" w:rsidRDefault="00FC0CB9" w:rsidP="00C64777">
    <w:pPr>
      <w:pStyle w:val="Header"/>
      <w:tabs>
        <w:tab w:val="clear" w:pos="9360"/>
        <w:tab w:val="right" w:pos="9720"/>
      </w:tabs>
      <w:rPr>
        <w:rFonts w:ascii="Raleway Medium" w:hAnsi="Raleway Medium"/>
        <w:color w:val="012249"/>
        <w:sz w:val="32"/>
        <w:szCs w:val="32"/>
      </w:rPr>
    </w:pPr>
    <w:r w:rsidRPr="00FC0CB9">
      <w:rPr>
        <w:rFonts w:ascii="Georgia" w:hAnsi="Georgia"/>
        <w:color w:val="012249"/>
        <w:sz w:val="32"/>
        <w:szCs w:val="32"/>
      </w:rPr>
      <w:tab/>
    </w:r>
    <w:r w:rsidRPr="00FC0CB9">
      <w:rPr>
        <w:rFonts w:ascii="Georgia" w:hAnsi="Georgia"/>
        <w:color w:val="012249"/>
        <w:sz w:val="32"/>
        <w:szCs w:val="32"/>
      </w:rPr>
      <w:tab/>
    </w:r>
    <w:r w:rsidRPr="00CF4745">
      <w:rPr>
        <w:rFonts w:ascii="Raleway Medium" w:hAnsi="Raleway Medium"/>
        <w:color w:val="012249"/>
        <w:sz w:val="32"/>
        <w:szCs w:val="32"/>
      </w:rPr>
      <w:t>{{CANDIDATE_NAME}}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7D12" w14:textId="0531B887" w:rsidR="007040C7" w:rsidRDefault="00F30B1E" w:rsidP="00F30B1E">
    <w:pPr>
      <w:pStyle w:val="Header"/>
      <w:tabs>
        <w:tab w:val="clear" w:pos="4680"/>
        <w:tab w:val="clear" w:pos="9360"/>
        <w:tab w:val="left" w:pos="7590"/>
      </w:tabs>
    </w:pPr>
    <w:r>
      <w:rPr>
        <w:noProof/>
      </w:rPr>
      <w:drawing>
        <wp:anchor distT="0" distB="0" distL="114300" distR="114300" simplePos="0" relativeHeight="251789312" behindDoc="1" locked="0" layoutInCell="1" allowOverlap="1" wp14:anchorId="0BEF342E" wp14:editId="0F35EB2A">
          <wp:simplePos x="0" y="0"/>
          <wp:positionH relativeFrom="page">
            <wp:posOffset>-1562099</wp:posOffset>
          </wp:positionH>
          <wp:positionV relativeFrom="paragraph">
            <wp:posOffset>-7324725</wp:posOffset>
          </wp:positionV>
          <wp:extent cx="15294782" cy="14991744"/>
          <wp:effectExtent l="2095500" t="0" r="297434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alphaModFix amt="11000"/>
                    <a:extLst>
                      <a:ext uri="{28A0092B-C50C-407E-A947-70E740481C1C}">
                        <a14:useLocalDpi xmlns:a14="http://schemas.microsoft.com/office/drawing/2010/main" val="0"/>
                      </a:ext>
                    </a:extLst>
                  </a:blip>
                  <a:stretch>
                    <a:fillRect/>
                  </a:stretch>
                </pic:blipFill>
                <pic:spPr>
                  <a:xfrm rot="19219161">
                    <a:off x="0" y="0"/>
                    <a:ext cx="15294782" cy="1499174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1360" behindDoc="0" locked="0" layoutInCell="1" allowOverlap="1" wp14:anchorId="3A9148F4" wp14:editId="51A9F344">
          <wp:simplePos x="0" y="0"/>
          <wp:positionH relativeFrom="margin">
            <wp:posOffset>1847850</wp:posOffset>
          </wp:positionH>
          <wp:positionV relativeFrom="paragraph">
            <wp:posOffset>0</wp:posOffset>
          </wp:positionV>
          <wp:extent cx="2548443" cy="439387"/>
          <wp:effectExtent l="0" t="0" r="4445" b="0"/>
          <wp:wrapNone/>
          <wp:docPr id="64" name="Picture 64"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2548443" cy="439387"/>
                  </a:xfrm>
                  <a:prstGeom prst="rect">
                    <a:avLst/>
                  </a:prstGeom>
                </pic:spPr>
              </pic:pic>
            </a:graphicData>
          </a:graphic>
          <wp14:sizeRelH relativeFrom="margin">
            <wp14:pctWidth>0</wp14:pctWidth>
          </wp14:sizeRelH>
          <wp14:sizeRelV relativeFrom="margin">
            <wp14:pctHeight>0</wp14:pctHeight>
          </wp14:sizeRelV>
        </wp:anchor>
      </w:drawing>
    </w:r>
    <w:r w:rsidR="00A71EB2" w:rsidRPr="00A81652">
      <w:rPr>
        <w:rFonts w:ascii="Georgia" w:hAnsi="Georgia"/>
        <w:noProof/>
        <w:color w:val="012249"/>
        <w:sz w:val="32"/>
        <w:szCs w:val="32"/>
      </w:rPr>
      <w:drawing>
        <wp:anchor distT="0" distB="0" distL="114300" distR="114300" simplePos="0" relativeHeight="251592704" behindDoc="0" locked="0" layoutInCell="1" allowOverlap="1" wp14:anchorId="66A895EE" wp14:editId="539D8A6A">
          <wp:simplePos x="0" y="0"/>
          <wp:positionH relativeFrom="margin">
            <wp:posOffset>-11650249</wp:posOffset>
          </wp:positionH>
          <wp:positionV relativeFrom="margin">
            <wp:posOffset>-715010</wp:posOffset>
          </wp:positionV>
          <wp:extent cx="2867025" cy="504825"/>
          <wp:effectExtent l="0" t="0" r="0" b="0"/>
          <wp:wrapSquare wrapText="bothSides"/>
          <wp:docPr id="2" name="Picture 2" descr="sh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_Logo_NEW"/>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867025" cy="504825"/>
                  </a:xfrm>
                  <a:prstGeom prst="rect">
                    <a:avLst/>
                  </a:prstGeom>
                  <a:noFill/>
                  <a:ln>
                    <a:noFill/>
                  </a:ln>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5D5"/>
    <w:multiLevelType w:val="hybridMultilevel"/>
    <w:tmpl w:val="C21C1CD8"/>
    <w:lvl w:ilvl="0" w:tplc="D2442B48">
      <w:start w:val="1"/>
      <w:numFmt w:val="bullet"/>
      <w:lvlText w:val=""/>
      <w:lvlJc w:val="left"/>
      <w:pPr>
        <w:ind w:left="720" w:hanging="360"/>
      </w:pPr>
      <w:rPr>
        <w:rFonts w:ascii="Wingdings" w:hAnsi="Wingdings" w:hint="default"/>
        <w:color w:val="F7931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B61F0"/>
    <w:multiLevelType w:val="hybridMultilevel"/>
    <w:tmpl w:val="D57CA1C2"/>
    <w:lvl w:ilvl="0" w:tplc="145A36A6">
      <w:start w:val="1"/>
      <w:numFmt w:val="bullet"/>
      <w:lvlText w:val=""/>
      <w:lvlJc w:val="left"/>
      <w:pPr>
        <w:ind w:left="295" w:hanging="360"/>
      </w:pPr>
      <w:rPr>
        <w:rFonts w:ascii="Symbol" w:hAnsi="Symbol" w:hint="default"/>
      </w:rPr>
    </w:lvl>
    <w:lvl w:ilvl="1" w:tplc="08090003" w:tentative="1">
      <w:start w:val="1"/>
      <w:numFmt w:val="bullet"/>
      <w:lvlText w:val="o"/>
      <w:lvlJc w:val="left"/>
      <w:pPr>
        <w:ind w:left="1015" w:hanging="360"/>
      </w:pPr>
      <w:rPr>
        <w:rFonts w:ascii="Courier New" w:hAnsi="Courier New" w:cs="Courier New" w:hint="default"/>
      </w:rPr>
    </w:lvl>
    <w:lvl w:ilvl="2" w:tplc="08090005" w:tentative="1">
      <w:start w:val="1"/>
      <w:numFmt w:val="bullet"/>
      <w:lvlText w:val=""/>
      <w:lvlJc w:val="left"/>
      <w:pPr>
        <w:ind w:left="1735" w:hanging="360"/>
      </w:pPr>
      <w:rPr>
        <w:rFonts w:ascii="Wingdings" w:hAnsi="Wingdings" w:hint="default"/>
      </w:rPr>
    </w:lvl>
    <w:lvl w:ilvl="3" w:tplc="08090001" w:tentative="1">
      <w:start w:val="1"/>
      <w:numFmt w:val="bullet"/>
      <w:lvlText w:val=""/>
      <w:lvlJc w:val="left"/>
      <w:pPr>
        <w:ind w:left="2455" w:hanging="360"/>
      </w:pPr>
      <w:rPr>
        <w:rFonts w:ascii="Symbol" w:hAnsi="Symbol" w:hint="default"/>
      </w:rPr>
    </w:lvl>
    <w:lvl w:ilvl="4" w:tplc="08090003" w:tentative="1">
      <w:start w:val="1"/>
      <w:numFmt w:val="bullet"/>
      <w:lvlText w:val="o"/>
      <w:lvlJc w:val="left"/>
      <w:pPr>
        <w:ind w:left="3175" w:hanging="360"/>
      </w:pPr>
      <w:rPr>
        <w:rFonts w:ascii="Courier New" w:hAnsi="Courier New" w:cs="Courier New" w:hint="default"/>
      </w:rPr>
    </w:lvl>
    <w:lvl w:ilvl="5" w:tplc="08090005" w:tentative="1">
      <w:start w:val="1"/>
      <w:numFmt w:val="bullet"/>
      <w:lvlText w:val=""/>
      <w:lvlJc w:val="left"/>
      <w:pPr>
        <w:ind w:left="3895" w:hanging="360"/>
      </w:pPr>
      <w:rPr>
        <w:rFonts w:ascii="Wingdings" w:hAnsi="Wingdings" w:hint="default"/>
      </w:rPr>
    </w:lvl>
    <w:lvl w:ilvl="6" w:tplc="08090001" w:tentative="1">
      <w:start w:val="1"/>
      <w:numFmt w:val="bullet"/>
      <w:lvlText w:val=""/>
      <w:lvlJc w:val="left"/>
      <w:pPr>
        <w:ind w:left="4615" w:hanging="360"/>
      </w:pPr>
      <w:rPr>
        <w:rFonts w:ascii="Symbol" w:hAnsi="Symbol" w:hint="default"/>
      </w:rPr>
    </w:lvl>
    <w:lvl w:ilvl="7" w:tplc="08090003" w:tentative="1">
      <w:start w:val="1"/>
      <w:numFmt w:val="bullet"/>
      <w:lvlText w:val="o"/>
      <w:lvlJc w:val="left"/>
      <w:pPr>
        <w:ind w:left="5335" w:hanging="360"/>
      </w:pPr>
      <w:rPr>
        <w:rFonts w:ascii="Courier New" w:hAnsi="Courier New" w:cs="Courier New" w:hint="default"/>
      </w:rPr>
    </w:lvl>
    <w:lvl w:ilvl="8" w:tplc="08090005" w:tentative="1">
      <w:start w:val="1"/>
      <w:numFmt w:val="bullet"/>
      <w:lvlText w:val=""/>
      <w:lvlJc w:val="left"/>
      <w:pPr>
        <w:ind w:left="6055" w:hanging="360"/>
      </w:pPr>
      <w:rPr>
        <w:rFonts w:ascii="Wingdings" w:hAnsi="Wingdings" w:hint="default"/>
      </w:rPr>
    </w:lvl>
  </w:abstractNum>
  <w:abstractNum w:abstractNumId="2" w15:restartNumberingAfterBreak="0">
    <w:nsid w:val="0AED5ECD"/>
    <w:multiLevelType w:val="hybridMultilevel"/>
    <w:tmpl w:val="74E01E40"/>
    <w:lvl w:ilvl="0" w:tplc="89DE8B00">
      <w:start w:val="1"/>
      <w:numFmt w:val="bullet"/>
      <w:lvlText w:val=""/>
      <w:lvlJc w:val="left"/>
      <w:rPr>
        <w:rFonts w:ascii="Symbol" w:hAnsi="Symbol" w:hint="default"/>
        <w:color w:val="EA963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983947"/>
    <w:multiLevelType w:val="hybridMultilevel"/>
    <w:tmpl w:val="3BE2D29C"/>
    <w:lvl w:ilvl="0" w:tplc="D2442B48">
      <w:start w:val="1"/>
      <w:numFmt w:val="bullet"/>
      <w:lvlText w:val=""/>
      <w:lvlJc w:val="left"/>
      <w:pPr>
        <w:ind w:left="360" w:hanging="360"/>
      </w:pPr>
      <w:rPr>
        <w:rFonts w:ascii="Wingdings" w:hAnsi="Wingdings" w:hint="default"/>
        <w:color w:val="F7931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132656"/>
    <w:multiLevelType w:val="hybridMultilevel"/>
    <w:tmpl w:val="E0940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A5623"/>
    <w:multiLevelType w:val="hybridMultilevel"/>
    <w:tmpl w:val="8C261BEC"/>
    <w:lvl w:ilvl="0" w:tplc="89DE8B00">
      <w:start w:val="1"/>
      <w:numFmt w:val="bullet"/>
      <w:lvlText w:val=""/>
      <w:lvlJc w:val="left"/>
      <w:pPr>
        <w:ind w:left="360" w:hanging="360"/>
      </w:pPr>
      <w:rPr>
        <w:rFonts w:ascii="Symbol" w:hAnsi="Symbol" w:hint="default"/>
        <w:color w:val="EA963E"/>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17472754"/>
    <w:multiLevelType w:val="hybridMultilevel"/>
    <w:tmpl w:val="F8F42EA0"/>
    <w:lvl w:ilvl="0" w:tplc="89DE8B00">
      <w:start w:val="1"/>
      <w:numFmt w:val="bullet"/>
      <w:lvlText w:val=""/>
      <w:lvlJc w:val="left"/>
      <w:rPr>
        <w:rFonts w:ascii="Symbol" w:hAnsi="Symbol" w:hint="default"/>
        <w:color w:val="EA963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A932BB0"/>
    <w:multiLevelType w:val="hybridMultilevel"/>
    <w:tmpl w:val="5476A556"/>
    <w:lvl w:ilvl="0" w:tplc="89DE8B00">
      <w:start w:val="1"/>
      <w:numFmt w:val="bullet"/>
      <w:lvlText w:val=""/>
      <w:lvlJc w:val="left"/>
      <w:pPr>
        <w:ind w:left="360" w:hanging="360"/>
      </w:pPr>
      <w:rPr>
        <w:rFonts w:ascii="Symbol" w:hAnsi="Symbol" w:hint="default"/>
        <w:color w:val="EA963E"/>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26CA5E22"/>
    <w:multiLevelType w:val="hybridMultilevel"/>
    <w:tmpl w:val="22B86D16"/>
    <w:lvl w:ilvl="0" w:tplc="D2442B48">
      <w:start w:val="1"/>
      <w:numFmt w:val="bullet"/>
      <w:lvlText w:val=""/>
      <w:lvlJc w:val="left"/>
      <w:pPr>
        <w:ind w:left="720" w:hanging="360"/>
      </w:pPr>
      <w:rPr>
        <w:rFonts w:ascii="Wingdings" w:hAnsi="Wingdings" w:hint="default"/>
        <w:color w:val="F7931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893122"/>
    <w:multiLevelType w:val="hybridMultilevel"/>
    <w:tmpl w:val="2CF62BB4"/>
    <w:lvl w:ilvl="0" w:tplc="89DE8B00">
      <w:start w:val="1"/>
      <w:numFmt w:val="bullet"/>
      <w:lvlText w:val=""/>
      <w:lvlJc w:val="left"/>
      <w:pPr>
        <w:ind w:left="720" w:hanging="360"/>
      </w:pPr>
      <w:rPr>
        <w:rFonts w:ascii="Symbol" w:hAnsi="Symbol" w:hint="default"/>
        <w:color w:val="EA963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536A9F"/>
    <w:multiLevelType w:val="hybridMultilevel"/>
    <w:tmpl w:val="614058B0"/>
    <w:lvl w:ilvl="0" w:tplc="89DE8B00">
      <w:start w:val="1"/>
      <w:numFmt w:val="bullet"/>
      <w:lvlText w:val=""/>
      <w:lvlJc w:val="left"/>
      <w:pPr>
        <w:ind w:left="720" w:hanging="360"/>
      </w:pPr>
      <w:rPr>
        <w:rFonts w:ascii="Symbol" w:hAnsi="Symbol" w:hint="default"/>
        <w:color w:val="EA963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8D62254"/>
    <w:multiLevelType w:val="hybridMultilevel"/>
    <w:tmpl w:val="553AEE46"/>
    <w:lvl w:ilvl="0" w:tplc="89DE8B00">
      <w:start w:val="1"/>
      <w:numFmt w:val="bullet"/>
      <w:lvlText w:val=""/>
      <w:lvlJc w:val="left"/>
      <w:pPr>
        <w:ind w:left="720" w:hanging="360"/>
      </w:pPr>
      <w:rPr>
        <w:rFonts w:ascii="Symbol" w:hAnsi="Symbol" w:hint="default"/>
        <w:color w:val="EA963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BB67D55"/>
    <w:multiLevelType w:val="hybridMultilevel"/>
    <w:tmpl w:val="D1A66BBE"/>
    <w:lvl w:ilvl="0" w:tplc="D2442B48">
      <w:start w:val="1"/>
      <w:numFmt w:val="bullet"/>
      <w:lvlText w:val=""/>
      <w:lvlJc w:val="left"/>
      <w:pPr>
        <w:ind w:left="720" w:hanging="360"/>
      </w:pPr>
      <w:rPr>
        <w:rFonts w:ascii="Wingdings" w:hAnsi="Wingdings" w:hint="default"/>
        <w:color w:val="F7931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910E47"/>
    <w:multiLevelType w:val="hybridMultilevel"/>
    <w:tmpl w:val="D8D8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500DB6"/>
    <w:multiLevelType w:val="hybridMultilevel"/>
    <w:tmpl w:val="83D62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072B2F"/>
    <w:multiLevelType w:val="hybridMultilevel"/>
    <w:tmpl w:val="C352B540"/>
    <w:lvl w:ilvl="0" w:tplc="D2442B48">
      <w:start w:val="1"/>
      <w:numFmt w:val="bullet"/>
      <w:lvlText w:val=""/>
      <w:lvlJc w:val="left"/>
      <w:pPr>
        <w:ind w:left="360" w:hanging="360"/>
      </w:pPr>
      <w:rPr>
        <w:rFonts w:ascii="Wingdings" w:hAnsi="Wingdings" w:hint="default"/>
        <w:color w:val="F7931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54E4EC5"/>
    <w:multiLevelType w:val="hybridMultilevel"/>
    <w:tmpl w:val="46489672"/>
    <w:lvl w:ilvl="0" w:tplc="D2442B48">
      <w:start w:val="1"/>
      <w:numFmt w:val="bullet"/>
      <w:lvlText w:val=""/>
      <w:lvlJc w:val="left"/>
      <w:pPr>
        <w:ind w:left="360" w:hanging="360"/>
      </w:pPr>
      <w:rPr>
        <w:rFonts w:ascii="Wingdings" w:hAnsi="Wingdings" w:hint="default"/>
        <w:color w:val="F7931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6B1B7B"/>
    <w:multiLevelType w:val="hybridMultilevel"/>
    <w:tmpl w:val="D6E243C0"/>
    <w:lvl w:ilvl="0" w:tplc="89DE8B00">
      <w:start w:val="1"/>
      <w:numFmt w:val="bullet"/>
      <w:lvlText w:val=""/>
      <w:lvlJc w:val="left"/>
      <w:pPr>
        <w:ind w:left="360" w:hanging="360"/>
      </w:pPr>
      <w:rPr>
        <w:rFonts w:ascii="Symbol" w:hAnsi="Symbol" w:hint="default"/>
        <w:color w:val="EA963E"/>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60266F1B"/>
    <w:multiLevelType w:val="hybridMultilevel"/>
    <w:tmpl w:val="68F4E2BE"/>
    <w:lvl w:ilvl="0" w:tplc="89DE8B00">
      <w:start w:val="1"/>
      <w:numFmt w:val="bullet"/>
      <w:lvlText w:val=""/>
      <w:lvlJc w:val="left"/>
      <w:pPr>
        <w:ind w:left="360" w:hanging="360"/>
      </w:pPr>
      <w:rPr>
        <w:rFonts w:ascii="Symbol" w:hAnsi="Symbol" w:hint="default"/>
        <w:color w:val="EA963E"/>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9" w15:restartNumberingAfterBreak="0">
    <w:nsid w:val="63087438"/>
    <w:multiLevelType w:val="hybridMultilevel"/>
    <w:tmpl w:val="A844D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F00CA5"/>
    <w:multiLevelType w:val="hybridMultilevel"/>
    <w:tmpl w:val="A4FCCFC6"/>
    <w:lvl w:ilvl="0" w:tplc="68585756">
      <w:start w:val="1"/>
      <w:numFmt w:val="bullet"/>
      <w:lvlText w:val=""/>
      <w:lvlJc w:val="left"/>
      <w:pPr>
        <w:ind w:left="360" w:hanging="360"/>
      </w:pPr>
      <w:rPr>
        <w:rFonts w:ascii="Symbol" w:hAnsi="Symbol" w:hint="default"/>
        <w:color w:val="EA963E"/>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1" w15:restartNumberingAfterBreak="0">
    <w:nsid w:val="69C20D74"/>
    <w:multiLevelType w:val="hybridMultilevel"/>
    <w:tmpl w:val="7F22D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B6F556C"/>
    <w:multiLevelType w:val="hybridMultilevel"/>
    <w:tmpl w:val="B7944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BF67C37"/>
    <w:multiLevelType w:val="hybridMultilevel"/>
    <w:tmpl w:val="41722F94"/>
    <w:lvl w:ilvl="0" w:tplc="89DE8B00">
      <w:start w:val="1"/>
      <w:numFmt w:val="bullet"/>
      <w:lvlText w:val=""/>
      <w:lvlJc w:val="left"/>
      <w:rPr>
        <w:rFonts w:ascii="Symbol" w:hAnsi="Symbol" w:hint="default"/>
        <w:color w:val="EA963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518754C"/>
    <w:multiLevelType w:val="hybridMultilevel"/>
    <w:tmpl w:val="71E6163C"/>
    <w:lvl w:ilvl="0" w:tplc="89DE8B00">
      <w:start w:val="1"/>
      <w:numFmt w:val="bullet"/>
      <w:lvlText w:val=""/>
      <w:lvlJc w:val="left"/>
      <w:pPr>
        <w:ind w:left="360" w:hanging="360"/>
      </w:pPr>
      <w:rPr>
        <w:rFonts w:ascii="Symbol" w:hAnsi="Symbol" w:hint="default"/>
        <w:color w:val="EA963E"/>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7B7755C5"/>
    <w:multiLevelType w:val="hybridMultilevel"/>
    <w:tmpl w:val="F3E677AE"/>
    <w:lvl w:ilvl="0" w:tplc="EB56086C">
      <w:start w:val="1"/>
      <w:numFmt w:val="bullet"/>
      <w:pStyle w:val="SHBullets"/>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6" w15:restartNumberingAfterBreak="0">
    <w:nsid w:val="7DB134F0"/>
    <w:multiLevelType w:val="hybridMultilevel"/>
    <w:tmpl w:val="26503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EC4B62"/>
    <w:multiLevelType w:val="hybridMultilevel"/>
    <w:tmpl w:val="646CFF26"/>
    <w:lvl w:ilvl="0" w:tplc="89DE8B00">
      <w:start w:val="1"/>
      <w:numFmt w:val="bullet"/>
      <w:lvlText w:val=""/>
      <w:lvlJc w:val="left"/>
      <w:pPr>
        <w:ind w:left="360" w:hanging="360"/>
      </w:pPr>
      <w:rPr>
        <w:rFonts w:ascii="Symbol" w:hAnsi="Symbol" w:hint="default"/>
        <w:color w:val="EA963E"/>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16cid:durableId="280919466">
    <w:abstractNumId w:val="25"/>
  </w:num>
  <w:num w:numId="2" w16cid:durableId="266697904">
    <w:abstractNumId w:val="1"/>
  </w:num>
  <w:num w:numId="3" w16cid:durableId="777018755">
    <w:abstractNumId w:val="22"/>
  </w:num>
  <w:num w:numId="4" w16cid:durableId="806093747">
    <w:abstractNumId w:val="13"/>
  </w:num>
  <w:num w:numId="5" w16cid:durableId="2063407440">
    <w:abstractNumId w:val="21"/>
  </w:num>
  <w:num w:numId="6" w16cid:durableId="1795176174">
    <w:abstractNumId w:val="16"/>
  </w:num>
  <w:num w:numId="7" w16cid:durableId="1237129357">
    <w:abstractNumId w:val="0"/>
  </w:num>
  <w:num w:numId="8" w16cid:durableId="867568026">
    <w:abstractNumId w:val="15"/>
  </w:num>
  <w:num w:numId="9" w16cid:durableId="954944931">
    <w:abstractNumId w:val="8"/>
  </w:num>
  <w:num w:numId="10" w16cid:durableId="1294360118">
    <w:abstractNumId w:val="3"/>
  </w:num>
  <w:num w:numId="11" w16cid:durableId="1086851595">
    <w:abstractNumId w:val="12"/>
  </w:num>
  <w:num w:numId="12" w16cid:durableId="2008753072">
    <w:abstractNumId w:val="5"/>
  </w:num>
  <w:num w:numId="13" w16cid:durableId="1949194346">
    <w:abstractNumId w:val="2"/>
  </w:num>
  <w:num w:numId="14" w16cid:durableId="564997383">
    <w:abstractNumId w:val="27"/>
  </w:num>
  <w:num w:numId="15" w16cid:durableId="2072851860">
    <w:abstractNumId w:val="9"/>
  </w:num>
  <w:num w:numId="16" w16cid:durableId="2077362560">
    <w:abstractNumId w:val="24"/>
  </w:num>
  <w:num w:numId="17" w16cid:durableId="10762730">
    <w:abstractNumId w:val="23"/>
  </w:num>
  <w:num w:numId="18" w16cid:durableId="1243106118">
    <w:abstractNumId w:val="17"/>
  </w:num>
  <w:num w:numId="19" w16cid:durableId="1420060864">
    <w:abstractNumId w:val="6"/>
  </w:num>
  <w:num w:numId="20" w16cid:durableId="1872723004">
    <w:abstractNumId w:val="18"/>
  </w:num>
  <w:num w:numId="21" w16cid:durableId="1853445523">
    <w:abstractNumId w:val="11"/>
  </w:num>
  <w:num w:numId="22" w16cid:durableId="1096638173">
    <w:abstractNumId w:val="7"/>
  </w:num>
  <w:num w:numId="23" w16cid:durableId="1770807026">
    <w:abstractNumId w:val="10"/>
  </w:num>
  <w:num w:numId="24" w16cid:durableId="1850176466">
    <w:abstractNumId w:val="4"/>
  </w:num>
  <w:num w:numId="25" w16cid:durableId="389306551">
    <w:abstractNumId w:val="26"/>
  </w:num>
  <w:num w:numId="26" w16cid:durableId="800877817">
    <w:abstractNumId w:val="14"/>
  </w:num>
  <w:num w:numId="27" w16cid:durableId="1865090922">
    <w:abstractNumId w:val="19"/>
  </w:num>
  <w:num w:numId="28" w16cid:durableId="2832694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B0A"/>
    <w:rsid w:val="00012284"/>
    <w:rsid w:val="00025E76"/>
    <w:rsid w:val="0003049C"/>
    <w:rsid w:val="000379C4"/>
    <w:rsid w:val="0006447E"/>
    <w:rsid w:val="000708F4"/>
    <w:rsid w:val="00072188"/>
    <w:rsid w:val="00082295"/>
    <w:rsid w:val="00085CE9"/>
    <w:rsid w:val="000A11E6"/>
    <w:rsid w:val="000A3242"/>
    <w:rsid w:val="000A3B3F"/>
    <w:rsid w:val="000B20CF"/>
    <w:rsid w:val="000B5D69"/>
    <w:rsid w:val="000B7CFC"/>
    <w:rsid w:val="000C0039"/>
    <w:rsid w:val="000C0A18"/>
    <w:rsid w:val="000C502F"/>
    <w:rsid w:val="000C582C"/>
    <w:rsid w:val="000E0A46"/>
    <w:rsid w:val="0010612A"/>
    <w:rsid w:val="0012361D"/>
    <w:rsid w:val="001349EC"/>
    <w:rsid w:val="00136D71"/>
    <w:rsid w:val="00140687"/>
    <w:rsid w:val="00141940"/>
    <w:rsid w:val="00143B79"/>
    <w:rsid w:val="00150401"/>
    <w:rsid w:val="001551A4"/>
    <w:rsid w:val="00157EF0"/>
    <w:rsid w:val="0016660F"/>
    <w:rsid w:val="001666C6"/>
    <w:rsid w:val="00180E39"/>
    <w:rsid w:val="0018288B"/>
    <w:rsid w:val="00182FC6"/>
    <w:rsid w:val="001875D4"/>
    <w:rsid w:val="0019387F"/>
    <w:rsid w:val="001A29D5"/>
    <w:rsid w:val="001A3DDE"/>
    <w:rsid w:val="001A5AC9"/>
    <w:rsid w:val="001B2847"/>
    <w:rsid w:val="001C5F0E"/>
    <w:rsid w:val="001D3090"/>
    <w:rsid w:val="001D3569"/>
    <w:rsid w:val="001D682A"/>
    <w:rsid w:val="001E1229"/>
    <w:rsid w:val="001E5357"/>
    <w:rsid w:val="001E5FF8"/>
    <w:rsid w:val="001E6FDE"/>
    <w:rsid w:val="001F12ED"/>
    <w:rsid w:val="002023C0"/>
    <w:rsid w:val="00204B0A"/>
    <w:rsid w:val="00210CD7"/>
    <w:rsid w:val="0021132E"/>
    <w:rsid w:val="002205B3"/>
    <w:rsid w:val="002253C5"/>
    <w:rsid w:val="0022559C"/>
    <w:rsid w:val="00226FDC"/>
    <w:rsid w:val="00234F33"/>
    <w:rsid w:val="002364C7"/>
    <w:rsid w:val="00254E21"/>
    <w:rsid w:val="002579A2"/>
    <w:rsid w:val="0027062C"/>
    <w:rsid w:val="00272FA4"/>
    <w:rsid w:val="00273553"/>
    <w:rsid w:val="00276B8F"/>
    <w:rsid w:val="002845CD"/>
    <w:rsid w:val="002A355B"/>
    <w:rsid w:val="002A4DC9"/>
    <w:rsid w:val="002B1867"/>
    <w:rsid w:val="002C5108"/>
    <w:rsid w:val="002D59E3"/>
    <w:rsid w:val="002F035B"/>
    <w:rsid w:val="002F0B45"/>
    <w:rsid w:val="002F515C"/>
    <w:rsid w:val="002F519E"/>
    <w:rsid w:val="00301738"/>
    <w:rsid w:val="00302EBB"/>
    <w:rsid w:val="00313BE8"/>
    <w:rsid w:val="00333A02"/>
    <w:rsid w:val="00333F5A"/>
    <w:rsid w:val="00336819"/>
    <w:rsid w:val="0034454B"/>
    <w:rsid w:val="00345D2F"/>
    <w:rsid w:val="00357A38"/>
    <w:rsid w:val="00366267"/>
    <w:rsid w:val="003700E8"/>
    <w:rsid w:val="003801E8"/>
    <w:rsid w:val="00395D65"/>
    <w:rsid w:val="003A32A3"/>
    <w:rsid w:val="003A5E75"/>
    <w:rsid w:val="003A5E9E"/>
    <w:rsid w:val="003B706C"/>
    <w:rsid w:val="003C1075"/>
    <w:rsid w:val="003D4F8F"/>
    <w:rsid w:val="003D675C"/>
    <w:rsid w:val="003E3225"/>
    <w:rsid w:val="003E3360"/>
    <w:rsid w:val="003E7C7B"/>
    <w:rsid w:val="003F22CF"/>
    <w:rsid w:val="003F5D04"/>
    <w:rsid w:val="00412F03"/>
    <w:rsid w:val="00421E03"/>
    <w:rsid w:val="00436ACD"/>
    <w:rsid w:val="0044080B"/>
    <w:rsid w:val="00460A81"/>
    <w:rsid w:val="00470B2E"/>
    <w:rsid w:val="00470CB6"/>
    <w:rsid w:val="00472A80"/>
    <w:rsid w:val="00473F62"/>
    <w:rsid w:val="00474330"/>
    <w:rsid w:val="00477A59"/>
    <w:rsid w:val="0048112A"/>
    <w:rsid w:val="00484CBD"/>
    <w:rsid w:val="00490DEE"/>
    <w:rsid w:val="004A1F26"/>
    <w:rsid w:val="004A67CC"/>
    <w:rsid w:val="004A7941"/>
    <w:rsid w:val="004B4E28"/>
    <w:rsid w:val="004B6AA6"/>
    <w:rsid w:val="004D11FB"/>
    <w:rsid w:val="004D1523"/>
    <w:rsid w:val="004D1FD7"/>
    <w:rsid w:val="004E0969"/>
    <w:rsid w:val="004E392A"/>
    <w:rsid w:val="004F1868"/>
    <w:rsid w:val="004F1D98"/>
    <w:rsid w:val="004F6D00"/>
    <w:rsid w:val="005055A5"/>
    <w:rsid w:val="00510B1E"/>
    <w:rsid w:val="00521F10"/>
    <w:rsid w:val="005337C8"/>
    <w:rsid w:val="00550A2C"/>
    <w:rsid w:val="005528CD"/>
    <w:rsid w:val="00555BFC"/>
    <w:rsid w:val="005567AC"/>
    <w:rsid w:val="00562F3A"/>
    <w:rsid w:val="00571066"/>
    <w:rsid w:val="00574E2B"/>
    <w:rsid w:val="00594DEA"/>
    <w:rsid w:val="005954A6"/>
    <w:rsid w:val="00597D5A"/>
    <w:rsid w:val="005B386A"/>
    <w:rsid w:val="005C02CE"/>
    <w:rsid w:val="005C3D20"/>
    <w:rsid w:val="005C480E"/>
    <w:rsid w:val="005C7BD8"/>
    <w:rsid w:val="005D3169"/>
    <w:rsid w:val="005E0D0C"/>
    <w:rsid w:val="005E3A6D"/>
    <w:rsid w:val="005E5A7C"/>
    <w:rsid w:val="005F045B"/>
    <w:rsid w:val="00621618"/>
    <w:rsid w:val="00633575"/>
    <w:rsid w:val="006408B7"/>
    <w:rsid w:val="00663AC1"/>
    <w:rsid w:val="00664572"/>
    <w:rsid w:val="00673453"/>
    <w:rsid w:val="006812D1"/>
    <w:rsid w:val="006920CA"/>
    <w:rsid w:val="0069710A"/>
    <w:rsid w:val="00697F58"/>
    <w:rsid w:val="006A2449"/>
    <w:rsid w:val="006A49CB"/>
    <w:rsid w:val="006B48CC"/>
    <w:rsid w:val="006B7C3F"/>
    <w:rsid w:val="006B7E18"/>
    <w:rsid w:val="006C098D"/>
    <w:rsid w:val="006C1473"/>
    <w:rsid w:val="006C154B"/>
    <w:rsid w:val="006C36ED"/>
    <w:rsid w:val="006C47E2"/>
    <w:rsid w:val="006E6AA3"/>
    <w:rsid w:val="006E75A5"/>
    <w:rsid w:val="007040C7"/>
    <w:rsid w:val="00707197"/>
    <w:rsid w:val="00710141"/>
    <w:rsid w:val="00715814"/>
    <w:rsid w:val="007174D2"/>
    <w:rsid w:val="00722126"/>
    <w:rsid w:val="00730428"/>
    <w:rsid w:val="0074430C"/>
    <w:rsid w:val="007511B2"/>
    <w:rsid w:val="00761F7C"/>
    <w:rsid w:val="00772194"/>
    <w:rsid w:val="00790E4B"/>
    <w:rsid w:val="0079107C"/>
    <w:rsid w:val="0079622A"/>
    <w:rsid w:val="007A1D2A"/>
    <w:rsid w:val="007A66B6"/>
    <w:rsid w:val="007B4BA5"/>
    <w:rsid w:val="007C7937"/>
    <w:rsid w:val="007D3363"/>
    <w:rsid w:val="007D79CB"/>
    <w:rsid w:val="007E1AE8"/>
    <w:rsid w:val="007E533C"/>
    <w:rsid w:val="007F19B3"/>
    <w:rsid w:val="007F5D54"/>
    <w:rsid w:val="007F7D50"/>
    <w:rsid w:val="00813B0F"/>
    <w:rsid w:val="00836023"/>
    <w:rsid w:val="008374DA"/>
    <w:rsid w:val="00842E26"/>
    <w:rsid w:val="00851778"/>
    <w:rsid w:val="00861AA8"/>
    <w:rsid w:val="008645E7"/>
    <w:rsid w:val="0088290C"/>
    <w:rsid w:val="00882E41"/>
    <w:rsid w:val="00883FEE"/>
    <w:rsid w:val="00885B95"/>
    <w:rsid w:val="00885D61"/>
    <w:rsid w:val="008868B4"/>
    <w:rsid w:val="00896CE3"/>
    <w:rsid w:val="008A74E6"/>
    <w:rsid w:val="008B0EBC"/>
    <w:rsid w:val="008B1CFC"/>
    <w:rsid w:val="008C32D2"/>
    <w:rsid w:val="008D501F"/>
    <w:rsid w:val="008E3B9C"/>
    <w:rsid w:val="008E48B2"/>
    <w:rsid w:val="008E763A"/>
    <w:rsid w:val="008F556E"/>
    <w:rsid w:val="00903CED"/>
    <w:rsid w:val="009119F0"/>
    <w:rsid w:val="009167AE"/>
    <w:rsid w:val="00923616"/>
    <w:rsid w:val="009346F4"/>
    <w:rsid w:val="00935ED6"/>
    <w:rsid w:val="00937B02"/>
    <w:rsid w:val="00946656"/>
    <w:rsid w:val="00965EB4"/>
    <w:rsid w:val="00970074"/>
    <w:rsid w:val="00971AED"/>
    <w:rsid w:val="00973131"/>
    <w:rsid w:val="00976BA1"/>
    <w:rsid w:val="0098335C"/>
    <w:rsid w:val="00983483"/>
    <w:rsid w:val="00994A20"/>
    <w:rsid w:val="009A38F1"/>
    <w:rsid w:val="009B066D"/>
    <w:rsid w:val="009B1034"/>
    <w:rsid w:val="009B7F50"/>
    <w:rsid w:val="009C13A6"/>
    <w:rsid w:val="009C2CE3"/>
    <w:rsid w:val="009C455C"/>
    <w:rsid w:val="009C55BA"/>
    <w:rsid w:val="009F2A79"/>
    <w:rsid w:val="009F4773"/>
    <w:rsid w:val="009F48AD"/>
    <w:rsid w:val="009F5A07"/>
    <w:rsid w:val="00A0201C"/>
    <w:rsid w:val="00A02A10"/>
    <w:rsid w:val="00A04593"/>
    <w:rsid w:val="00A052EA"/>
    <w:rsid w:val="00A118BF"/>
    <w:rsid w:val="00A32FDF"/>
    <w:rsid w:val="00A40AF0"/>
    <w:rsid w:val="00A41A74"/>
    <w:rsid w:val="00A65D17"/>
    <w:rsid w:val="00A71EB2"/>
    <w:rsid w:val="00A81652"/>
    <w:rsid w:val="00A9507B"/>
    <w:rsid w:val="00A97D0D"/>
    <w:rsid w:val="00AA113B"/>
    <w:rsid w:val="00AA1886"/>
    <w:rsid w:val="00AA3219"/>
    <w:rsid w:val="00AA7587"/>
    <w:rsid w:val="00AD6A68"/>
    <w:rsid w:val="00AE2C3F"/>
    <w:rsid w:val="00AE35AD"/>
    <w:rsid w:val="00AF2DA9"/>
    <w:rsid w:val="00B0078E"/>
    <w:rsid w:val="00B041E0"/>
    <w:rsid w:val="00B07E27"/>
    <w:rsid w:val="00B152E2"/>
    <w:rsid w:val="00B161EA"/>
    <w:rsid w:val="00B27BC1"/>
    <w:rsid w:val="00B42F71"/>
    <w:rsid w:val="00B56A87"/>
    <w:rsid w:val="00B62CB7"/>
    <w:rsid w:val="00B736C8"/>
    <w:rsid w:val="00B846F2"/>
    <w:rsid w:val="00BA1E04"/>
    <w:rsid w:val="00BA4197"/>
    <w:rsid w:val="00BA5DDF"/>
    <w:rsid w:val="00BB10D2"/>
    <w:rsid w:val="00BB68C7"/>
    <w:rsid w:val="00BC1177"/>
    <w:rsid w:val="00BD75D4"/>
    <w:rsid w:val="00BE60E8"/>
    <w:rsid w:val="00BF731D"/>
    <w:rsid w:val="00BF774B"/>
    <w:rsid w:val="00C00DE5"/>
    <w:rsid w:val="00C132CA"/>
    <w:rsid w:val="00C15E57"/>
    <w:rsid w:val="00C23670"/>
    <w:rsid w:val="00C27E6C"/>
    <w:rsid w:val="00C44BD8"/>
    <w:rsid w:val="00C64777"/>
    <w:rsid w:val="00C66F60"/>
    <w:rsid w:val="00C75905"/>
    <w:rsid w:val="00C77BF4"/>
    <w:rsid w:val="00C82649"/>
    <w:rsid w:val="00CA4AF1"/>
    <w:rsid w:val="00CB0D03"/>
    <w:rsid w:val="00CB40AB"/>
    <w:rsid w:val="00CB65D3"/>
    <w:rsid w:val="00CB689F"/>
    <w:rsid w:val="00CB7D71"/>
    <w:rsid w:val="00CC67C8"/>
    <w:rsid w:val="00CC75A2"/>
    <w:rsid w:val="00CC7736"/>
    <w:rsid w:val="00CC79C8"/>
    <w:rsid w:val="00CD39DB"/>
    <w:rsid w:val="00CE6F2D"/>
    <w:rsid w:val="00CF0983"/>
    <w:rsid w:val="00CF4745"/>
    <w:rsid w:val="00D064CA"/>
    <w:rsid w:val="00D12466"/>
    <w:rsid w:val="00D12BF0"/>
    <w:rsid w:val="00D16F52"/>
    <w:rsid w:val="00D215EC"/>
    <w:rsid w:val="00D220DC"/>
    <w:rsid w:val="00D42726"/>
    <w:rsid w:val="00D4441A"/>
    <w:rsid w:val="00D53C82"/>
    <w:rsid w:val="00D64C1D"/>
    <w:rsid w:val="00D7429E"/>
    <w:rsid w:val="00DA1040"/>
    <w:rsid w:val="00DA6296"/>
    <w:rsid w:val="00DA656B"/>
    <w:rsid w:val="00DB220F"/>
    <w:rsid w:val="00DB41AD"/>
    <w:rsid w:val="00DC2BC0"/>
    <w:rsid w:val="00DC2D02"/>
    <w:rsid w:val="00DC4EAB"/>
    <w:rsid w:val="00DD20C6"/>
    <w:rsid w:val="00DE0F30"/>
    <w:rsid w:val="00DE6123"/>
    <w:rsid w:val="00E01D5A"/>
    <w:rsid w:val="00E20861"/>
    <w:rsid w:val="00E2132E"/>
    <w:rsid w:val="00E23080"/>
    <w:rsid w:val="00E341EC"/>
    <w:rsid w:val="00E42339"/>
    <w:rsid w:val="00E43BD5"/>
    <w:rsid w:val="00E44A12"/>
    <w:rsid w:val="00E53D3D"/>
    <w:rsid w:val="00E61750"/>
    <w:rsid w:val="00E62AE3"/>
    <w:rsid w:val="00E73B69"/>
    <w:rsid w:val="00E756FD"/>
    <w:rsid w:val="00E86967"/>
    <w:rsid w:val="00E92BE1"/>
    <w:rsid w:val="00EA343C"/>
    <w:rsid w:val="00EB3FAE"/>
    <w:rsid w:val="00EB4002"/>
    <w:rsid w:val="00EC1359"/>
    <w:rsid w:val="00EC2011"/>
    <w:rsid w:val="00EC56EA"/>
    <w:rsid w:val="00EE53EF"/>
    <w:rsid w:val="00EE6E8C"/>
    <w:rsid w:val="00EF11D3"/>
    <w:rsid w:val="00EF2101"/>
    <w:rsid w:val="00EF25BD"/>
    <w:rsid w:val="00F06B8D"/>
    <w:rsid w:val="00F2734B"/>
    <w:rsid w:val="00F30B1E"/>
    <w:rsid w:val="00F314D8"/>
    <w:rsid w:val="00F31CF8"/>
    <w:rsid w:val="00F42D59"/>
    <w:rsid w:val="00F45F89"/>
    <w:rsid w:val="00F52A10"/>
    <w:rsid w:val="00F653B3"/>
    <w:rsid w:val="00F95293"/>
    <w:rsid w:val="00F96E89"/>
    <w:rsid w:val="00FA3C41"/>
    <w:rsid w:val="00FB6EFE"/>
    <w:rsid w:val="00FB7A75"/>
    <w:rsid w:val="00FC0CB9"/>
    <w:rsid w:val="00FC5625"/>
    <w:rsid w:val="00FE5288"/>
    <w:rsid w:val="00FF632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7CC1F"/>
  <w15:chartTrackingRefBased/>
  <w15:docId w15:val="{A7974109-2D4B-4C0E-B674-2751B0B7E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3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53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B3"/>
  </w:style>
  <w:style w:type="paragraph" w:styleId="Footer">
    <w:name w:val="footer"/>
    <w:basedOn w:val="Normal"/>
    <w:link w:val="FooterChar"/>
    <w:uiPriority w:val="99"/>
    <w:unhideWhenUsed/>
    <w:rsid w:val="00F653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B3"/>
  </w:style>
  <w:style w:type="paragraph" w:customStyle="1" w:styleId="SHText">
    <w:name w:val="SH Text"/>
    <w:basedOn w:val="Normal"/>
    <w:link w:val="SHTextChar"/>
    <w:qFormat/>
    <w:rsid w:val="00555BFC"/>
    <w:pPr>
      <w:spacing w:after="0" w:line="240" w:lineRule="auto"/>
      <w:ind w:left="-284" w:right="-472"/>
      <w:jc w:val="both"/>
    </w:pPr>
    <w:rPr>
      <w:rFonts w:ascii="Franklin Gothic Book" w:eastAsia="Calibri" w:hAnsi="Franklin Gothic Book" w:cs="Times New Roman"/>
      <w:color w:val="595959"/>
      <w:lang w:eastAsia="en-GB"/>
    </w:rPr>
  </w:style>
  <w:style w:type="character" w:customStyle="1" w:styleId="SHTextChar">
    <w:name w:val="SH Text Char"/>
    <w:link w:val="SHText"/>
    <w:rsid w:val="00555BFC"/>
    <w:rPr>
      <w:rFonts w:ascii="Franklin Gothic Book" w:eastAsia="Calibri" w:hAnsi="Franklin Gothic Book" w:cs="Times New Roman"/>
      <w:color w:val="595959"/>
      <w:lang w:eastAsia="en-GB"/>
    </w:rPr>
  </w:style>
  <w:style w:type="paragraph" w:customStyle="1" w:styleId="SHHeading">
    <w:name w:val="SH Heading"/>
    <w:basedOn w:val="SHSubHeading"/>
    <w:link w:val="SHHeadingChar"/>
    <w:qFormat/>
    <w:rsid w:val="00F653B3"/>
    <w:rPr>
      <w:sz w:val="36"/>
    </w:rPr>
  </w:style>
  <w:style w:type="paragraph" w:customStyle="1" w:styleId="SHSubHeading">
    <w:name w:val="SH Sub Heading"/>
    <w:basedOn w:val="SHText"/>
    <w:link w:val="SHSubHeadingChar"/>
    <w:qFormat/>
    <w:rsid w:val="00F653B3"/>
    <w:pPr>
      <w:spacing w:line="276" w:lineRule="auto"/>
      <w:ind w:right="-784"/>
    </w:pPr>
    <w:rPr>
      <w:rFonts w:ascii="Georgia" w:hAnsi="Georgia"/>
      <w:color w:val="012249"/>
      <w:sz w:val="32"/>
      <w:szCs w:val="32"/>
    </w:rPr>
  </w:style>
  <w:style w:type="character" w:customStyle="1" w:styleId="SHSubHeadingChar">
    <w:name w:val="SH Sub Heading Char"/>
    <w:link w:val="SHSubHeading"/>
    <w:rsid w:val="00F653B3"/>
    <w:rPr>
      <w:rFonts w:ascii="Georgia" w:eastAsia="Calibri" w:hAnsi="Georgia" w:cs="Times New Roman"/>
      <w:noProof/>
      <w:color w:val="012249"/>
      <w:sz w:val="32"/>
      <w:szCs w:val="32"/>
      <w:lang w:val="en-US" w:eastAsia="en-GB"/>
    </w:rPr>
  </w:style>
  <w:style w:type="character" w:customStyle="1" w:styleId="SHHeadingChar">
    <w:name w:val="SH Heading Char"/>
    <w:link w:val="SHHeading"/>
    <w:rsid w:val="00F653B3"/>
    <w:rPr>
      <w:rFonts w:ascii="Georgia" w:eastAsia="Calibri" w:hAnsi="Georgia" w:cs="Times New Roman"/>
      <w:noProof/>
      <w:color w:val="012249"/>
      <w:sz w:val="36"/>
      <w:szCs w:val="32"/>
      <w:lang w:val="en-US" w:eastAsia="en-GB"/>
    </w:rPr>
  </w:style>
  <w:style w:type="paragraph" w:customStyle="1" w:styleId="SHDate">
    <w:name w:val="SH Date"/>
    <w:basedOn w:val="SHSubHeading"/>
    <w:qFormat/>
    <w:rsid w:val="00F653B3"/>
    <w:rPr>
      <w:rFonts w:ascii="Franklin Gothic Book" w:hAnsi="Franklin Gothic Book"/>
      <w:color w:val="75A751"/>
      <w:sz w:val="28"/>
      <w:szCs w:val="22"/>
    </w:rPr>
  </w:style>
  <w:style w:type="paragraph" w:customStyle="1" w:styleId="SHBullets">
    <w:name w:val="SH Bullets"/>
    <w:basedOn w:val="SHText"/>
    <w:link w:val="SHBulletsChar"/>
    <w:qFormat/>
    <w:rsid w:val="00F653B3"/>
    <w:pPr>
      <w:numPr>
        <w:numId w:val="1"/>
      </w:numPr>
      <w:ind w:hanging="283"/>
    </w:pPr>
  </w:style>
  <w:style w:type="character" w:customStyle="1" w:styleId="SHBulletsChar">
    <w:name w:val="SH Bullets Char"/>
    <w:link w:val="SHBullets"/>
    <w:rsid w:val="00F653B3"/>
    <w:rPr>
      <w:rFonts w:ascii="Franklin Gothic Book" w:eastAsia="Calibri" w:hAnsi="Franklin Gothic Book" w:cs="Times New Roman"/>
      <w:noProof/>
      <w:color w:val="595959"/>
      <w:lang w:val="en-US" w:eastAsia="en-GB"/>
    </w:rPr>
  </w:style>
  <w:style w:type="character" w:styleId="PageNumber">
    <w:name w:val="page number"/>
    <w:basedOn w:val="DefaultParagraphFont"/>
    <w:semiHidden/>
    <w:rsid w:val="00F653B3"/>
  </w:style>
  <w:style w:type="paragraph" w:customStyle="1" w:styleId="SHCVText">
    <w:name w:val="SH CV Text"/>
    <w:basedOn w:val="SHText"/>
    <w:link w:val="SHCVTextChar"/>
    <w:qFormat/>
    <w:rsid w:val="00F653B3"/>
    <w:pPr>
      <w:tabs>
        <w:tab w:val="right" w:pos="9498"/>
      </w:tabs>
    </w:pPr>
  </w:style>
  <w:style w:type="character" w:customStyle="1" w:styleId="SHCVTextChar">
    <w:name w:val="SH CV Text Char"/>
    <w:basedOn w:val="SHTextChar"/>
    <w:link w:val="SHCVText"/>
    <w:rsid w:val="00F653B3"/>
    <w:rPr>
      <w:rFonts w:ascii="Franklin Gothic Book" w:eastAsia="Calibri" w:hAnsi="Franklin Gothic Book" w:cs="Times New Roman"/>
      <w:noProof/>
      <w:color w:val="595959"/>
      <w:lang w:val="en-US" w:eastAsia="en-GB"/>
    </w:rPr>
  </w:style>
  <w:style w:type="paragraph" w:customStyle="1" w:styleId="SHBulletsindented">
    <w:name w:val="SH Bullets (indented)"/>
    <w:basedOn w:val="SHBullets"/>
    <w:link w:val="SHBulletsindentedChar"/>
    <w:qFormat/>
    <w:rsid w:val="00F653B3"/>
    <w:pPr>
      <w:ind w:left="284"/>
    </w:pPr>
  </w:style>
  <w:style w:type="character" w:customStyle="1" w:styleId="SHBulletsindentedChar">
    <w:name w:val="SH Bullets (indented) Char"/>
    <w:basedOn w:val="SHBulletsChar"/>
    <w:link w:val="SHBulletsindented"/>
    <w:rsid w:val="00F653B3"/>
    <w:rPr>
      <w:rFonts w:ascii="Franklin Gothic Book" w:eastAsia="Calibri" w:hAnsi="Franklin Gothic Book" w:cs="Times New Roman"/>
      <w:noProof/>
      <w:color w:val="595959"/>
      <w:lang w:val="en-US" w:eastAsia="en-GB"/>
    </w:rPr>
  </w:style>
  <w:style w:type="paragraph" w:customStyle="1" w:styleId="SHCVTextbold">
    <w:name w:val="SH CV Text (bold)"/>
    <w:basedOn w:val="SHText"/>
    <w:link w:val="SHCVTextboldChar"/>
    <w:qFormat/>
    <w:rsid w:val="00F653B3"/>
    <w:pPr>
      <w:tabs>
        <w:tab w:val="right" w:pos="9498"/>
      </w:tabs>
    </w:pPr>
    <w:rPr>
      <w:b/>
    </w:rPr>
  </w:style>
  <w:style w:type="character" w:customStyle="1" w:styleId="SHCVTextboldChar">
    <w:name w:val="SH CV Text (bold) Char"/>
    <w:link w:val="SHCVTextbold"/>
    <w:rsid w:val="00F653B3"/>
    <w:rPr>
      <w:rFonts w:ascii="Franklin Gothic Book" w:eastAsia="Calibri" w:hAnsi="Franklin Gothic Book" w:cs="Times New Roman"/>
      <w:b/>
      <w:noProof/>
      <w:color w:val="595959"/>
      <w:lang w:val="en-US" w:eastAsia="en-GB"/>
    </w:rPr>
  </w:style>
  <w:style w:type="paragraph" w:styleId="ListParagraph">
    <w:name w:val="List Paragraph"/>
    <w:basedOn w:val="Normal"/>
    <w:uiPriority w:val="34"/>
    <w:qFormat/>
    <w:rsid w:val="00A020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1.png"/><Relationship Id="rId1" Type="http://schemas.openxmlformats.org/officeDocument/2006/relationships/image" Target="media/image2.png"/></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E1C7D6A4DB164481CFFBB0527C9959" ma:contentTypeVersion="11" ma:contentTypeDescription="Create a new document." ma:contentTypeScope="" ma:versionID="a1fe16ee4cb330d80e911d6fb0f192c5">
  <xsd:schema xmlns:xsd="http://www.w3.org/2001/XMLSchema" xmlns:xs="http://www.w3.org/2001/XMLSchema" xmlns:p="http://schemas.microsoft.com/office/2006/metadata/properties" xmlns:ns2="0ff58a32-11e3-42b2-b55f-de245607fe4b" xmlns:ns3="8fe6d124-157e-4db3-accf-90154e53f67d" targetNamespace="http://schemas.microsoft.com/office/2006/metadata/properties" ma:root="true" ma:fieldsID="b109becf23b46b490200c4fd2a0298a1" ns2:_="" ns3:_="">
    <xsd:import namespace="0ff58a32-11e3-42b2-b55f-de245607fe4b"/>
    <xsd:import namespace="8fe6d124-157e-4db3-accf-90154e53f67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58a32-11e3-42b2-b55f-de245607fe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6d124-157e-4db3-accf-90154e53f67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3FA53-FE36-4A8B-A0B5-5ACB20C03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f58a32-11e3-42b2-b55f-de245607fe4b"/>
    <ds:schemaRef ds:uri="8fe6d124-157e-4db3-accf-90154e53f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E3FE8C-44AA-4364-AE6E-E31C3FFC851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E7A7B14-B898-4047-9A32-C962318227E5}">
  <ds:schemaRefs>
    <ds:schemaRef ds:uri="http://schemas.microsoft.com/sharepoint/v3/contenttype/forms"/>
  </ds:schemaRefs>
</ds:datastoreItem>
</file>

<file path=customXml/itemProps4.xml><?xml version="1.0" encoding="utf-8"?>
<ds:datastoreItem xmlns:ds="http://schemas.openxmlformats.org/officeDocument/2006/customXml" ds:itemID="{A97ABE9A-B3F1-4B1C-BB3C-F7EF28EB8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 CV</Template>
  <TotalTime>30</TotalTime>
  <Pages>4</Pages>
  <Words>596</Words>
  <Characters>3421</Characters>
  <Application>Microsoft Office Word</Application>
  <DocSecurity>0</DocSecurity>
  <Lines>244</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f.banez@sheffieldhaworth.com</dc:creator>
  <cp:keywords/>
  <dc:description/>
  <cp:lastModifiedBy>Amber Shamim</cp:lastModifiedBy>
  <cp:revision>25</cp:revision>
  <dcterms:created xsi:type="dcterms:W3CDTF">2023-10-20T11:03:00Z</dcterms:created>
  <dcterms:modified xsi:type="dcterms:W3CDTF">2026-06-10T01:18:00Z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0x010100C8E1C7D6A4DB164481CFFBB0527C9959</vt:lpwstr>
  </property>
</Properties>
</file>