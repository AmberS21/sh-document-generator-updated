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9DFC6" w14:textId="0D2EE911" w:rsidR="00F74192" w:rsidRPr="007B1D3B" w:rsidRDefault="00F74192" w:rsidP="00F74192">
      <w:pPr>
        <w:pStyle w:val="42DOC-SPACER"/>
        <w:ind w:left="-270"/>
      </w:pPr>
    </w:p>
    <w:p w14:paraId="2B5A7597" w14:textId="77777777" w:rsidR="00F74192" w:rsidRPr="007B1D3B" w:rsidRDefault="00F74192" w:rsidP="00F74192">
      <w:pPr>
        <w:pStyle w:val="42DOC-SPACER"/>
        <w:ind w:left="-270"/>
      </w:pPr>
    </w:p>
    <w:p w14:paraId="485DE058" w14:textId="77777777" w:rsidR="00F74192" w:rsidRPr="007B1D3B" w:rsidRDefault="00F74192" w:rsidP="00F74192">
      <w:pPr>
        <w:ind w:left="-270"/>
      </w:pPr>
    </w:p>
    <w:p w14:paraId="54747C8A" w14:textId="77777777" w:rsidR="00F74192" w:rsidRPr="007B1D3B" w:rsidRDefault="00F74192" w:rsidP="00F74192">
      <w:pPr>
        <w:ind w:left="-270"/>
      </w:pPr>
    </w:p>
    <w:p w14:paraId="13DA9B8B" w14:textId="77777777" w:rsidR="00F74192" w:rsidRPr="007B1D3B" w:rsidRDefault="00F74192" w:rsidP="00F74192">
      <w:pPr>
        <w:ind w:left="-270"/>
      </w:pPr>
    </w:p>
    <w:p w14:paraId="448DDC11" w14:textId="77777777" w:rsidR="00F74192" w:rsidRPr="007B1D3B" w:rsidRDefault="00F74192" w:rsidP="00F74192">
      <w:pPr>
        <w:ind w:left="-270"/>
      </w:pPr>
    </w:p>
    <w:p w14:paraId="11405756" w14:textId="77777777" w:rsidR="00F74192" w:rsidRPr="007B1D3B" w:rsidRDefault="00F74192" w:rsidP="00F74192">
      <w:pPr>
        <w:ind w:left="-270"/>
      </w:pPr>
    </w:p>
    <w:p w14:paraId="0C7E954A" w14:textId="77777777" w:rsidR="008E72D2" w:rsidRPr="007B1D3B" w:rsidRDefault="008E72D2" w:rsidP="008E72D2">
      <w:pPr>
        <w:pStyle w:val="40DOC-HEADING"/>
        <w:rPr>
          <w:noProof w:val="0"/>
        </w:rPr>
      </w:pPr>
      <w:r>
        <w:rPr>
          <w:noProof w:val="0"/>
        </w:rPr>
        <w:t>Candidate Profile</w:t>
      </w:r>
    </w:p>
    <w:p w14:paraId="6F31EE0E" w14:textId="77777777" w:rsidR="008E72D2" w:rsidRPr="007B1D3B" w:rsidRDefault="008E72D2" w:rsidP="008E72D2">
      <w:pPr>
        <w:pStyle w:val="42DOC-SPACER"/>
        <w:ind w:left="-270"/>
      </w:pPr>
    </w:p>
    <w:p w14:paraId="69867570" w14:textId="77777777" w:rsidR="008E72D2" w:rsidRPr="007B1D3B" w:rsidRDefault="008E72D2" w:rsidP="008E72D2">
      <w:pPr>
        <w:pStyle w:val="42DOC-SPACER"/>
        <w:ind w:left="-270"/>
      </w:pPr>
    </w:p>
    <w:p w14:paraId="66542852" w14:textId="77777777" w:rsidR="008E72D2" w:rsidRPr="007B1D3B" w:rsidRDefault="008E72D2" w:rsidP="008E72D2">
      <w:pPr>
        <w:pStyle w:val="42DOC-SPACER"/>
        <w:ind w:left="-270"/>
      </w:pPr>
    </w:p>
    <w:p w14:paraId="459BBB70" w14:textId="77777777" w:rsidR="008E72D2" w:rsidRPr="007B1D3B" w:rsidRDefault="008E72D2" w:rsidP="008E72D2">
      <w:pPr>
        <w:pStyle w:val="41DOC-CLIENTJOB"/>
      </w:pPr>
      <w:r>
        <w:t>{{CANDIDATE_NAME}}</w:t>
      </w:r>
      <w:r>
        <w:t xml:space="preserve"> </w:t>
      </w:r>
      <w:r>
        <w:rPr>
          <w:color w:val="00B0F0"/>
        </w:rPr>
        <w:t>|</w:t>
      </w:r>
      <w:r>
        <w:rPr>
          <w:color w:val="808080"/>
        </w:rPr>
        <w:t xml:space="preserve"> </w:t>
      </w:r>
      <w:r>
        <w:t>{{CURRENT_EMPLOYER}}</w:t>
      </w:r>
    </w:p>
    <w:p w14:paraId="027295E0" w14:textId="77777777" w:rsidR="008E72D2" w:rsidRPr="007B1D3B" w:rsidRDefault="008E72D2" w:rsidP="008E72D2">
      <w:pPr>
        <w:pStyle w:val="42DOC-SPACER"/>
        <w:ind w:left="-270"/>
      </w:pPr>
    </w:p>
    <w:p w14:paraId="00EC7238" w14:textId="77777777" w:rsidR="008E72D2" w:rsidRPr="007B1D3B" w:rsidRDefault="008E72D2" w:rsidP="008E72D2">
      <w:pPr>
        <w:pStyle w:val="42DOC-SPACER"/>
        <w:ind w:left="-270"/>
      </w:pPr>
    </w:p>
    <w:p w14:paraId="09E67889" w14:textId="77777777" w:rsidR="008E72D2" w:rsidRPr="007B1D3B" w:rsidRDefault="008E72D2" w:rsidP="008E72D2">
      <w:pPr>
        <w:pStyle w:val="42DOC-SPACER"/>
        <w:ind w:left="-270"/>
      </w:pPr>
    </w:p>
    <w:p w14:paraId="69AACDFE" w14:textId="77777777" w:rsidR="008E72D2" w:rsidRPr="007B1D3B" w:rsidRDefault="008E72D2" w:rsidP="008E72D2">
      <w:pPr>
        <w:pStyle w:val="41DOC-CLIENTJOB"/>
      </w:pPr>
      <w:r>
        <w:t>{{CLIENT_COMPANY}}</w:t>
      </w:r>
    </w:p>
    <w:p w14:paraId="58AD791F" w14:textId="77777777" w:rsidR="008E72D2" w:rsidRPr="007B1D3B" w:rsidRDefault="008E72D2" w:rsidP="008E72D2">
      <w:pPr>
        <w:pStyle w:val="SmallHeading"/>
        <w:spacing w:after="120"/>
        <w:ind w:left="-270" w:right="-778"/>
        <w:rPr>
          <w:sz w:val="29"/>
          <w:szCs w:val="29"/>
        </w:rPr>
      </w:pPr>
      <w:r>
        <w:rPr>
          <w:sz w:val="29"/>
          <w:szCs w:val="29"/>
        </w:rPr>
        <w:t>{{SEARCH_TITLE}}</w:t>
      </w:r>
    </w:p>
    <w:p w14:paraId="120C833D" w14:textId="77777777" w:rsidR="008E72D2" w:rsidRPr="007B1D3B" w:rsidRDefault="008E72D2" w:rsidP="008E72D2">
      <w:pPr>
        <w:pStyle w:val="42DOC-SPACER"/>
      </w:pPr>
    </w:p>
    <w:p w14:paraId="051380FF" w14:textId="77777777" w:rsidR="008E72D2" w:rsidRPr="007B1D3B" w:rsidRDefault="008E72D2" w:rsidP="008E72D2">
      <w:pPr>
        <w:pStyle w:val="42DOC-SPACER"/>
      </w:pPr>
    </w:p>
    <w:p w14:paraId="58487533" w14:textId="77777777" w:rsidR="008E72D2" w:rsidRPr="007B1D3B" w:rsidRDefault="008E72D2" w:rsidP="008E72D2">
      <w:pPr>
        <w:pStyle w:val="42DOC-SPACER"/>
      </w:pPr>
    </w:p>
    <w:p w14:paraId="6EC51910" w14:textId="5EDFA097" w:rsidR="008E72D2" w:rsidRPr="007B1D3B" w:rsidRDefault="008E72D2" w:rsidP="008E72D2">
      <w:pPr>
        <w:ind w:left="-270"/>
        <w:rPr>
          <w:rFonts w:ascii="Arial Nova Light" w:hAnsi="Arial Nova Light"/>
          <w:color w:val="00B0F0"/>
          <w:sz w:val="27"/>
          <w:szCs w:val="27"/>
        </w:rPr>
      </w:pPr>
      <w:r>
        <w:t>{{PROFILE_MONTH}}</w:t>
      </w:r>
    </w:p>
    <w:p w14:paraId="1A5F7E77" w14:textId="77777777" w:rsidR="008E72D2" w:rsidRPr="007B1D3B" w:rsidRDefault="008E72D2" w:rsidP="008E72D2">
      <w:pPr>
        <w:pStyle w:val="42DOC-SPACER"/>
        <w:ind w:left="-270"/>
      </w:pPr>
    </w:p>
    <w:p w14:paraId="5C835440" w14:textId="77777777" w:rsidR="008E72D2" w:rsidRPr="007B1D3B" w:rsidRDefault="008E72D2" w:rsidP="008E72D2">
      <w:pPr>
        <w:pStyle w:val="42DOC-SPACER"/>
      </w:pPr>
    </w:p>
    <w:p w14:paraId="3543FDDB" w14:textId="77777777" w:rsidR="008E72D2" w:rsidRPr="007B1D3B" w:rsidRDefault="008E72D2" w:rsidP="008E72D2">
      <w:pPr>
        <w:pStyle w:val="42DOC-SPACER"/>
      </w:pPr>
    </w:p>
    <w:p w14:paraId="0C6E95E6" w14:textId="77777777" w:rsidR="008E72D2" w:rsidRPr="007B1D3B" w:rsidRDefault="008E72D2" w:rsidP="008E72D2">
      <w:pPr>
        <w:pStyle w:val="42DOC-SPACER"/>
      </w:pPr>
    </w:p>
    <w:p w14:paraId="09795C25" w14:textId="77777777" w:rsidR="008E72D2" w:rsidRPr="007B1D3B" w:rsidRDefault="008E72D2" w:rsidP="008E72D2">
      <w:pPr>
        <w:pStyle w:val="42DOC-SPACER"/>
      </w:pPr>
    </w:p>
    <w:p w14:paraId="0FD0A4C7" w14:textId="77777777" w:rsidR="008E72D2" w:rsidRPr="007B1D3B" w:rsidRDefault="008E72D2" w:rsidP="008E72D2">
      <w:pPr>
        <w:pStyle w:val="42DOC-SPACER"/>
        <w:ind w:left="0"/>
      </w:pPr>
    </w:p>
    <w:p w14:paraId="524E15A6" w14:textId="77777777" w:rsidR="008E72D2" w:rsidRPr="007B1D3B" w:rsidRDefault="008E72D2" w:rsidP="008E72D2">
      <w:pPr>
        <w:pStyle w:val="42DOC-SPACER"/>
      </w:pPr>
    </w:p>
    <w:p w14:paraId="18A1535B" w14:textId="77777777" w:rsidR="008E72D2" w:rsidRPr="007B1D3B" w:rsidRDefault="008E72D2" w:rsidP="008E72D2">
      <w:pPr>
        <w:pStyle w:val="42DOC-SPACER"/>
      </w:pPr>
    </w:p>
    <w:p w14:paraId="00077991" w14:textId="77777777" w:rsidR="008E72D2" w:rsidRPr="007B1D3B" w:rsidRDefault="008E72D2" w:rsidP="008E72D2">
      <w:pPr>
        <w:pStyle w:val="42DOC-SPACER"/>
      </w:pPr>
    </w:p>
    <w:p w14:paraId="39CF694C" w14:textId="77777777" w:rsidR="008E72D2" w:rsidRPr="007B1D3B" w:rsidRDefault="008E72D2" w:rsidP="008E72D2">
      <w:pPr>
        <w:pStyle w:val="42DOC-SPACER"/>
      </w:pPr>
    </w:p>
    <w:p w14:paraId="6507563C" w14:textId="77777777" w:rsidR="008E72D2" w:rsidRPr="007B1D3B" w:rsidRDefault="008E72D2" w:rsidP="008E72D2">
      <w:pPr>
        <w:pStyle w:val="42DOC-SPACER"/>
      </w:pPr>
    </w:p>
    <w:p w14:paraId="3C0C4BA0" w14:textId="77777777" w:rsidR="00EE5326" w:rsidRPr="007B1D3B" w:rsidRDefault="00EE5326" w:rsidP="00EE5326">
      <w:pPr>
        <w:pStyle w:val="42DOC-SPACER"/>
      </w:pPr>
    </w:p>
    <w:p w14:paraId="3EBE1117" w14:textId="77777777" w:rsidR="00190586" w:rsidRPr="007B1D3B" w:rsidRDefault="00190586" w:rsidP="00EE5326">
      <w:pPr>
        <w:pStyle w:val="42DOC-SPACER"/>
      </w:pPr>
    </w:p>
    <w:p w14:paraId="1CA282A3" w14:textId="77777777" w:rsidR="00190586" w:rsidRPr="007B1D3B" w:rsidRDefault="00190586" w:rsidP="00EE5326">
      <w:pPr>
        <w:pStyle w:val="42DOC-SPACER"/>
      </w:pPr>
    </w:p>
    <w:p w14:paraId="217A748B" w14:textId="77777777" w:rsidR="00190586" w:rsidRPr="007B1D3B" w:rsidRDefault="00190586" w:rsidP="00EE5326">
      <w:pPr>
        <w:pStyle w:val="42DOC-SPACER"/>
      </w:pPr>
    </w:p>
    <w:p w14:paraId="71D5BD5A" w14:textId="77777777" w:rsidR="00190586" w:rsidRPr="007B1D3B" w:rsidRDefault="00190586" w:rsidP="00EE5326">
      <w:pPr>
        <w:pStyle w:val="42DOC-SPACER"/>
      </w:pPr>
    </w:p>
    <w:p w14:paraId="2FCE2320" w14:textId="77777777" w:rsidR="00190586" w:rsidRPr="007B1D3B" w:rsidRDefault="00190586" w:rsidP="00EE5326">
      <w:pPr>
        <w:pStyle w:val="42DOC-SPACER"/>
      </w:pPr>
    </w:p>
    <w:p w14:paraId="12265F2A" w14:textId="77777777" w:rsidR="00EE5326" w:rsidRPr="007B1D3B" w:rsidRDefault="00EE5326" w:rsidP="00EE5326">
      <w:pPr>
        <w:pStyle w:val="42DOC-SPACER"/>
      </w:pPr>
    </w:p>
    <w:p w14:paraId="651D8E3F" w14:textId="77777777" w:rsidR="00190586" w:rsidRPr="007B1D3B" w:rsidRDefault="00190586" w:rsidP="00190586">
      <w:pPr>
        <w:pStyle w:val="42DOC-SPACER"/>
        <w:ind w:left="-270"/>
      </w:pPr>
    </w:p>
    <w:p w14:paraId="39E6E55F" w14:textId="77777777" w:rsidR="00190586" w:rsidRPr="007B1D3B" w:rsidRDefault="00190586" w:rsidP="00190586">
      <w:pPr>
        <w:pStyle w:val="42DOC-SPACER"/>
        <w:ind w:left="-270"/>
      </w:pPr>
    </w:p>
    <w:p w14:paraId="69FA4939" w14:textId="77777777" w:rsidR="00F74192" w:rsidRPr="007B1D3B" w:rsidRDefault="00F74192" w:rsidP="00190586">
      <w:pPr>
        <w:pStyle w:val="42DOC-SPACER"/>
        <w:ind w:left="-270"/>
      </w:pPr>
    </w:p>
    <w:p w14:paraId="41D7F622" w14:textId="77777777" w:rsidR="00F74192" w:rsidRPr="007B1D3B" w:rsidRDefault="00F74192" w:rsidP="00190586">
      <w:pPr>
        <w:pStyle w:val="42DOC-SPACER"/>
        <w:ind w:left="-270"/>
      </w:pPr>
    </w:p>
    <w:p w14:paraId="150A5BCF" w14:textId="77777777" w:rsidR="00F74192" w:rsidRPr="007B1D3B" w:rsidRDefault="00F74192" w:rsidP="00EE5326">
      <w:pPr>
        <w:pStyle w:val="42DOC-SPACER"/>
      </w:pPr>
    </w:p>
    <w:p w14:paraId="4970C56D" w14:textId="77777777" w:rsidR="00190586" w:rsidRPr="007B1D3B" w:rsidRDefault="00190586" w:rsidP="00F74192">
      <w:pPr>
        <w:sectPr w:rsidR="00190586" w:rsidRPr="007B1D3B" w:rsidSect="001E29B6">
          <w:headerReference w:type="default" r:id="rId10"/>
          <w:footerReference w:type="default" r:id="rId11"/>
          <w:headerReference w:type="first" r:id="rId12"/>
          <w:pgSz w:w="11906" w:h="16838"/>
          <w:pgMar w:top="1440" w:right="1440" w:bottom="1440" w:left="1440" w:header="720" w:footer="708" w:gutter="0"/>
          <w:cols w:space="708"/>
          <w:docGrid w:linePitch="360"/>
        </w:sectPr>
      </w:pPr>
    </w:p>
    <w:p w14:paraId="3304B0DE" w14:textId="77777777" w:rsidR="00F74192" w:rsidRPr="007B1D3B" w:rsidRDefault="00F74192" w:rsidP="004A2D31">
      <w:pPr>
        <w:pStyle w:val="40DOC-HEADING"/>
        <w:rPr>
          <w:rStyle w:val="SubtleReference"/>
          <w:smallCaps w:val="0"/>
          <w:noProof w:val="0"/>
          <w:color w:val="012249"/>
        </w:rPr>
      </w:pPr>
      <w:r>
        <w:rPr>
          <w:noProof w:val="0"/>
        </w:rPr>
        <w:lastRenderedPageBreak/>
        <w:t>Career Summary</w:t>
      </w:r>
    </w:p>
    <w:p w14:paraId="560204F8" w14:textId="77777777" w:rsidR="00F74192" w:rsidRDefault="00F74192" w:rsidP="008C2F0C">
      <w:pPr>
        <w:pStyle w:val="14CV-BODY"/>
        <w:rPr>
          <w:lang w:bidi="en-US"/>
        </w:rPr>
      </w:pPr>
    </w:p>
    <w:p w14:paraId="26859382" w14:textId="77777777" w:rsidR="008C2F0C" w:rsidRPr="008C2F0C" w:rsidRDefault="008C2F0C" w:rsidP="008C2F0C">
      <w:pPr>
        <w:pStyle w:val="14CV-BODY"/>
      </w:pPr>
    </w:p>
    <w:p w14:paraId="6D78ADE7" w14:textId="77777777" w:rsidR="00F74192" w:rsidRPr="007B1D3B" w:rsidRDefault="003F1325" w:rsidP="003F1325">
      <w:pPr>
        <w:pStyle w:val="26A-BOD"/>
        <w:rPr>
          <w:noProof w:val="0"/>
        </w:rPr>
      </w:pPr>
      <w:r>
        <w:rPr>
          <w:noProof w:val="0"/>
        </w:rPr>
        <w:t>[INSERT TEXT]</w:t>
      </w:r>
    </w:p>
    <w:p w14:paraId="49B4624A" w14:textId="77777777" w:rsidR="003F1325" w:rsidRPr="007B1D3B" w:rsidRDefault="003F1325" w:rsidP="003F1325">
      <w:pPr>
        <w:pStyle w:val="26A-BOD"/>
        <w:rPr>
          <w:noProof w:val="0"/>
        </w:rPr>
      </w:pPr>
    </w:p>
    <w:p w14:paraId="282B95F6" w14:textId="77777777" w:rsidR="00F74192" w:rsidRPr="007B1D3B" w:rsidRDefault="00F74192" w:rsidP="004A2D31">
      <w:pPr>
        <w:pStyle w:val="27A-SUBHEAD"/>
      </w:pPr>
      <w:r>
        <w:t>Motivations</w:t>
      </w:r>
      <w:r>
        <w:rPr>
          <w:b w:val="0"/>
          <w:bCs w:val="0"/>
        </w:rPr>
        <w:t>:</w:t>
      </w:r>
    </w:p>
    <w:p w14:paraId="2B24D97B" w14:textId="77777777" w:rsidR="00F74192" w:rsidRPr="007B1D3B" w:rsidRDefault="003F1325" w:rsidP="00D114F1">
      <w:pPr>
        <w:pStyle w:val="20A"/>
        <w:ind w:left="14" w:hanging="288"/>
        <w:rPr>
          <w:noProof w:val="0"/>
        </w:rPr>
      </w:pPr>
      <w:r>
        <w:rPr>
          <w:noProof w:val="0"/>
        </w:rPr>
        <w:t>[INSERT TEXT]</w:t>
      </w:r>
    </w:p>
    <w:p w14:paraId="3FB818BA" w14:textId="77777777" w:rsidR="00F74192" w:rsidRPr="007B1D3B" w:rsidRDefault="00F74192" w:rsidP="003F1325">
      <w:pPr>
        <w:pStyle w:val="26A-BOD"/>
        <w:rPr>
          <w:noProof w:val="0"/>
        </w:rPr>
      </w:pPr>
    </w:p>
    <w:p w14:paraId="149977A2" w14:textId="77777777" w:rsidR="00F74192" w:rsidRPr="007B1D3B" w:rsidRDefault="00F74192" w:rsidP="004A2D31">
      <w:pPr>
        <w:pStyle w:val="27A-SUBHEAD"/>
      </w:pPr>
      <w:r>
        <w:t>Client Coverage</w:t>
      </w:r>
      <w:r>
        <w:rPr>
          <w:rFonts w:ascii="Arial Nova Light" w:hAnsi="Arial Nova Light"/>
        </w:rPr>
        <w:t>:</w:t>
      </w:r>
    </w:p>
    <w:p w14:paraId="5E8F3015" w14:textId="77777777" w:rsidR="00C238A1" w:rsidRPr="007B1D3B" w:rsidRDefault="00C238A1" w:rsidP="00D114F1">
      <w:pPr>
        <w:pStyle w:val="20A"/>
        <w:ind w:left="14" w:hanging="288"/>
        <w:rPr>
          <w:noProof w:val="0"/>
        </w:rPr>
      </w:pPr>
      <w:r>
        <w:rPr>
          <w:noProof w:val="0"/>
        </w:rPr>
        <w:t>[INSERT TEXT]</w:t>
      </w:r>
    </w:p>
    <w:p w14:paraId="3634723E" w14:textId="77777777" w:rsidR="002C3C63" w:rsidRPr="007B1D3B" w:rsidRDefault="002C3C63" w:rsidP="00190586">
      <w:pPr>
        <w:pStyle w:val="26A-BOD"/>
        <w:rPr>
          <w:noProof w:val="0"/>
        </w:rPr>
      </w:pPr>
    </w:p>
    <w:p w14:paraId="150F7B7C" w14:textId="77777777" w:rsidR="00F74192" w:rsidRPr="007B1D3B" w:rsidRDefault="00F74192" w:rsidP="004A2D31">
      <w:pPr>
        <w:pStyle w:val="27A-SUBHEAD"/>
      </w:pPr>
      <w:r>
        <w:t>Strategy Experience</w:t>
      </w:r>
      <w:r>
        <w:rPr>
          <w:rFonts w:ascii="Arial Nova Light" w:hAnsi="Arial Nova Light"/>
        </w:rPr>
        <w:t>:</w:t>
      </w:r>
    </w:p>
    <w:p w14:paraId="0E00F80D" w14:textId="77777777" w:rsidR="00F74192" w:rsidRPr="007B1D3B" w:rsidRDefault="003F1325" w:rsidP="00D114F1">
      <w:pPr>
        <w:pStyle w:val="20A"/>
        <w:ind w:left="14" w:hanging="288"/>
        <w:rPr>
          <w:noProof w:val="0"/>
        </w:rPr>
      </w:pPr>
      <w:r>
        <w:rPr>
          <w:noProof w:val="0"/>
        </w:rPr>
        <w:t>[INSERT TEXT]</w:t>
      </w:r>
    </w:p>
    <w:p w14:paraId="5638C072" w14:textId="77777777" w:rsidR="00F74192" w:rsidRPr="007B1D3B" w:rsidRDefault="00F74192" w:rsidP="003F1325">
      <w:pPr>
        <w:pStyle w:val="26A-BOD"/>
        <w:rPr>
          <w:noProof w:val="0"/>
        </w:rPr>
      </w:pPr>
    </w:p>
    <w:p w14:paraId="5A3BB851" w14:textId="77777777" w:rsidR="00F74192" w:rsidRPr="007B1D3B" w:rsidRDefault="00F74192" w:rsidP="004A2D31">
      <w:pPr>
        <w:pStyle w:val="27A-SUBHEAD"/>
      </w:pPr>
      <w:r>
        <w:t>Fundraising Track Record</w:t>
      </w:r>
      <w:r>
        <w:rPr>
          <w:rFonts w:ascii="Arial Nova Light" w:hAnsi="Arial Nova Light"/>
        </w:rPr>
        <w:t>:</w:t>
      </w:r>
    </w:p>
    <w:p w14:paraId="401AF2A3" w14:textId="77777777" w:rsidR="00F74192" w:rsidRPr="007B1D3B" w:rsidRDefault="003F1325" w:rsidP="00D114F1">
      <w:pPr>
        <w:pStyle w:val="20A"/>
        <w:ind w:left="14" w:hanging="288"/>
        <w:rPr>
          <w:noProof w:val="0"/>
        </w:rPr>
      </w:pPr>
      <w:r>
        <w:rPr>
          <w:noProof w:val="0"/>
        </w:rPr>
        <w:t>[INSERT TEXT]</w:t>
      </w:r>
    </w:p>
    <w:p w14:paraId="64DB30AD" w14:textId="77777777" w:rsidR="00F74192" w:rsidRPr="007B1D3B" w:rsidRDefault="00F74192" w:rsidP="003F1325">
      <w:pPr>
        <w:pStyle w:val="26A-BOD"/>
        <w:rPr>
          <w:noProof w:val="0"/>
        </w:rPr>
      </w:pPr>
    </w:p>
    <w:p w14:paraId="47E75867" w14:textId="77777777" w:rsidR="00F74192" w:rsidRPr="007B1D3B" w:rsidRDefault="00F74192" w:rsidP="004A2D31">
      <w:pPr>
        <w:pStyle w:val="27A-SUBHEAD"/>
      </w:pPr>
      <w:r>
        <w:t>Areas of Strength</w:t>
      </w:r>
      <w:r>
        <w:rPr>
          <w:rFonts w:ascii="Arial Nova Light" w:hAnsi="Arial Nova Light"/>
        </w:rPr>
        <w:t>:</w:t>
      </w:r>
    </w:p>
    <w:p w14:paraId="1137556A" w14:textId="77777777" w:rsidR="00F74192" w:rsidRPr="007B1D3B" w:rsidRDefault="003F1325" w:rsidP="00D114F1">
      <w:pPr>
        <w:pStyle w:val="20A"/>
        <w:ind w:left="14" w:hanging="288"/>
        <w:rPr>
          <w:noProof w:val="0"/>
        </w:rPr>
      </w:pPr>
      <w:r>
        <w:rPr>
          <w:noProof w:val="0"/>
        </w:rPr>
        <w:t>[INSERT TEXT]</w:t>
      </w:r>
    </w:p>
    <w:p w14:paraId="12D48FDD" w14:textId="77777777" w:rsidR="00F74192" w:rsidRPr="007B1D3B" w:rsidRDefault="00F74192" w:rsidP="003F1325">
      <w:pPr>
        <w:pStyle w:val="26A-BOD"/>
        <w:rPr>
          <w:noProof w:val="0"/>
        </w:rPr>
      </w:pPr>
    </w:p>
    <w:p w14:paraId="7F9FC847" w14:textId="77777777" w:rsidR="00F74192" w:rsidRPr="007B1D3B" w:rsidRDefault="00F74192" w:rsidP="004A2D31">
      <w:pPr>
        <w:pStyle w:val="27A-SUBHEAD"/>
      </w:pPr>
      <w:r>
        <w:t>Areas to Explore Further</w:t>
      </w:r>
      <w:r>
        <w:rPr>
          <w:rFonts w:ascii="Arial Nova Light" w:hAnsi="Arial Nova Light"/>
        </w:rPr>
        <w:t>:</w:t>
      </w:r>
    </w:p>
    <w:p w14:paraId="2FD3586F" w14:textId="77777777" w:rsidR="00F74192" w:rsidRPr="007B1D3B" w:rsidRDefault="003F1325" w:rsidP="00D114F1">
      <w:pPr>
        <w:pStyle w:val="20A"/>
        <w:ind w:left="14" w:hanging="288"/>
        <w:rPr>
          <w:noProof w:val="0"/>
        </w:rPr>
      </w:pPr>
      <w:r>
        <w:rPr>
          <w:noProof w:val="0"/>
        </w:rPr>
        <w:t>[INSERT TEXT]</w:t>
      </w:r>
    </w:p>
    <w:p w14:paraId="59F471EA" w14:textId="77777777" w:rsidR="004A2D31" w:rsidRPr="007B1D3B" w:rsidRDefault="004A2D31" w:rsidP="00EE5326">
      <w:pPr>
        <w:pStyle w:val="26A-BOD"/>
        <w:rPr>
          <w:noProof w:val="0"/>
        </w:rPr>
      </w:pPr>
    </w:p>
    <w:p w14:paraId="11C304D0" w14:textId="77777777" w:rsidR="00F74192" w:rsidRPr="007B1D3B" w:rsidRDefault="00F74192" w:rsidP="004A2D31">
      <w:pPr>
        <w:pStyle w:val="27A-SUBHEAD"/>
      </w:pPr>
      <w:r>
        <w:t>Closing Summary / Preferred Location</w:t>
      </w:r>
      <w:r>
        <w:rPr>
          <w:rFonts w:ascii="Arial Nova Light" w:hAnsi="Arial Nova Light"/>
        </w:rPr>
        <w:t>:</w:t>
      </w:r>
    </w:p>
    <w:p w14:paraId="019C5B22" w14:textId="77777777" w:rsidR="00F74192" w:rsidRPr="007B1D3B" w:rsidRDefault="003F1325" w:rsidP="0094139E">
      <w:pPr>
        <w:pStyle w:val="SHTextBold"/>
        <w:ind w:left="-274" w:right="-475"/>
        <w:rPr>
          <w:rFonts w:ascii="Arial Nova Light" w:hAnsi="Arial Nova Light"/>
          <w:sz w:val="21"/>
          <w:szCs w:val="21"/>
          <w:lang w:bidi="en-US"/>
        </w:rPr>
      </w:pPr>
      <w:r>
        <w:rPr>
          <w:rFonts w:ascii="Arial Nova Light" w:hAnsi="Arial Nova Light"/>
          <w:sz w:val="21"/>
          <w:szCs w:val="21"/>
          <w:lang w:bidi="en-US"/>
        </w:rPr>
        <w:t>[INSERT TEXT]</w:t>
      </w:r>
    </w:p>
    <w:p w14:paraId="6660EA56" w14:textId="77777777" w:rsidR="003F1325" w:rsidRPr="007B1D3B" w:rsidRDefault="003F1325" w:rsidP="00EE5326">
      <w:pPr>
        <w:pStyle w:val="26A-BOD"/>
        <w:rPr>
          <w:noProof w:val="0"/>
        </w:rPr>
      </w:pPr>
    </w:p>
    <w:p w14:paraId="2F0ACDEB" w14:textId="77777777" w:rsidR="00190586" w:rsidRPr="007B1D3B" w:rsidRDefault="00190586" w:rsidP="00EE5326">
      <w:pPr>
        <w:pStyle w:val="26A-BOD"/>
        <w:rPr>
          <w:noProof w:val="0"/>
        </w:rPr>
      </w:pPr>
    </w:p>
    <w:p w14:paraId="4C8A8C28" w14:textId="77777777" w:rsidR="00190586" w:rsidRPr="007B1D3B" w:rsidRDefault="00190586" w:rsidP="00EE5326">
      <w:pPr>
        <w:pStyle w:val="26A-BOD"/>
        <w:rPr>
          <w:noProof w:val="0"/>
        </w:rPr>
      </w:pPr>
    </w:p>
    <w:p w14:paraId="7A2FC7EC" w14:textId="77777777" w:rsidR="00EE5326" w:rsidRPr="007B1D3B" w:rsidRDefault="00EE5326" w:rsidP="00EE5326">
      <w:pPr>
        <w:pStyle w:val="26A-BOD"/>
        <w:rPr>
          <w:noProof w:val="0"/>
        </w:rPr>
      </w:pPr>
    </w:p>
    <w:p w14:paraId="1615B06F" w14:textId="77777777" w:rsidR="00EE5326" w:rsidRPr="007B1D3B" w:rsidRDefault="00EE5326" w:rsidP="00EE5326">
      <w:pPr>
        <w:pStyle w:val="26A-BOD"/>
        <w:rPr>
          <w:noProof w:val="0"/>
        </w:rPr>
      </w:pPr>
    </w:p>
    <w:p w14:paraId="591E4400" w14:textId="77777777" w:rsidR="00EE5326" w:rsidRPr="007B1D3B" w:rsidRDefault="00EE5326" w:rsidP="00EE5326">
      <w:pPr>
        <w:pStyle w:val="26A-BOD"/>
        <w:rPr>
          <w:noProof w:val="0"/>
        </w:rPr>
      </w:pPr>
    </w:p>
    <w:p w14:paraId="79239E3F" w14:textId="77777777" w:rsidR="00EE5326" w:rsidRPr="007B1D3B" w:rsidRDefault="00EE5326" w:rsidP="00EE5326">
      <w:pPr>
        <w:pStyle w:val="26A-BOD"/>
        <w:rPr>
          <w:noProof w:val="0"/>
        </w:rPr>
      </w:pPr>
    </w:p>
    <w:p w14:paraId="667AC674" w14:textId="77777777" w:rsidR="00EE5326" w:rsidRPr="007B1D3B" w:rsidRDefault="00EE5326" w:rsidP="00EE5326">
      <w:pPr>
        <w:pStyle w:val="26A-BOD"/>
        <w:rPr>
          <w:noProof w:val="0"/>
        </w:rPr>
      </w:pPr>
    </w:p>
    <w:p w14:paraId="0F1C3BD1" w14:textId="77777777" w:rsidR="00EE5326" w:rsidRPr="007B1D3B" w:rsidRDefault="00EE5326" w:rsidP="00EE5326">
      <w:pPr>
        <w:pStyle w:val="26A-BOD"/>
        <w:rPr>
          <w:noProof w:val="0"/>
        </w:rPr>
      </w:pPr>
    </w:p>
    <w:p w14:paraId="492F7513" w14:textId="77777777" w:rsidR="00EE5326" w:rsidRPr="007B1D3B" w:rsidRDefault="00EE5326" w:rsidP="00EE5326">
      <w:pPr>
        <w:pStyle w:val="26A-BOD"/>
        <w:rPr>
          <w:noProof w:val="0"/>
        </w:rPr>
      </w:pPr>
    </w:p>
    <w:p w14:paraId="3CAB43ED" w14:textId="77777777" w:rsidR="00EE5326" w:rsidRPr="007B1D3B" w:rsidRDefault="00EE5326" w:rsidP="00EE5326">
      <w:pPr>
        <w:pStyle w:val="26A-BOD"/>
        <w:rPr>
          <w:noProof w:val="0"/>
        </w:rPr>
      </w:pPr>
    </w:p>
    <w:p w14:paraId="1159B5C4" w14:textId="77777777" w:rsidR="00190586" w:rsidRPr="007B1D3B" w:rsidRDefault="00190586" w:rsidP="00EE5326">
      <w:pPr>
        <w:pStyle w:val="26A-BOD"/>
        <w:rPr>
          <w:noProof w:val="0"/>
        </w:rPr>
      </w:pPr>
    </w:p>
    <w:p w14:paraId="399ECB70" w14:textId="77777777" w:rsidR="00F74192" w:rsidRPr="007B1D3B" w:rsidRDefault="00F74192" w:rsidP="00EE5326">
      <w:pPr>
        <w:pStyle w:val="26A-BOD"/>
        <w:rPr>
          <w:noProof w:val="0"/>
        </w:rPr>
      </w:pPr>
    </w:p>
    <w:p w14:paraId="1BEF5A1C" w14:textId="77777777" w:rsidR="003F1325" w:rsidRPr="007B1D3B" w:rsidRDefault="003F1325" w:rsidP="003F1325">
      <w:pPr>
        <w:pStyle w:val="40DOC-HEADING"/>
        <w:ind w:left="0"/>
        <w:rPr>
          <w:noProof w:val="0"/>
        </w:rPr>
        <w:sectPr w:rsidR="003F1325" w:rsidRPr="007B1D3B" w:rsidSect="001E29B6">
          <w:headerReference w:type="even" r:id="rId13"/>
          <w:headerReference w:type="default" r:id="rId14"/>
          <w:footerReference w:type="default" r:id="rId15"/>
          <w:headerReference w:type="first" r:id="rId16"/>
          <w:pgSz w:w="11906" w:h="16838"/>
          <w:pgMar w:top="1440" w:right="1440" w:bottom="1560" w:left="1440" w:header="1008" w:footer="382" w:gutter="0"/>
          <w:cols w:space="708"/>
          <w:docGrid w:linePitch="360"/>
        </w:sectPr>
      </w:pPr>
    </w:p>
    <w:p w14:paraId="4860B685" w14:textId="77777777" w:rsidR="00F74192" w:rsidRPr="007B1D3B" w:rsidRDefault="00F74192" w:rsidP="00F74192">
      <w:pPr>
        <w:pStyle w:val="40DOC-HEADING"/>
        <w:rPr>
          <w:noProof w:val="0"/>
        </w:rPr>
      </w:pPr>
      <w:r>
        <w:rPr>
          <w:noProof w:val="0"/>
        </w:rPr>
        <w:lastRenderedPageBreak/>
        <w:t>Business Experience</w:t>
      </w:r>
    </w:p>
    <w:p>
      <w:pPr>
        <w:spacing w:after="0"/>
      </w:pPr>
      <w:r>
        <w:t>{{BUSINESS_EXPERIENCE_BLOCK}}</w:t>
      </w:r>
    </w:p>
    <w:p w14:paraId="03494217" w14:textId="77777777" w:rsidR="00F74192" w:rsidRPr="007B1D3B" w:rsidRDefault="00F74192" w:rsidP="00F74192">
      <w:pPr>
        <w:pStyle w:val="40DOC-HEADING"/>
        <w:rPr>
          <w:noProof w:val="0"/>
        </w:rPr>
      </w:pPr>
      <w:r>
        <w:rPr>
          <w:noProof w:val="0"/>
        </w:rPr>
        <w:lastRenderedPageBreak/>
        <w:t>Personal Details</w:t>
      </w:r>
    </w:p>
    <w:p w14:paraId="2C79242E" w14:textId="77777777" w:rsidR="00F74192" w:rsidRPr="007B1D3B" w:rsidRDefault="00F74192" w:rsidP="008C2F0C">
      <w:pPr>
        <w:pStyle w:val="14CV-BODY"/>
      </w:pPr>
    </w:p>
    <w:p w14:paraId="3E6DB88D" w14:textId="77777777" w:rsidR="00F74192" w:rsidRPr="007B1D3B" w:rsidRDefault="00F74192" w:rsidP="008C2F0C">
      <w:pPr>
        <w:pStyle w:val="14CV-BODY"/>
      </w:pPr>
    </w:p>
    <w:p w14:paraId="124DE0C7" w14:textId="77777777" w:rsidR="00F74192" w:rsidRPr="007B1D3B" w:rsidRDefault="00F74192" w:rsidP="003F1325">
      <w:pPr>
        <w:pStyle w:val="SHText"/>
        <w:ind w:left="-274" w:right="-475"/>
        <w:rPr>
          <w:rFonts w:ascii="Arial Nova" w:hAnsi="Arial Nova"/>
          <w:b/>
          <w:bCs/>
          <w:spacing w:val="6"/>
        </w:rPr>
      </w:pPr>
      <w:r>
        <w:rPr>
          <w:rFonts w:ascii="Arial Nova" w:hAnsi="Arial Nova"/>
          <w:b/>
          <w:bCs/>
          <w:spacing w:val="6"/>
        </w:rPr>
        <w:t>Education</w:t>
      </w:r>
    </w:p>
    <w:p>
      <w:pPr>
        <w:pStyle w:val="SHText"/>
        <w:tabs>
          <w:tab w:val="left" w:pos="2127"/>
        </w:tabs>
      </w:pPr>
      <w:r>
        <w:rPr>
          <w:b/>
          <w:bCs/>
        </w:rPr>
        <w:t>{{EDU_1_START}} – {{EDU_1_END}}:</w:t>
      </w:r>
      <w:r>
        <w:tab/>
      </w:r>
      <w:r>
        <w:rPr>
          <w:b/>
          <w:bCs/>
        </w:rPr>
        <w:t>{{EDU_1_INSTITUTION}}, {{EDU_1_LOCATION}}</w:t>
      </w:r>
    </w:p>
    <w:p>
      <w:pPr>
        <w:pStyle w:val="SHText"/>
        <w:tabs>
          <w:tab w:val="left" w:pos="2127"/>
        </w:tabs>
      </w:pPr>
      <w:r>
        <w:tab/>
        <w:t>{{EDU_1_DEGREE}}</w:t>
      </w:r>
    </w:p>
    <w:p>
      <w:pPr>
        <w:pStyle w:val="SHText"/>
        <w:tabs>
          <w:tab w:val="left" w:pos="2127"/>
        </w:tabs>
      </w:pPr>
      <w:r>
        <w:tab/>
        <w:t>{{EDU_1_EXTRA}}</w:t>
      </w:r>
    </w:p>
    <w:p>
      <w:pPr>
        <w:spacing w:before="0" w:after="0"/>
      </w:pPr>
    </w:p>
    <w:p>
      <w:pPr>
        <w:pStyle w:val="SHText"/>
        <w:tabs>
          <w:tab w:val="left" w:pos="2127"/>
        </w:tabs>
      </w:pPr>
      <w:r>
        <w:rPr>
          <w:b/>
          <w:bCs/>
        </w:rPr>
        <w:t>{{EDU_2_START}} – {{EDU_2_END}}:</w:t>
      </w:r>
      <w:r>
        <w:tab/>
      </w:r>
      <w:r>
        <w:rPr>
          <w:b/>
          <w:bCs/>
        </w:rPr>
        <w:t>{{EDU_2_INSTITUTION}}, {{EDU_2_LOCATION}}</w:t>
      </w:r>
    </w:p>
    <w:p>
      <w:pPr>
        <w:pStyle w:val="SHText"/>
        <w:tabs>
          <w:tab w:val="left" w:pos="2127"/>
        </w:tabs>
      </w:pPr>
      <w:r>
        <w:tab/>
        <w:t>{{EDU_2_DEGREE}}</w:t>
      </w:r>
    </w:p>
    <w:p>
      <w:pPr>
        <w:pStyle w:val="SHText"/>
        <w:tabs>
          <w:tab w:val="left" w:pos="2127"/>
        </w:tabs>
      </w:pPr>
      <w:r>
        <w:tab/>
        <w:t>{{EDU_2_EXTRA}}</w:t>
      </w:r>
    </w:p>
    <w:p w14:paraId="11B665BA" w14:textId="77777777" w:rsidR="00B51B37" w:rsidRPr="00145393" w:rsidRDefault="00B51B37" w:rsidP="00B51B37">
      <w:pPr>
        <w:pStyle w:val="SHText"/>
        <w:spacing w:after="280"/>
        <w:ind w:left="-270" w:right="-475"/>
        <w:rPr>
          <w:rFonts w:ascii="Arial Nova" w:hAnsi="Arial Nova"/>
          <w:b/>
          <w:bCs/>
          <w:spacing w:val="6"/>
        </w:rPr>
      </w:pPr>
      <w:r>
        <w:rPr>
          <w:rFonts w:ascii="Arial Nova" w:hAnsi="Arial Nova"/>
          <w:b/>
          <w:bCs/>
          <w:spacing w:val="6"/>
        </w:rPr>
        <w:t>Professional Qualifications</w:t>
      </w:r>
    </w:p>
    <w:p>
      <w:pPr>
        <w:pStyle w:val="SHText"/>
        <w:tabs>
          <w:tab w:val="left" w:pos="2127"/>
        </w:tabs>
      </w:pPr>
      <w:r>
        <w:rPr>
          <w:b/>
          <w:bCs/>
        </w:rPr>
        <w:t>{{QUAL_1}}</w:t>
      </w:r>
    </w:p>
    <w:p w14:paraId="5E06F0AA" w14:textId="77777777" w:rsidR="00F74192" w:rsidRPr="007B1D3B" w:rsidRDefault="00F74192" w:rsidP="00F74192">
      <w:pPr>
        <w:pStyle w:val="SHText"/>
        <w:ind w:left="-270"/>
        <w:rPr>
          <w:b/>
          <w:bCs/>
          <w:sz w:val="20"/>
          <w:szCs w:val="20"/>
        </w:rPr>
      </w:pPr>
      <w:r>
        <w:rPr>
          <w:rFonts w:ascii="Franklin Gothic Medium" w:hAnsi="Franklin Gothic Medium"/>
          <w:bCs/>
        </w:rPr>
        <w:t>Technical Skills</w:t>
      </w:r>
      <w:r>
        <w:rPr>
          <w:b/>
          <w:bCs/>
        </w:rPr>
        <w:tab/>
        <w:tab/>
      </w:r>
      <w:r>
        <w:rPr>
          <w:sz w:val="20"/>
          <w:szCs w:val="20"/>
        </w:rPr>
        <w:t>Qualification</w:t>
      </w:r>
    </w:p>
    <w:p>
      <w:pPr>
        <w:pStyle w:val="SHText"/>
      </w:pPr>
      <w:r>
        <w:t>{{TECH_SKILLS}}</w:t>
      </w:r>
    </w:p>
    <w:p w14:paraId="645ABA3C" w14:textId="77777777" w:rsidR="00F74192" w:rsidRPr="007B1D3B" w:rsidRDefault="00F74192" w:rsidP="00F74192">
      <w:pPr>
        <w:pStyle w:val="SHText"/>
        <w:ind w:left="-270"/>
        <w:rPr>
          <w:sz w:val="20"/>
          <w:szCs w:val="20"/>
        </w:rPr>
      </w:pPr>
      <w:r>
        <w:rPr>
          <w:rFonts w:ascii="Franklin Gothic Medium" w:hAnsi="Franklin Gothic Medium"/>
          <w:bCs/>
        </w:rPr>
        <w:t>Affiliations</w:t>
        <w:tab/>
        <w:tab/>
      </w:r>
      <w:r>
        <w:rPr>
          <w:sz w:val="20"/>
          <w:szCs w:val="20"/>
        </w:rPr>
        <w:t>Role, Organization - City, ST (YYYY - YYYY)</w:t>
      </w:r>
    </w:p>
    <w:p>
      <w:pPr>
        <w:pStyle w:val="SHText"/>
      </w:pPr>
      <w:r>
        <w:t>{{AFFILIATION_1}}</w:t>
      </w:r>
    </w:p>
    <w:p w14:paraId="4CB2F9FE" w14:textId="77777777" w:rsidR="00C238A1" w:rsidRPr="007B1D3B" w:rsidRDefault="00F74192" w:rsidP="00C238A1">
      <w:pPr>
        <w:pStyle w:val="SHText"/>
        <w:ind w:left="-270" w:right="-475"/>
        <w:rPr>
          <w:sz w:val="20"/>
          <w:szCs w:val="20"/>
        </w:rPr>
      </w:pPr>
      <w:r>
        <w:rPr>
          <w:rFonts w:ascii="Franklin Gothic Medium" w:hAnsi="Franklin Gothic Medium"/>
          <w:bCs/>
        </w:rPr>
        <w:t>Media</w:t>
        <w:tab/>
      </w:r>
      <w:r>
        <w:rPr>
          <w:sz w:val="20"/>
          <w:szCs w:val="20"/>
        </w:rPr>
        <w:tab/>
        <w:tab/>
        <w:t>Featured Speaker, XYZ Event (Month YYYY)</w:t>
      </w:r>
    </w:p>
    <w:p>
      <w:pPr>
        <w:pStyle w:val="SHText"/>
      </w:pPr>
      <w:r>
        <w:t>{{MEDIA_1}}</w:t>
      </w:r>
    </w:p>
    <w:p w14:paraId="714CE83B" w14:textId="77777777" w:rsidR="00F74192" w:rsidRPr="007B1D3B" w:rsidRDefault="00F74192" w:rsidP="00F74192">
      <w:pPr>
        <w:pStyle w:val="SHText"/>
        <w:ind w:left="-270"/>
        <w:rPr>
          <w:sz w:val="20"/>
          <w:szCs w:val="20"/>
        </w:rPr>
      </w:pPr>
      <w:r>
        <w:rPr>
          <w:rFonts w:ascii="Franklin Gothic Medium" w:hAnsi="Franklin Gothic Medium"/>
          <w:bCs/>
        </w:rPr>
        <w:t>Publications</w:t>
      </w:r>
      <w:r>
        <w:rPr>
          <w:b/>
          <w:bCs/>
        </w:rPr>
        <w:tab/>
        <w:tab/>
      </w:r>
      <w:r>
        <w:rPr>
          <w:sz w:val="20"/>
          <w:szCs w:val="20"/>
        </w:rPr>
        <w:t>ADD</w:t>
      </w:r>
    </w:p>
    <w:p>
      <w:pPr>
        <w:pStyle w:val="SHText"/>
      </w:pPr>
      <w:r>
        <w:t>{{PUBLICATIONS}}</w:t>
      </w:r>
    </w:p>
    <w:p w14:paraId="44637C8E" w14:textId="77777777" w:rsidR="00F74192" w:rsidRPr="007B1D3B" w:rsidRDefault="00F74192" w:rsidP="00F74192">
      <w:pPr>
        <w:pStyle w:val="SHText"/>
        <w:ind w:left="-270"/>
        <w:rPr>
          <w:sz w:val="20"/>
          <w:szCs w:val="20"/>
        </w:rPr>
      </w:pPr>
      <w:r>
        <w:rPr>
          <w:rFonts w:ascii="Franklin Gothic Medium" w:hAnsi="Franklin Gothic Medium"/>
          <w:bCs/>
        </w:rPr>
        <w:t>Nationality</w:t>
      </w:r>
      <w:r>
        <w:tab/>
        <w:tab/>
      </w:r>
      <w:r>
        <w:rPr>
          <w:sz w:val="20"/>
          <w:szCs w:val="20"/>
        </w:rPr>
        <w:t>ADD</w:t>
      </w:r>
    </w:p>
    <w:p>
      <w:pPr>
        <w:pStyle w:val="SHText"/>
      </w:pPr>
      <w:r>
        <w:t>{{NATIONALITY}}</w:t>
      </w:r>
    </w:p>
    <w:p w14:paraId="31DF28DD" w14:textId="77777777" w:rsidR="00F74192" w:rsidRPr="007B1D3B" w:rsidRDefault="00F74192" w:rsidP="00F74192">
      <w:pPr>
        <w:pStyle w:val="SHText"/>
        <w:ind w:left="-270"/>
        <w:rPr>
          <w:sz w:val="20"/>
          <w:szCs w:val="20"/>
        </w:rPr>
      </w:pPr>
      <w:r>
        <w:rPr>
          <w:rFonts w:ascii="Franklin Gothic Medium" w:hAnsi="Franklin Gothic Medium"/>
          <w:bCs/>
        </w:rPr>
        <w:t>Languages</w:t>
      </w:r>
      <w:r>
        <w:tab/>
        <w:tab/>
      </w:r>
      <w:r>
        <w:rPr>
          <w:sz w:val="20"/>
          <w:szCs w:val="20"/>
        </w:rPr>
        <w:t>ADD</w:t>
        <w:tab/>
        <w:tab/>
        <w:t>Level  (Native / Bilingual, Fluent, Conversational, etc.)</w:t>
      </w:r>
    </w:p>
    <w:p>
      <w:pPr>
        <w:pStyle w:val="SHText"/>
      </w:pPr>
      <w:r>
        <w:t>{{LANGUAGES}}</w:t>
      </w:r>
    </w:p>
    <w:p>
      <w:pPr>
        <w:pStyle w:val="SHText"/>
      </w:pPr>
      <w:r>
        <w:t>{{LANGUAGES_LEVEL}}</w:t>
      </w:r>
    </w:p>
    <w:p w14:paraId="61530044" w14:textId="77777777" w:rsidR="00FB0647" w:rsidRPr="007B1D3B" w:rsidRDefault="00FB0647" w:rsidP="00FB0647">
      <w:pPr>
        <w:pStyle w:val="SHText"/>
        <w:ind w:left="-270"/>
        <w:rPr>
          <w:sz w:val="20"/>
          <w:szCs w:val="20"/>
        </w:rPr>
      </w:pPr>
      <w:r>
        <w:rPr>
          <w:rFonts w:ascii="Franklin Gothic Medium" w:hAnsi="Franklin Gothic Medium"/>
          <w:bCs/>
        </w:rPr>
        <w:t>Interests</w:t>
        <w:tab/>
      </w:r>
      <w:r>
        <w:rPr>
          <w:b/>
          <w:bCs/>
        </w:rPr>
        <w:tab/>
        <w:tab/>
      </w:r>
      <w:r>
        <w:rPr>
          <w:sz w:val="20"/>
          <w:szCs w:val="20"/>
        </w:rPr>
        <w:t>ADD</w:t>
      </w:r>
    </w:p>
    <w:p>
      <w:pPr>
        <w:pStyle w:val="SHText"/>
      </w:pPr>
      <w:r>
        <w:t>{{INTERESTS}}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2FC94" w14:textId="77777777" w:rsidR="005A7E1A" w:rsidRPr="007B1D3B" w:rsidRDefault="005A7E1A">
      <w:pPr>
        <w:spacing w:after="0" w:line="240" w:lineRule="auto"/>
      </w:pPr>
      <w:r w:rsidRPr="007B1D3B">
        <w:separator/>
      </w:r>
    </w:p>
  </w:endnote>
  <w:endnote w:type="continuationSeparator" w:id="0">
    <w:p w14:paraId="79AB773B" w14:textId="77777777" w:rsidR="005A7E1A" w:rsidRPr="007B1D3B" w:rsidRDefault="005A7E1A">
      <w:pPr>
        <w:spacing w:after="0" w:line="240" w:lineRule="auto"/>
      </w:pPr>
      <w:r w:rsidRPr="007B1D3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Light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+mn-ea">
    <w:altName w:val="Cambria"/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ITC Franklin Gothic Std Book">
    <w:altName w:val="Segoe Script"/>
    <w:charset w:val="00"/>
    <w:family w:val="auto"/>
    <w:pitch w:val="variable"/>
    <w:sig w:usb0="00000003" w:usb1="4000204A" w:usb2="00000000" w:usb3="00000000" w:csb0="00000001" w:csb1="00000000"/>
  </w:font>
  <w:font w:name="Raleway Light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9B9DA" w14:textId="77777777" w:rsidR="00904883" w:rsidRPr="007B1D3B" w:rsidRDefault="00EE5326">
    <w:pPr>
      <w:pStyle w:val="Footer"/>
    </w:pPr>
    <w:r w:rsidRPr="007B1D3B">
      <w:rPr>
        <w:noProof/>
      </w:rPr>
      <w:drawing>
        <wp:anchor distT="0" distB="0" distL="114300" distR="114300" simplePos="0" relativeHeight="251658246" behindDoc="1" locked="0" layoutInCell="1" allowOverlap="1" wp14:anchorId="2482383D" wp14:editId="32B44238">
          <wp:simplePos x="0" y="0"/>
          <wp:positionH relativeFrom="page">
            <wp:posOffset>0</wp:posOffset>
          </wp:positionH>
          <wp:positionV relativeFrom="paragraph">
            <wp:posOffset>-3999865</wp:posOffset>
          </wp:positionV>
          <wp:extent cx="7552944" cy="4645152"/>
          <wp:effectExtent l="0" t="0" r="0" b="3175"/>
          <wp:wrapNone/>
          <wp:docPr id="202" name="Picture 202" descr="A black and grey dotted background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" name="Picture 202" descr="A black and grey dotted background  Description automatically generated"/>
                  <pic:cNvPicPr/>
                </pic:nvPicPr>
                <pic:blipFill>
                  <a:blip r:embed="rId1">
                    <a:duotone>
                      <a:prstClr val="black"/>
                      <a:schemeClr val="accent3">
                        <a:tint val="45000"/>
                        <a:satMod val="400000"/>
                      </a:schemeClr>
                    </a:duotone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944" cy="46451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557DB" w14:textId="77777777" w:rsidR="00904883" w:rsidRPr="007B1D3B" w:rsidRDefault="0017218E" w:rsidP="00CD0DE2">
    <w:pPr>
      <w:framePr w:h="187" w:hRule="exact" w:wrap="around" w:vAnchor="text" w:hAnchor="page" w:x="10902" w:y="1"/>
      <w:ind w:left="270" w:right="-804"/>
      <w:rPr>
        <w:rStyle w:val="PageNumber"/>
        <w:rFonts w:ascii="Arial Nova Light" w:hAnsi="Arial Nova Light"/>
        <w:bCs/>
        <w:color w:val="595959"/>
        <w:sz w:val="18"/>
        <w:szCs w:val="18"/>
      </w:rPr>
    </w:pP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fldChar w:fldCharType="begin"/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instrText xml:space="preserve">PAGE  </w:instrText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fldChar w:fldCharType="separate"/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t>1</w:t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fldChar w:fldCharType="end"/>
    </w:r>
  </w:p>
  <w:p w14:paraId="2E7835FD" w14:textId="77777777" w:rsidR="00904883" w:rsidRPr="007B1D3B" w:rsidRDefault="00B40795" w:rsidP="00E33CD0">
    <w:pPr>
      <w:pStyle w:val="Footer"/>
      <w:ind w:left="-630"/>
    </w:pPr>
    <w:r w:rsidRPr="007B1D3B">
      <w:rPr>
        <w:noProof/>
      </w:rPr>
      <w:drawing>
        <wp:anchor distT="0" distB="0" distL="114300" distR="114300" simplePos="0" relativeHeight="251658245" behindDoc="1" locked="0" layoutInCell="1" allowOverlap="1" wp14:anchorId="080293B5" wp14:editId="65E9459E">
          <wp:simplePos x="0" y="0"/>
          <wp:positionH relativeFrom="page">
            <wp:posOffset>698500</wp:posOffset>
          </wp:positionH>
          <wp:positionV relativeFrom="page">
            <wp:posOffset>10138996</wp:posOffset>
          </wp:positionV>
          <wp:extent cx="2044700" cy="414655"/>
          <wp:effectExtent l="0" t="0" r="0" b="4445"/>
          <wp:wrapNone/>
          <wp:docPr id="370858350" name="Picture 370858350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  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4700" cy="414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A26AE" w:rsidRPr="007B1D3B">
      <w:rPr>
        <w:noProof/>
      </w:rPr>
      <w:drawing>
        <wp:anchor distT="0" distB="0" distL="114300" distR="114300" simplePos="0" relativeHeight="251658240" behindDoc="1" locked="0" layoutInCell="1" allowOverlap="1" wp14:anchorId="4120A773" wp14:editId="1CC4B395">
          <wp:simplePos x="0" y="0"/>
          <wp:positionH relativeFrom="page">
            <wp:posOffset>4651</wp:posOffset>
          </wp:positionH>
          <wp:positionV relativeFrom="paragraph">
            <wp:posOffset>-4205605</wp:posOffset>
          </wp:positionV>
          <wp:extent cx="7552944" cy="4645152"/>
          <wp:effectExtent l="0" t="0" r="0" b="3175"/>
          <wp:wrapNone/>
          <wp:docPr id="1576283600" name="Picture 1576283600" descr="A black and grey dotted background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" name="Picture 202" descr="A black and grey dotted background  Description automatically generated"/>
                  <pic:cNvPicPr/>
                </pic:nvPicPr>
                <pic:blipFill>
                  <a:blip r:embed="rId2">
                    <a:duotone>
                      <a:prstClr val="black"/>
                      <a:schemeClr val="accent3">
                        <a:tint val="45000"/>
                        <a:satMod val="400000"/>
                      </a:schemeClr>
                    </a:duotone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944" cy="46451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E5326" w:rsidRPr="007B1D3B">
      <w:rPr>
        <w:rFonts w:ascii="ITC Franklin Gothic Std Book" w:hAnsi="ITC Franklin Gothic Std Book"/>
        <w:b/>
        <w:noProof/>
        <w:color w:val="808080"/>
        <w:sz w:val="18"/>
        <w:szCs w:val="18"/>
        <w:lang w:eastAsia="en-GB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412A1593" wp14:editId="068A75F5">
              <wp:simplePos x="0" y="0"/>
              <wp:positionH relativeFrom="margin">
                <wp:posOffset>2235200</wp:posOffset>
              </wp:positionH>
              <wp:positionV relativeFrom="paragraph">
                <wp:posOffset>-83375</wp:posOffset>
              </wp:positionV>
              <wp:extent cx="3735094" cy="444500"/>
              <wp:effectExtent l="0" t="0" r="0" b="0"/>
              <wp:wrapNone/>
              <wp:docPr id="1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5094" cy="444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DBEB69" w14:textId="77777777" w:rsidR="00904883" w:rsidRPr="007B1D3B" w:rsidRDefault="0017218E" w:rsidP="009B7835">
                          <w:pPr>
                            <w:jc w:val="center"/>
                            <w:rPr>
                              <w:rFonts w:ascii="Raleway Light" w:hAnsi="Raleway Light"/>
                              <w:i/>
                              <w:color w:val="595959"/>
                              <w:sz w:val="16"/>
                              <w:szCs w:val="16"/>
                            </w:rPr>
                          </w:pPr>
                          <w:r w:rsidRPr="007B1D3B">
                            <w:rPr>
                              <w:rFonts w:ascii="Raleway Light" w:hAnsi="Raleway Light"/>
                              <w:i/>
                              <w:color w:val="595959"/>
                              <w:sz w:val="16"/>
                              <w:szCs w:val="16"/>
                            </w:rPr>
                            <w:t>This is a private and confidential document prepared by Sheffield Haworth.</w:t>
                          </w: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2A1593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style="position:absolute;left:0;text-align:left;margin-left:176pt;margin-top:-6.55pt;width:294.1pt;height:35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BovH3AEAAKEDAAAOAAAAZHJzL2Uyb0RvYy54bWysU9tu2zAMfR+wfxD0vthp3W014hRdiw4D ugvQ9QNoWY6F2aJGKbGzrx8lp2m2vRV7EUSKPjznkF5dTUMvdpq8QVvJ5SKXQluFjbGbSj5+v3vz XgofwDbQo9WV3Gsvr9avX61GV+oz7LBvNAkGsb4cXSW7EFyZZV51egC/QKctP7ZIAwQOaZM1BCOj D312ludvsxGpcYRKe8/Z2/lRrhN+22oVvrat10H0lWRuIZ2Uzjqe2XoF5YbAdUYdaMALWAxgLDc9 Qt1CALEl8w/UYBShxzYsFA4Ztq1ROmlgNcv8LzUPHTidtLA53h1t8v8PVn3ZPbhvJML0ASceYBLh 3T2qH15YvOnAbvQ1EY6dhoYbL6Nl2eh8efg0Wu1LH0Hq8TM2PGTYBkxAU0tDdIV1CkbnAeyPpusp CMXJ83fnF/llIYXit6IoLvI0lQzKp68d+fBR4yDipZLEQ03osLv3IbKB8qkkNrN4Z/o+Dba3fyS4 MGYS+0h4ph6meuLqqKLGZs86COc94b3mS4f0S4qRd6SS/ucWSEvRf7LsxeWyKOJSnQZ0GtSnAVjF UJUMUszXmzAv4taR2XTcaXbf4jX715ok7ZnVgTfvQVJ82Nm4aKdxqnr+s9a/AQAA//8DAFBLAwQU AAYACAAAACEAc/w/9N8AAAAKAQAADwAAAGRycy9kb3ducmV2LnhtbEyPy07DMBRE90j8g3WR2LVO UtJHyE2FivgAWiS2TuzGEfZ1FDsP+vWYFSxHM5o5Ux4Xa9ikBt85QkjXCTBFjZMdtQgfl7fVHpgP gqQwjhTCt/JwrO7vSlFIN9O7ms6hZbGEfCEQdAh9wblvtLLCr12vKHpXN1gRohxaLgcxx3JreJYk W25FR3FBi16dtGq+zqNFaG7j6/7U1dN8233u6kWb/EoG8fFheXkGFtQS/sLwix/RoYpMtRtJemYQ NnkWvwSEVbpJgcXE4SnJgNUI+fYAvCr5/wvVDwAAAP//AwBQSwECLQAUAAYACAAAACEAtoM4kv4A AADhAQAAEwAAAAAAAAAAAAAAAAAAAAAAW0NvbnRlbnRfVHlwZXNdLnhtbFBLAQItABQABgAIAAAA IQA4/SH/1gAAAJQBAAALAAAAAAAAAAAAAAAAAC8BAABfcmVscy8ucmVsc1BLAQItABQABgAIAAAA IQDEBovH3AEAAKEDAAAOAAAAAAAAAAAAAAAAAC4CAABkcnMvZTJvRG9jLnhtbFBLAQItABQABgAI AAAAIQBz/D/03wAAAAoBAAAPAAAAAAAAAAAAAAAAADYEAABkcnMvZG93bnJldi54bWxQSwUGAAAA AAQABADzAAAAQgUAAAAA " filled="f" stroked="f">
              <v:textbox inset=",7.2pt,,7.2pt">
                <w:txbxContent>
                  <w:p w14:paraId="08DBEB69" w14:textId="77777777" w:rsidR="00904883" w:rsidRPr="007B1D3B" w:rsidRDefault="0017218E" w:rsidP="009B7835">
                    <w:pPr>
                      <w:jc w:val="center"/>
                      <w:rPr>
                        <w:rFonts w:ascii="Raleway Light" w:hAnsi="Raleway Light"/>
                        <w:i/>
                        <w:color w:val="595959"/>
                        <w:sz w:val="16"/>
                        <w:szCs w:val="16"/>
                      </w:rPr>
                    </w:pPr>
                    <w:r w:rsidRPr="007B1D3B">
                      <w:rPr>
                        <w:rFonts w:ascii="Raleway Light" w:hAnsi="Raleway Light"/>
                        <w:i/>
                        <w:color w:val="595959"/>
                        <w:sz w:val="16"/>
                        <w:szCs w:val="16"/>
                      </w:rPr>
                      <w:t>This is a private and confidential document prepared by Sheffield Haworth.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E2A2B" w14:textId="77777777" w:rsidR="005A7E1A" w:rsidRPr="007B1D3B" w:rsidRDefault="005A7E1A">
      <w:pPr>
        <w:spacing w:after="0" w:line="240" w:lineRule="auto"/>
      </w:pPr>
      <w:r w:rsidRPr="007B1D3B">
        <w:separator/>
      </w:r>
    </w:p>
  </w:footnote>
  <w:footnote w:type="continuationSeparator" w:id="0">
    <w:p w14:paraId="1454AE0C" w14:textId="77777777" w:rsidR="005A7E1A" w:rsidRPr="007B1D3B" w:rsidRDefault="005A7E1A">
      <w:pPr>
        <w:spacing w:after="0" w:line="240" w:lineRule="auto"/>
      </w:pPr>
      <w:r w:rsidRPr="007B1D3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E46B9" w14:textId="77777777" w:rsidR="00904883" w:rsidRPr="007B1D3B" w:rsidRDefault="009B5B52" w:rsidP="009B7835">
    <w:pPr>
      <w:pStyle w:val="Header"/>
      <w:ind w:left="-567"/>
    </w:pPr>
    <w:r w:rsidRPr="007B1D3B">
      <w:rPr>
        <w:noProof/>
      </w:rPr>
      <w:drawing>
        <wp:anchor distT="0" distB="0" distL="114300" distR="114300" simplePos="0" relativeHeight="251658242" behindDoc="1" locked="0" layoutInCell="1" allowOverlap="1" wp14:anchorId="0640CCED" wp14:editId="7F026660">
          <wp:simplePos x="0" y="0"/>
          <wp:positionH relativeFrom="page">
            <wp:posOffset>5715</wp:posOffset>
          </wp:positionH>
          <wp:positionV relativeFrom="paragraph">
            <wp:posOffset>-483870</wp:posOffset>
          </wp:positionV>
          <wp:extent cx="7552690" cy="4645025"/>
          <wp:effectExtent l="0" t="0" r="0" b="0"/>
          <wp:wrapNone/>
          <wp:docPr id="102679651" name="Picture 102679651" descr="A black and grey dotted background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" name="Picture 202" descr="A black and grey dotted background  Description automatically generated"/>
                  <pic:cNvPicPr/>
                </pic:nvPicPr>
                <pic:blipFill>
                  <a:blip r:embed="rId1">
                    <a:duotone>
                      <a:prstClr val="black"/>
                      <a:schemeClr val="accent3">
                        <a:tint val="45000"/>
                        <a:satMod val="400000"/>
                      </a:schemeClr>
                    </a:duotone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7552690" cy="4645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8291D" w:rsidRPr="007B1D3B">
      <w:rPr>
        <w:noProof/>
      </w:rPr>
      <w:drawing>
        <wp:anchor distT="0" distB="0" distL="114300" distR="114300" simplePos="0" relativeHeight="251658244" behindDoc="1" locked="0" layoutInCell="1" allowOverlap="1" wp14:anchorId="1A1E7F9E" wp14:editId="1F1284ED">
          <wp:simplePos x="0" y="0"/>
          <wp:positionH relativeFrom="page">
            <wp:posOffset>692150</wp:posOffset>
          </wp:positionH>
          <wp:positionV relativeFrom="page">
            <wp:posOffset>585815</wp:posOffset>
          </wp:positionV>
          <wp:extent cx="3222404" cy="653156"/>
          <wp:effectExtent l="0" t="0" r="0" b="0"/>
          <wp:wrapNone/>
          <wp:docPr id="1199551897" name="Picture 1199551897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  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22404" cy="6531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C8707" w14:textId="77777777" w:rsidR="00904883" w:rsidRPr="007B1D3B" w:rsidRDefault="0017218E" w:rsidP="009B7835">
    <w:pPr>
      <w:pStyle w:val="Header"/>
      <w:ind w:left="-567"/>
    </w:pPr>
    <w:r w:rsidRPr="007B1D3B">
      <w:rPr>
        <w:rFonts w:ascii="ITC Franklin Gothic Std Book" w:hAnsi="ITC Franklin Gothic Std Book"/>
        <w:b/>
        <w:noProof/>
        <w:color w:val="808080"/>
        <w:sz w:val="18"/>
        <w:szCs w:val="18"/>
        <w:lang w:eastAsia="en-GB"/>
      </w:rPr>
      <w:drawing>
        <wp:inline distT="0" distB="0" distL="0" distR="0" wp14:anchorId="485D31D0" wp14:editId="3A4CDFBD">
          <wp:extent cx="2867025" cy="504825"/>
          <wp:effectExtent l="0" t="0" r="0" b="0"/>
          <wp:docPr id="1418969250" name="Picture 1418969250" descr="sh_Logo_N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h_Logo_NEW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702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975F5" w14:textId="77777777" w:rsidR="00904883" w:rsidRPr="007B1D3B" w:rsidRDefault="0090488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B68A3" w14:textId="77777777" w:rsidR="00904883" w:rsidRPr="007B1D3B" w:rsidRDefault="00832813" w:rsidP="003F5390">
    <w:pPr>
      <w:pStyle w:val="SmallHeading"/>
      <w:ind w:right="-514"/>
      <w:jc w:val="right"/>
      <w:rPr>
        <w:sz w:val="29"/>
        <w:szCs w:val="29"/>
      </w:rPr>
    </w:pPr>
    <w:r w:rsidRPr="007B1D3B">
      <w:rPr>
        <w:noProof/>
      </w:rPr>
      <w:drawing>
        <wp:anchor distT="0" distB="0" distL="114300" distR="114300" simplePos="0" relativeHeight="251658241" behindDoc="1" locked="0" layoutInCell="1" allowOverlap="1" wp14:anchorId="32303412" wp14:editId="7E4A6B48">
          <wp:simplePos x="0" y="0"/>
          <wp:positionH relativeFrom="page">
            <wp:posOffset>6432</wp:posOffset>
          </wp:positionH>
          <wp:positionV relativeFrom="paragraph">
            <wp:posOffset>-665480</wp:posOffset>
          </wp:positionV>
          <wp:extent cx="7552944" cy="4645152"/>
          <wp:effectExtent l="0" t="0" r="0" b="0"/>
          <wp:wrapNone/>
          <wp:docPr id="1013411050" name="Picture 1013411050" descr="A black and grey dotted background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" name="Picture 202" descr="A black and grey dotted background  Description automatically generated"/>
                  <pic:cNvPicPr/>
                </pic:nvPicPr>
                <pic:blipFill>
                  <a:blip r:embed="rId1">
                    <a:duotone>
                      <a:prstClr val="black"/>
                      <a:schemeClr val="accent3">
                        <a:tint val="45000"/>
                        <a:satMod val="400000"/>
                      </a:schemeClr>
                    </a:duotone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7552944" cy="46451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7218E" w:rsidRPr="007B1D3B">
      <w:rPr>
        <w:sz w:val="29"/>
        <w:szCs w:val="29"/>
      </w:rPr>
      <w:t>Candidate Name</w:t>
    </w:r>
  </w:p>
  <w:p w14:paraId="3579F714" w14:textId="77777777" w:rsidR="00904883" w:rsidRPr="007B1D3B" w:rsidRDefault="00904883" w:rsidP="003010E5">
    <w:pPr>
      <w:pStyle w:val="Header"/>
      <w:ind w:left="-27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A8AE7" w14:textId="77777777" w:rsidR="00904883" w:rsidRPr="007B1D3B" w:rsidRDefault="009048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C87"/>
    <w:multiLevelType w:val="hybridMultilevel"/>
    <w:tmpl w:val="FA44A8E0"/>
    <w:lvl w:ilvl="0" w:tplc="096E0314">
      <w:start w:val="1"/>
      <w:numFmt w:val="decimal"/>
      <w:pStyle w:val="24A"/>
      <w:lvlText w:val="%1."/>
      <w:lvlJc w:val="left"/>
      <w:pPr>
        <w:ind w:left="446" w:hanging="360"/>
      </w:pPr>
      <w:rPr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166" w:hanging="360"/>
      </w:pPr>
    </w:lvl>
    <w:lvl w:ilvl="2" w:tplc="0409001B" w:tentative="1">
      <w:start w:val="1"/>
      <w:numFmt w:val="lowerRoman"/>
      <w:lvlText w:val="%3."/>
      <w:lvlJc w:val="right"/>
      <w:pPr>
        <w:ind w:left="1886" w:hanging="180"/>
      </w:pPr>
    </w:lvl>
    <w:lvl w:ilvl="3" w:tplc="0409000F" w:tentative="1">
      <w:start w:val="1"/>
      <w:numFmt w:val="decimal"/>
      <w:lvlText w:val="%4."/>
      <w:lvlJc w:val="left"/>
      <w:pPr>
        <w:ind w:left="2606" w:hanging="360"/>
      </w:pPr>
    </w:lvl>
    <w:lvl w:ilvl="4" w:tplc="04090019" w:tentative="1">
      <w:start w:val="1"/>
      <w:numFmt w:val="lowerLetter"/>
      <w:lvlText w:val="%5."/>
      <w:lvlJc w:val="left"/>
      <w:pPr>
        <w:ind w:left="3326" w:hanging="360"/>
      </w:pPr>
    </w:lvl>
    <w:lvl w:ilvl="5" w:tplc="0409001B" w:tentative="1">
      <w:start w:val="1"/>
      <w:numFmt w:val="lowerRoman"/>
      <w:lvlText w:val="%6."/>
      <w:lvlJc w:val="right"/>
      <w:pPr>
        <w:ind w:left="4046" w:hanging="180"/>
      </w:pPr>
    </w:lvl>
    <w:lvl w:ilvl="6" w:tplc="0409000F" w:tentative="1">
      <w:start w:val="1"/>
      <w:numFmt w:val="decimal"/>
      <w:lvlText w:val="%7."/>
      <w:lvlJc w:val="left"/>
      <w:pPr>
        <w:ind w:left="4766" w:hanging="360"/>
      </w:pPr>
    </w:lvl>
    <w:lvl w:ilvl="7" w:tplc="04090019" w:tentative="1">
      <w:start w:val="1"/>
      <w:numFmt w:val="lowerLetter"/>
      <w:lvlText w:val="%8."/>
      <w:lvlJc w:val="left"/>
      <w:pPr>
        <w:ind w:left="5486" w:hanging="360"/>
      </w:pPr>
    </w:lvl>
    <w:lvl w:ilvl="8" w:tplc="0409001B" w:tentative="1">
      <w:start w:val="1"/>
      <w:numFmt w:val="lowerRoman"/>
      <w:lvlText w:val="%9."/>
      <w:lvlJc w:val="right"/>
      <w:pPr>
        <w:ind w:left="6206" w:hanging="180"/>
      </w:pPr>
    </w:lvl>
  </w:abstractNum>
  <w:abstractNum w:abstractNumId="1" w15:restartNumberingAfterBreak="0">
    <w:nsid w:val="232746B4"/>
    <w:multiLevelType w:val="hybridMultilevel"/>
    <w:tmpl w:val="F95C0114"/>
    <w:lvl w:ilvl="0" w:tplc="99AC09CE">
      <w:start w:val="41"/>
      <w:numFmt w:val="bullet"/>
      <w:pStyle w:val="25A"/>
      <w:lvlText w:val="—"/>
      <w:lvlJc w:val="left"/>
      <w:pPr>
        <w:ind w:left="446" w:hanging="360"/>
      </w:pPr>
      <w:rPr>
        <w:rFonts w:ascii="Arial Nova Light" w:eastAsia="Calibri" w:hAnsi="Arial Nova Light" w:cs="Times New Roman" w:hint="default"/>
        <w:color w:val="00B0F0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2" w15:restartNumberingAfterBreak="0">
    <w:nsid w:val="3E7B3154"/>
    <w:multiLevelType w:val="hybridMultilevel"/>
    <w:tmpl w:val="8ECA65F2"/>
    <w:lvl w:ilvl="0" w:tplc="8A186304">
      <w:start w:val="1"/>
      <w:numFmt w:val="bullet"/>
      <w:pStyle w:val="12CV"/>
      <w:lvlText w:val=""/>
      <w:lvlJc w:val="left"/>
      <w:pPr>
        <w:ind w:left="1440" w:hanging="360"/>
      </w:pPr>
      <w:rPr>
        <w:rFonts w:ascii="Wingdings" w:hAnsi="Wingdings" w:hint="default"/>
        <w:color w:val="00B0F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804B59"/>
    <w:multiLevelType w:val="hybridMultilevel"/>
    <w:tmpl w:val="7166EC34"/>
    <w:lvl w:ilvl="0" w:tplc="4530B4F6">
      <w:start w:val="23"/>
      <w:numFmt w:val="bullet"/>
      <w:pStyle w:val="32PD"/>
      <w:lvlText w:val="―"/>
      <w:lvlJc w:val="left"/>
      <w:pPr>
        <w:ind w:left="3240" w:hanging="360"/>
      </w:pPr>
      <w:rPr>
        <w:rFonts w:ascii="Arial Nova Light" w:eastAsia="Calibri" w:hAnsi="Arial Nova Light" w:cs="Times New Roman" w:hint="default"/>
        <w:color w:val="00B0F0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5CC82C9B"/>
    <w:multiLevelType w:val="hybridMultilevel"/>
    <w:tmpl w:val="580ACC4A"/>
    <w:lvl w:ilvl="0" w:tplc="D2442B48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  <w:color w:val="F7931E"/>
      </w:rPr>
    </w:lvl>
    <w:lvl w:ilvl="1" w:tplc="B302EFD8">
      <w:start w:val="1"/>
      <w:numFmt w:val="bullet"/>
      <w:pStyle w:val="22A"/>
      <w:lvlText w:val="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2" w:tplc="545CC88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00B0F0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610124D1"/>
    <w:multiLevelType w:val="hybridMultilevel"/>
    <w:tmpl w:val="C2745DF0"/>
    <w:lvl w:ilvl="0" w:tplc="42366370">
      <w:start w:val="1"/>
      <w:numFmt w:val="bullet"/>
      <w:pStyle w:val="2CV"/>
      <w:lvlText w:val=""/>
      <w:lvlJc w:val="left"/>
      <w:pPr>
        <w:ind w:left="810" w:hanging="360"/>
      </w:pPr>
      <w:rPr>
        <w:rFonts w:ascii="Wingdings" w:hAnsi="Wingdings" w:hint="default"/>
        <w:color w:val="00B0F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752F602B"/>
    <w:multiLevelType w:val="hybridMultilevel"/>
    <w:tmpl w:val="3698F5E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76D04A4C"/>
    <w:multiLevelType w:val="hybridMultilevel"/>
    <w:tmpl w:val="2730D14A"/>
    <w:lvl w:ilvl="0" w:tplc="A0CC5034">
      <w:start w:val="1"/>
      <w:numFmt w:val="bullet"/>
      <w:pStyle w:val="10CV"/>
      <w:lvlText w:val=""/>
      <w:lvlJc w:val="left"/>
      <w:pPr>
        <w:ind w:left="0" w:hanging="360"/>
      </w:pPr>
      <w:rPr>
        <w:rFonts w:ascii="Wingdings" w:hAnsi="Wingdings" w:hint="default"/>
        <w:color w:val="00B0F0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7B7755C5"/>
    <w:multiLevelType w:val="hybridMultilevel"/>
    <w:tmpl w:val="F3E677AE"/>
    <w:lvl w:ilvl="0" w:tplc="EB56086C">
      <w:start w:val="1"/>
      <w:numFmt w:val="bullet"/>
      <w:pStyle w:val="SHBullets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833032027">
    <w:abstractNumId w:val="7"/>
  </w:num>
  <w:num w:numId="2" w16cid:durableId="844827481">
    <w:abstractNumId w:val="4"/>
  </w:num>
  <w:num w:numId="3" w16cid:durableId="471990811">
    <w:abstractNumId w:val="3"/>
  </w:num>
  <w:num w:numId="4" w16cid:durableId="258106076">
    <w:abstractNumId w:val="5"/>
  </w:num>
  <w:num w:numId="5" w16cid:durableId="317925676">
    <w:abstractNumId w:val="2"/>
  </w:num>
  <w:num w:numId="6" w16cid:durableId="1321076464">
    <w:abstractNumId w:val="6"/>
  </w:num>
  <w:num w:numId="7" w16cid:durableId="1064332295">
    <w:abstractNumId w:val="0"/>
  </w:num>
  <w:num w:numId="8" w16cid:durableId="1816095806">
    <w:abstractNumId w:val="1"/>
  </w:num>
  <w:num w:numId="9" w16cid:durableId="498234444">
    <w:abstractNumId w:val="3"/>
    <w:lvlOverride w:ilvl="0">
      <w:startOverride w:val="23"/>
    </w:lvlOverride>
  </w:num>
  <w:num w:numId="10" w16cid:durableId="1351375002">
    <w:abstractNumId w:val="8"/>
  </w:num>
  <w:num w:numId="11" w16cid:durableId="832649376">
    <w:abstractNumId w:val="5"/>
  </w:num>
  <w:num w:numId="12" w16cid:durableId="20594428">
    <w:abstractNumId w:val="4"/>
  </w:num>
  <w:num w:numId="13" w16cid:durableId="1384479804">
    <w:abstractNumId w:val="4"/>
  </w:num>
  <w:num w:numId="14" w16cid:durableId="750204703">
    <w:abstractNumId w:val="4"/>
  </w:num>
  <w:num w:numId="15" w16cid:durableId="2108305114">
    <w:abstractNumId w:val="4"/>
  </w:num>
  <w:num w:numId="16" w16cid:durableId="313148799">
    <w:abstractNumId w:val="4"/>
  </w:num>
  <w:num w:numId="17" w16cid:durableId="2143691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24B"/>
    <w:rsid w:val="00003AC1"/>
    <w:rsid w:val="00035B65"/>
    <w:rsid w:val="00064C91"/>
    <w:rsid w:val="00080FEF"/>
    <w:rsid w:val="000A26AE"/>
    <w:rsid w:val="000C6BCE"/>
    <w:rsid w:val="000D5478"/>
    <w:rsid w:val="00102494"/>
    <w:rsid w:val="001065F0"/>
    <w:rsid w:val="00106BB3"/>
    <w:rsid w:val="00135A31"/>
    <w:rsid w:val="0017218E"/>
    <w:rsid w:val="00174599"/>
    <w:rsid w:val="00190586"/>
    <w:rsid w:val="001A09A5"/>
    <w:rsid w:val="001B5CEC"/>
    <w:rsid w:val="001D1A7E"/>
    <w:rsid w:val="001E29B6"/>
    <w:rsid w:val="001F7481"/>
    <w:rsid w:val="00265619"/>
    <w:rsid w:val="00272D05"/>
    <w:rsid w:val="00277B21"/>
    <w:rsid w:val="002C3C63"/>
    <w:rsid w:val="002D0C95"/>
    <w:rsid w:val="002D433E"/>
    <w:rsid w:val="002E0761"/>
    <w:rsid w:val="002F23A1"/>
    <w:rsid w:val="00366EE8"/>
    <w:rsid w:val="003A024B"/>
    <w:rsid w:val="003A0368"/>
    <w:rsid w:val="003C3878"/>
    <w:rsid w:val="003D2684"/>
    <w:rsid w:val="003E0526"/>
    <w:rsid w:val="003F1325"/>
    <w:rsid w:val="003F69ED"/>
    <w:rsid w:val="00467953"/>
    <w:rsid w:val="00493636"/>
    <w:rsid w:val="004A2D31"/>
    <w:rsid w:val="004B3CD4"/>
    <w:rsid w:val="004E6D12"/>
    <w:rsid w:val="004F30CC"/>
    <w:rsid w:val="00524182"/>
    <w:rsid w:val="00534963"/>
    <w:rsid w:val="0054352B"/>
    <w:rsid w:val="00550C1F"/>
    <w:rsid w:val="00557F2D"/>
    <w:rsid w:val="00567FE8"/>
    <w:rsid w:val="00577790"/>
    <w:rsid w:val="005A7E1A"/>
    <w:rsid w:val="005D06A4"/>
    <w:rsid w:val="005E2286"/>
    <w:rsid w:val="006215AB"/>
    <w:rsid w:val="00656B3D"/>
    <w:rsid w:val="00685490"/>
    <w:rsid w:val="006B4BD7"/>
    <w:rsid w:val="006C0232"/>
    <w:rsid w:val="006C6CAC"/>
    <w:rsid w:val="00707690"/>
    <w:rsid w:val="00715DF0"/>
    <w:rsid w:val="007201C1"/>
    <w:rsid w:val="00741DF5"/>
    <w:rsid w:val="0074232A"/>
    <w:rsid w:val="0075046B"/>
    <w:rsid w:val="0078291D"/>
    <w:rsid w:val="00793279"/>
    <w:rsid w:val="007A4771"/>
    <w:rsid w:val="007B1D3B"/>
    <w:rsid w:val="007C6369"/>
    <w:rsid w:val="007E605A"/>
    <w:rsid w:val="007F4EE4"/>
    <w:rsid w:val="007F7F3D"/>
    <w:rsid w:val="00802CB1"/>
    <w:rsid w:val="00807D94"/>
    <w:rsid w:val="00813A9E"/>
    <w:rsid w:val="00814031"/>
    <w:rsid w:val="00832813"/>
    <w:rsid w:val="00865C9E"/>
    <w:rsid w:val="00866F63"/>
    <w:rsid w:val="00873BF9"/>
    <w:rsid w:val="00897F1F"/>
    <w:rsid w:val="008C2F0C"/>
    <w:rsid w:val="008E6708"/>
    <w:rsid w:val="008E72D2"/>
    <w:rsid w:val="00904883"/>
    <w:rsid w:val="0094139E"/>
    <w:rsid w:val="00963A09"/>
    <w:rsid w:val="00981F6F"/>
    <w:rsid w:val="00986DF4"/>
    <w:rsid w:val="009A70FE"/>
    <w:rsid w:val="009B0473"/>
    <w:rsid w:val="009B2E96"/>
    <w:rsid w:val="009B5B52"/>
    <w:rsid w:val="009C0F64"/>
    <w:rsid w:val="009C2996"/>
    <w:rsid w:val="009F5B0E"/>
    <w:rsid w:val="00A52295"/>
    <w:rsid w:val="00A765FA"/>
    <w:rsid w:val="00A771C1"/>
    <w:rsid w:val="00A9583C"/>
    <w:rsid w:val="00B40795"/>
    <w:rsid w:val="00B51B37"/>
    <w:rsid w:val="00B56966"/>
    <w:rsid w:val="00B66337"/>
    <w:rsid w:val="00B91BBE"/>
    <w:rsid w:val="00B972F5"/>
    <w:rsid w:val="00BA109A"/>
    <w:rsid w:val="00BA655A"/>
    <w:rsid w:val="00BC5ED7"/>
    <w:rsid w:val="00C238A1"/>
    <w:rsid w:val="00C240CD"/>
    <w:rsid w:val="00C525AA"/>
    <w:rsid w:val="00C95AF7"/>
    <w:rsid w:val="00CC6CD9"/>
    <w:rsid w:val="00CF2297"/>
    <w:rsid w:val="00D0257F"/>
    <w:rsid w:val="00D06552"/>
    <w:rsid w:val="00D114F1"/>
    <w:rsid w:val="00D20C3A"/>
    <w:rsid w:val="00D33E4A"/>
    <w:rsid w:val="00D4430C"/>
    <w:rsid w:val="00DA168F"/>
    <w:rsid w:val="00DA305C"/>
    <w:rsid w:val="00DB50A1"/>
    <w:rsid w:val="00DB5EC0"/>
    <w:rsid w:val="00DE5888"/>
    <w:rsid w:val="00E34AA3"/>
    <w:rsid w:val="00E457D3"/>
    <w:rsid w:val="00E509A2"/>
    <w:rsid w:val="00E875F3"/>
    <w:rsid w:val="00E900A2"/>
    <w:rsid w:val="00EC7D7D"/>
    <w:rsid w:val="00EE2CB8"/>
    <w:rsid w:val="00EE5326"/>
    <w:rsid w:val="00F04425"/>
    <w:rsid w:val="00F678F8"/>
    <w:rsid w:val="00F7336A"/>
    <w:rsid w:val="00F74192"/>
    <w:rsid w:val="00FA6963"/>
    <w:rsid w:val="00FB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D33C0"/>
  <w15:chartTrackingRefBased/>
  <w15:docId w15:val="{E80826D5-DD98-41A8-97EE-1A8BB51B8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F7F3D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0A">
    <w:name w:val="2.0 A•"/>
    <w:basedOn w:val="22A"/>
    <w:qFormat/>
    <w:rsid w:val="003F1325"/>
    <w:pPr>
      <w:ind w:hanging="360"/>
    </w:pPr>
  </w:style>
  <w:style w:type="paragraph" w:styleId="Header">
    <w:name w:val="header"/>
    <w:basedOn w:val="Normal"/>
    <w:link w:val="HeaderChar"/>
    <w:uiPriority w:val="99"/>
    <w:unhideWhenUsed/>
    <w:rsid w:val="00F741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192"/>
    <w:rPr>
      <w:kern w:val="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741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192"/>
    <w:rPr>
      <w:kern w:val="0"/>
      <w:lang w:val="en-GB"/>
      <w14:ligatures w14:val="none"/>
    </w:rPr>
  </w:style>
  <w:style w:type="paragraph" w:customStyle="1" w:styleId="42DOC-SPACER">
    <w:name w:val="4.2 DOC-SPACER"/>
    <w:basedOn w:val="Normal"/>
    <w:link w:val="42DOC-SPACERChar"/>
    <w:qFormat/>
    <w:rsid w:val="00F74192"/>
    <w:pPr>
      <w:spacing w:after="0" w:line="240" w:lineRule="auto"/>
      <w:ind w:left="-630" w:right="-472"/>
      <w:jc w:val="both"/>
    </w:pPr>
    <w:rPr>
      <w:rFonts w:ascii="Arial Nova Light" w:eastAsia="Calibri" w:hAnsi="Arial Nova Light" w:cs="Times New Roman"/>
      <w:color w:val="595959"/>
      <w:lang w:eastAsia="en-GB"/>
    </w:rPr>
  </w:style>
  <w:style w:type="character" w:customStyle="1" w:styleId="42DOC-SPACERChar">
    <w:name w:val="4.2 DOC-SPACER Char"/>
    <w:link w:val="42DOC-SPACER"/>
    <w:rsid w:val="00F74192"/>
    <w:rPr>
      <w:rFonts w:ascii="Arial Nova Light" w:eastAsia="Calibri" w:hAnsi="Arial Nova Light" w:cs="Times New Roman"/>
      <w:color w:val="595959"/>
      <w:kern w:val="0"/>
      <w:lang w:eastAsia="en-GB"/>
      <w14:ligatures w14:val="none"/>
    </w:rPr>
  </w:style>
  <w:style w:type="paragraph" w:customStyle="1" w:styleId="40DOC-HEADING">
    <w:name w:val="4.0 DOC-HEADING"/>
    <w:basedOn w:val="SmallHeading"/>
    <w:link w:val="40DOC-HEADINGChar"/>
    <w:qFormat/>
    <w:rsid w:val="00F74192"/>
    <w:pPr>
      <w:ind w:left="-274" w:right="-778"/>
    </w:pPr>
    <w:rPr>
      <w:noProof/>
      <w:sz w:val="36"/>
    </w:rPr>
  </w:style>
  <w:style w:type="paragraph" w:customStyle="1" w:styleId="SmallHeading">
    <w:name w:val="Small Heading"/>
    <w:basedOn w:val="42DOC-SPACER"/>
    <w:link w:val="SmallHeadingChar"/>
    <w:rsid w:val="00F74192"/>
    <w:pPr>
      <w:spacing w:line="276" w:lineRule="auto"/>
      <w:ind w:right="-784"/>
    </w:pPr>
    <w:rPr>
      <w:rFonts w:ascii="Georgia" w:hAnsi="Georgia"/>
      <w:color w:val="012249"/>
      <w:sz w:val="28"/>
      <w:szCs w:val="28"/>
      <w:lang w:bidi="en-US"/>
    </w:rPr>
  </w:style>
  <w:style w:type="character" w:customStyle="1" w:styleId="SmallHeadingChar">
    <w:name w:val="Small Heading Char"/>
    <w:link w:val="SmallHeading"/>
    <w:rsid w:val="00F74192"/>
    <w:rPr>
      <w:rFonts w:ascii="Georgia" w:eastAsia="Calibri" w:hAnsi="Georgia" w:cs="Times New Roman"/>
      <w:color w:val="012249"/>
      <w:kern w:val="0"/>
      <w:sz w:val="28"/>
      <w:szCs w:val="28"/>
      <w:lang w:eastAsia="en-GB" w:bidi="en-US"/>
      <w14:ligatures w14:val="none"/>
    </w:rPr>
  </w:style>
  <w:style w:type="character" w:customStyle="1" w:styleId="40DOC-HEADINGChar">
    <w:name w:val="4.0 DOC-HEADING Char"/>
    <w:link w:val="40DOC-HEADING"/>
    <w:rsid w:val="00F74192"/>
    <w:rPr>
      <w:rFonts w:ascii="Georgia" w:eastAsia="Calibri" w:hAnsi="Georgia" w:cs="Times New Roman"/>
      <w:noProof/>
      <w:color w:val="012249"/>
      <w:kern w:val="0"/>
      <w:sz w:val="36"/>
      <w:szCs w:val="28"/>
      <w:lang w:eastAsia="en-GB" w:bidi="en-US"/>
      <w14:ligatures w14:val="none"/>
    </w:rPr>
  </w:style>
  <w:style w:type="character" w:styleId="PageNumber">
    <w:name w:val="page number"/>
    <w:basedOn w:val="DefaultParagraphFont"/>
    <w:semiHidden/>
    <w:rsid w:val="00F74192"/>
  </w:style>
  <w:style w:type="paragraph" w:customStyle="1" w:styleId="SHTextBold">
    <w:name w:val="SH Text (Bold)"/>
    <w:basedOn w:val="42DOC-SPACER"/>
    <w:link w:val="SHTextBoldChar"/>
    <w:rsid w:val="00F74192"/>
    <w:pPr>
      <w:tabs>
        <w:tab w:val="right" w:pos="9498"/>
      </w:tabs>
    </w:pPr>
    <w:rPr>
      <w:rFonts w:ascii="Arial Nova" w:hAnsi="Arial Nova"/>
    </w:rPr>
  </w:style>
  <w:style w:type="character" w:customStyle="1" w:styleId="SHTextBoldChar">
    <w:name w:val="SH Text (Bold) Char"/>
    <w:basedOn w:val="42DOC-SPACERChar"/>
    <w:link w:val="SHTextBold"/>
    <w:rsid w:val="00F74192"/>
    <w:rPr>
      <w:rFonts w:ascii="Arial Nova" w:eastAsia="Calibri" w:hAnsi="Arial Nova" w:cs="Times New Roman"/>
      <w:color w:val="595959"/>
      <w:kern w:val="0"/>
      <w:lang w:eastAsia="en-GB"/>
      <w14:ligatures w14:val="none"/>
    </w:rPr>
  </w:style>
  <w:style w:type="paragraph" w:customStyle="1" w:styleId="22A">
    <w:name w:val="2.2 A•"/>
    <w:basedOn w:val="Normal"/>
    <w:link w:val="22AChar"/>
    <w:qFormat/>
    <w:rsid w:val="003F1325"/>
    <w:pPr>
      <w:numPr>
        <w:ilvl w:val="1"/>
        <w:numId w:val="2"/>
      </w:numPr>
      <w:spacing w:after="0" w:line="240" w:lineRule="auto"/>
      <w:ind w:right="-475" w:hanging="288"/>
      <w:jc w:val="both"/>
    </w:pPr>
    <w:rPr>
      <w:rFonts w:ascii="Arial Nova Light" w:eastAsia="Calibri" w:hAnsi="Arial Nova Light" w:cs="Times New Roman"/>
      <w:noProof/>
      <w:color w:val="595959"/>
      <w:sz w:val="21"/>
      <w:szCs w:val="21"/>
      <w:lang w:eastAsia="en-GB" w:bidi="en-US"/>
    </w:rPr>
  </w:style>
  <w:style w:type="paragraph" w:customStyle="1" w:styleId="21A">
    <w:name w:val="2.1 A•"/>
    <w:basedOn w:val="20A"/>
    <w:autoRedefine/>
    <w:qFormat/>
    <w:rsid w:val="003F1325"/>
    <w:pPr>
      <w:ind w:left="360"/>
    </w:pPr>
  </w:style>
  <w:style w:type="character" w:styleId="SubtleReference">
    <w:name w:val="Subtle Reference"/>
    <w:basedOn w:val="DefaultParagraphFont"/>
    <w:uiPriority w:val="31"/>
    <w:rsid w:val="00F74192"/>
    <w:rPr>
      <w:smallCaps/>
      <w:color w:val="5A5A5A" w:themeColor="text1" w:themeTint="A5"/>
    </w:rPr>
  </w:style>
  <w:style w:type="paragraph" w:customStyle="1" w:styleId="10CV">
    <w:name w:val="1.0 CV"/>
    <w:basedOn w:val="Normal"/>
    <w:link w:val="10CVChar"/>
    <w:qFormat/>
    <w:rsid w:val="0094139E"/>
    <w:pPr>
      <w:numPr>
        <w:numId w:val="1"/>
      </w:numPr>
      <w:spacing w:after="0" w:line="240" w:lineRule="auto"/>
      <w:ind w:left="14" w:right="-475" w:hanging="288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eastAsia="en-GB"/>
    </w:rPr>
  </w:style>
  <w:style w:type="paragraph" w:customStyle="1" w:styleId="11CV">
    <w:name w:val="1.1 CV"/>
    <w:basedOn w:val="10CV"/>
    <w:link w:val="11CVChar"/>
    <w:qFormat/>
    <w:rsid w:val="0094139E"/>
    <w:pPr>
      <w:numPr>
        <w:numId w:val="0"/>
      </w:numPr>
      <w:tabs>
        <w:tab w:val="num" w:pos="360"/>
      </w:tabs>
      <w:ind w:left="374" w:hanging="288"/>
    </w:pPr>
  </w:style>
  <w:style w:type="paragraph" w:customStyle="1" w:styleId="12CV">
    <w:name w:val="1.2 CV"/>
    <w:basedOn w:val="11CV"/>
    <w:link w:val="12CVChar"/>
    <w:qFormat/>
    <w:rsid w:val="00F74192"/>
    <w:pPr>
      <w:numPr>
        <w:numId w:val="5"/>
      </w:numPr>
      <w:tabs>
        <w:tab w:val="num" w:pos="360"/>
      </w:tabs>
      <w:ind w:left="810"/>
    </w:pPr>
  </w:style>
  <w:style w:type="character" w:customStyle="1" w:styleId="11CVChar">
    <w:name w:val="1.1 CV Char"/>
    <w:basedOn w:val="10CVChar"/>
    <w:link w:val="11CV"/>
    <w:rsid w:val="0094139E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16CV-TITLE">
    <w:name w:val="1.6 CV-TITLE"/>
    <w:basedOn w:val="Normal"/>
    <w:link w:val="16CV-TITLEChar"/>
    <w:qFormat/>
    <w:rsid w:val="00F74192"/>
    <w:pPr>
      <w:tabs>
        <w:tab w:val="right" w:pos="9498"/>
      </w:tabs>
      <w:spacing w:after="0" w:line="240" w:lineRule="auto"/>
      <w:ind w:left="-284" w:right="-472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eastAsia="en-GB"/>
    </w:rPr>
  </w:style>
  <w:style w:type="character" w:customStyle="1" w:styleId="16CV-TITLEChar">
    <w:name w:val="1.6 CV-TITLE Char"/>
    <w:link w:val="16CV-TITLE"/>
    <w:rsid w:val="00F74192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12CVChar">
    <w:name w:val="1.2 CV Char"/>
    <w:basedOn w:val="11CVChar"/>
    <w:link w:val="12CV"/>
    <w:rsid w:val="00F74192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10CVChar">
    <w:name w:val="1.0 CV Char"/>
    <w:basedOn w:val="DefaultParagraphFont"/>
    <w:link w:val="10CV"/>
    <w:rsid w:val="0094139E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15CV-COMPANY">
    <w:name w:val="1.5 CV-COMPANY"/>
    <w:basedOn w:val="Normal"/>
    <w:link w:val="15CV-COMPANYChar"/>
    <w:qFormat/>
    <w:rsid w:val="00F74192"/>
    <w:pPr>
      <w:tabs>
        <w:tab w:val="right" w:pos="9498"/>
      </w:tabs>
      <w:spacing w:after="0" w:line="240" w:lineRule="auto"/>
      <w:ind w:left="-288" w:right="-475"/>
      <w:jc w:val="both"/>
    </w:pPr>
    <w:rPr>
      <w:rFonts w:ascii="Franklin Gothic Medium" w:eastAsia="Calibri" w:hAnsi="Franklin Gothic Medium" w:cs="Times New Roman"/>
      <w:bCs/>
      <w:color w:val="595959"/>
      <w:lang w:eastAsia="en-GB"/>
    </w:rPr>
  </w:style>
  <w:style w:type="paragraph" w:customStyle="1" w:styleId="SHText">
    <w:name w:val="SH Text"/>
    <w:basedOn w:val="Normal"/>
    <w:link w:val="SHTextChar"/>
    <w:rsid w:val="00F74192"/>
    <w:pPr>
      <w:spacing w:after="0" w:line="240" w:lineRule="auto"/>
      <w:ind w:left="-630" w:right="-472"/>
      <w:jc w:val="both"/>
    </w:pPr>
    <w:rPr>
      <w:rFonts w:ascii="Arial Nova Light" w:eastAsia="Calibri" w:hAnsi="Arial Nova Light" w:cs="Times New Roman"/>
      <w:color w:val="595959"/>
      <w:lang w:eastAsia="en-GB"/>
    </w:rPr>
  </w:style>
  <w:style w:type="character" w:customStyle="1" w:styleId="15CV-COMPANYChar">
    <w:name w:val="1.5 CV-COMPANY Char"/>
    <w:basedOn w:val="DefaultParagraphFont"/>
    <w:link w:val="15CV-COMPANY"/>
    <w:rsid w:val="00F74192"/>
    <w:rPr>
      <w:rFonts w:ascii="Franklin Gothic Medium" w:eastAsia="Calibri" w:hAnsi="Franklin Gothic Medium" w:cs="Times New Roman"/>
      <w:bCs/>
      <w:color w:val="595959"/>
      <w:kern w:val="0"/>
      <w:lang w:val="en-GB" w:eastAsia="en-GB"/>
      <w14:ligatures w14:val="none"/>
    </w:rPr>
  </w:style>
  <w:style w:type="character" w:customStyle="1" w:styleId="SHTextChar">
    <w:name w:val="SH Text Char"/>
    <w:link w:val="SHText"/>
    <w:rsid w:val="00F74192"/>
    <w:rPr>
      <w:rFonts w:ascii="Arial Nova Light" w:eastAsia="Calibri" w:hAnsi="Arial Nova Light" w:cs="Times New Roman"/>
      <w:color w:val="595959"/>
      <w:kern w:val="0"/>
      <w:lang w:eastAsia="en-GB"/>
      <w14:ligatures w14:val="none"/>
    </w:rPr>
  </w:style>
  <w:style w:type="paragraph" w:customStyle="1" w:styleId="32PD">
    <w:name w:val="3.2 PD—"/>
    <w:basedOn w:val="SHText"/>
    <w:link w:val="32PDChar"/>
    <w:qFormat/>
    <w:rsid w:val="004A2D31"/>
    <w:pPr>
      <w:numPr>
        <w:numId w:val="3"/>
      </w:numPr>
      <w:ind w:left="2520"/>
    </w:pPr>
    <w:rPr>
      <w:noProof/>
      <w:sz w:val="20"/>
      <w:szCs w:val="20"/>
    </w:rPr>
  </w:style>
  <w:style w:type="paragraph" w:customStyle="1" w:styleId="27A-SUBHEAD">
    <w:name w:val="2.7 A-SUBHEAD"/>
    <w:basedOn w:val="Normal"/>
    <w:link w:val="27A-SUBHEADChar"/>
    <w:qFormat/>
    <w:rsid w:val="004A2D31"/>
    <w:pPr>
      <w:widowControl w:val="0"/>
      <w:autoSpaceDE w:val="0"/>
      <w:autoSpaceDN w:val="0"/>
      <w:spacing w:after="80" w:line="240" w:lineRule="auto"/>
      <w:ind w:left="-274" w:right="29"/>
    </w:pPr>
    <w:rPr>
      <w:rFonts w:ascii="Arial Nova" w:eastAsia="+mn-ea" w:hAnsi="Arial Nova" w:cs="+mn-cs"/>
      <w:b/>
      <w:bCs/>
      <w:color w:val="012249"/>
      <w:spacing w:val="4"/>
      <w:kern w:val="24"/>
      <w:lang w:bidi="en-US"/>
    </w:rPr>
  </w:style>
  <w:style w:type="character" w:customStyle="1" w:styleId="32PDChar">
    <w:name w:val="3.2 PD— Char"/>
    <w:basedOn w:val="SHTextChar"/>
    <w:link w:val="32PD"/>
    <w:rsid w:val="004A2D31"/>
    <w:rPr>
      <w:rFonts w:ascii="Arial Nova Light" w:eastAsia="Calibri" w:hAnsi="Arial Nova Light" w:cs="Times New Roman"/>
      <w:noProof/>
      <w:color w:val="595959"/>
      <w:kern w:val="0"/>
      <w:sz w:val="20"/>
      <w:szCs w:val="20"/>
      <w:lang w:eastAsia="en-GB"/>
      <w14:ligatures w14:val="none"/>
    </w:rPr>
  </w:style>
  <w:style w:type="character" w:customStyle="1" w:styleId="27A-SUBHEADChar">
    <w:name w:val="2.7 A-SUBHEAD Char"/>
    <w:basedOn w:val="DefaultParagraphFont"/>
    <w:link w:val="27A-SUBHEAD"/>
    <w:rsid w:val="004A2D31"/>
    <w:rPr>
      <w:rFonts w:ascii="Arial Nova" w:eastAsia="+mn-ea" w:hAnsi="Arial Nova" w:cs="+mn-cs"/>
      <w:b/>
      <w:bCs/>
      <w:color w:val="012249"/>
      <w:spacing w:val="4"/>
      <w:kern w:val="24"/>
      <w:lang w:bidi="en-US"/>
      <w14:ligatures w14:val="none"/>
    </w:rPr>
  </w:style>
  <w:style w:type="paragraph" w:customStyle="1" w:styleId="14CV-BODY">
    <w:name w:val="1.4 CV-BODY"/>
    <w:basedOn w:val="42DOC-SPACER"/>
    <w:link w:val="14CV-BODYChar"/>
    <w:qFormat/>
    <w:rsid w:val="0094139E"/>
    <w:pPr>
      <w:ind w:left="-270"/>
    </w:pPr>
    <w:rPr>
      <w:sz w:val="18"/>
      <w:szCs w:val="18"/>
    </w:rPr>
  </w:style>
  <w:style w:type="character" w:customStyle="1" w:styleId="14CV-BODYChar">
    <w:name w:val="1.4 CV-BODY Char"/>
    <w:basedOn w:val="42DOC-SPACERChar"/>
    <w:link w:val="14CV-BODY"/>
    <w:rsid w:val="0094139E"/>
    <w:rPr>
      <w:rFonts w:ascii="Arial Nova Light" w:eastAsia="Calibri" w:hAnsi="Arial Nova Light" w:cs="Times New Roman"/>
      <w:color w:val="595959"/>
      <w:kern w:val="0"/>
      <w:sz w:val="18"/>
      <w:szCs w:val="18"/>
      <w:lang w:eastAsia="en-GB"/>
      <w14:ligatures w14:val="none"/>
    </w:rPr>
  </w:style>
  <w:style w:type="paragraph" w:customStyle="1" w:styleId="31PD-BOD">
    <w:name w:val="3.1 PD-BOD"/>
    <w:basedOn w:val="14CV-BODY"/>
    <w:link w:val="31PD-BODChar"/>
    <w:rsid w:val="00C238A1"/>
    <w:rPr>
      <w:noProof/>
      <w:sz w:val="20"/>
      <w:szCs w:val="20"/>
    </w:rPr>
  </w:style>
  <w:style w:type="character" w:customStyle="1" w:styleId="31PD-BODChar">
    <w:name w:val="3.1 PD-BOD Char"/>
    <w:basedOn w:val="14CV-BODYChar"/>
    <w:link w:val="31PD-BOD"/>
    <w:rsid w:val="00C238A1"/>
    <w:rPr>
      <w:rFonts w:ascii="Arial Nova Light" w:eastAsia="Calibri" w:hAnsi="Arial Nova Light" w:cs="Times New Roman"/>
      <w:noProof/>
      <w:color w:val="595959"/>
      <w:kern w:val="0"/>
      <w:sz w:val="20"/>
      <w:szCs w:val="20"/>
      <w:lang w:eastAsia="en-GB"/>
      <w14:ligatures w14:val="none"/>
    </w:rPr>
  </w:style>
  <w:style w:type="paragraph" w:customStyle="1" w:styleId="31PD-INDENT">
    <w:name w:val="3.1 PD-INDENT"/>
    <w:basedOn w:val="SHText"/>
    <w:link w:val="31PD-INDENTChar"/>
    <w:qFormat/>
    <w:rsid w:val="004A2D31"/>
    <w:pPr>
      <w:ind w:left="2160"/>
    </w:pPr>
    <w:rPr>
      <w:noProof/>
      <w:sz w:val="20"/>
      <w:szCs w:val="20"/>
    </w:rPr>
  </w:style>
  <w:style w:type="character" w:customStyle="1" w:styleId="31PD-INDENTChar">
    <w:name w:val="3.1 PD-INDENT Char"/>
    <w:basedOn w:val="SHTextChar"/>
    <w:link w:val="31PD-INDENT"/>
    <w:rsid w:val="004A2D31"/>
    <w:rPr>
      <w:rFonts w:ascii="Arial Nova Light" w:eastAsia="Calibri" w:hAnsi="Arial Nova Light" w:cs="Times New Roman"/>
      <w:noProof/>
      <w:color w:val="595959"/>
      <w:kern w:val="0"/>
      <w:sz w:val="20"/>
      <w:szCs w:val="20"/>
      <w:lang w:eastAsia="en-GB"/>
      <w14:ligatures w14:val="none"/>
    </w:rPr>
  </w:style>
  <w:style w:type="paragraph" w:customStyle="1" w:styleId="13CV">
    <w:name w:val="1.3 CV"/>
    <w:basedOn w:val="12CV"/>
    <w:link w:val="13CVChar"/>
    <w:qFormat/>
    <w:rsid w:val="0094139E"/>
    <w:pPr>
      <w:ind w:left="1080" w:hanging="288"/>
    </w:pPr>
  </w:style>
  <w:style w:type="character" w:customStyle="1" w:styleId="13CVChar">
    <w:name w:val="1.3 CV Char"/>
    <w:basedOn w:val="12CVChar"/>
    <w:link w:val="13CV"/>
    <w:rsid w:val="0094139E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26A-BOD">
    <w:name w:val="2.6 A-BOD"/>
    <w:basedOn w:val="SHTextBold"/>
    <w:link w:val="26A-BODChar"/>
    <w:qFormat/>
    <w:rsid w:val="00567FE8"/>
    <w:pPr>
      <w:spacing w:line="260" w:lineRule="exact"/>
      <w:ind w:left="-274" w:right="-475"/>
    </w:pPr>
    <w:rPr>
      <w:rFonts w:ascii="Arial Nova Light" w:hAnsi="Arial Nova Light"/>
      <w:noProof/>
      <w:sz w:val="21"/>
      <w:szCs w:val="21"/>
      <w:lang w:bidi="en-US"/>
    </w:rPr>
  </w:style>
  <w:style w:type="character" w:customStyle="1" w:styleId="26A-BODChar">
    <w:name w:val="2.6 A-BOD Char"/>
    <w:basedOn w:val="SHTextBoldChar"/>
    <w:link w:val="26A-BOD"/>
    <w:rsid w:val="00567FE8"/>
    <w:rPr>
      <w:rFonts w:ascii="Arial Nova Light" w:eastAsia="Calibri" w:hAnsi="Arial Nova Light" w:cs="Times New Roman"/>
      <w:noProof/>
      <w:color w:val="595959"/>
      <w:kern w:val="0"/>
      <w:sz w:val="21"/>
      <w:szCs w:val="21"/>
      <w:lang w:eastAsia="en-GB" w:bidi="en-US"/>
      <w14:ligatures w14:val="none"/>
    </w:rPr>
  </w:style>
  <w:style w:type="paragraph" w:customStyle="1" w:styleId="30PD-BOD">
    <w:name w:val="3.0 PD-BOD"/>
    <w:basedOn w:val="16CV-TITLE"/>
    <w:link w:val="30PD-BODChar"/>
    <w:qFormat/>
    <w:rsid w:val="004A2D31"/>
  </w:style>
  <w:style w:type="character" w:customStyle="1" w:styleId="30PD-BODChar">
    <w:name w:val="3.0 PD-BOD Char"/>
    <w:basedOn w:val="16CV-TITLEChar"/>
    <w:link w:val="30PD-BOD"/>
    <w:rsid w:val="004A2D31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23A">
    <w:name w:val="2.3 A•"/>
    <w:basedOn w:val="22A"/>
    <w:link w:val="23AChar"/>
    <w:qFormat/>
    <w:rsid w:val="00190586"/>
    <w:pPr>
      <w:ind w:left="1080"/>
    </w:pPr>
  </w:style>
  <w:style w:type="character" w:customStyle="1" w:styleId="22AChar">
    <w:name w:val="2.2 A• Char"/>
    <w:basedOn w:val="DefaultParagraphFont"/>
    <w:link w:val="22A"/>
    <w:rsid w:val="00190586"/>
    <w:rPr>
      <w:rFonts w:ascii="Arial Nova Light" w:eastAsia="Calibri" w:hAnsi="Arial Nova Light" w:cs="Times New Roman"/>
      <w:noProof/>
      <w:color w:val="595959"/>
      <w:kern w:val="0"/>
      <w:sz w:val="21"/>
      <w:szCs w:val="21"/>
      <w:lang w:val="en-GB" w:eastAsia="en-GB" w:bidi="en-US"/>
      <w14:ligatures w14:val="none"/>
    </w:rPr>
  </w:style>
  <w:style w:type="character" w:customStyle="1" w:styleId="23AChar">
    <w:name w:val="2.3 A• Char"/>
    <w:basedOn w:val="22AChar"/>
    <w:link w:val="23A"/>
    <w:rsid w:val="00190586"/>
    <w:rPr>
      <w:rFonts w:ascii="Arial Nova Light" w:eastAsia="Calibri" w:hAnsi="Arial Nova Light" w:cs="Times New Roman"/>
      <w:noProof/>
      <w:color w:val="595959"/>
      <w:kern w:val="0"/>
      <w:sz w:val="21"/>
      <w:szCs w:val="21"/>
      <w:lang w:val="en-GB" w:eastAsia="en-GB" w:bidi="en-US"/>
      <w14:ligatures w14:val="none"/>
    </w:rPr>
  </w:style>
  <w:style w:type="paragraph" w:customStyle="1" w:styleId="24A">
    <w:name w:val="2.4 A###"/>
    <w:basedOn w:val="26A-BOD"/>
    <w:link w:val="24AChar"/>
    <w:qFormat/>
    <w:rsid w:val="002C3C63"/>
    <w:pPr>
      <w:numPr>
        <w:numId w:val="7"/>
      </w:numPr>
    </w:pPr>
  </w:style>
  <w:style w:type="character" w:customStyle="1" w:styleId="24AChar">
    <w:name w:val="2.4 A### Char"/>
    <w:basedOn w:val="26A-BODChar"/>
    <w:link w:val="24A"/>
    <w:rsid w:val="002C3C63"/>
    <w:rPr>
      <w:rFonts w:ascii="Arial Nova Light" w:eastAsia="Calibri" w:hAnsi="Arial Nova Light" w:cs="Times New Roman"/>
      <w:noProof/>
      <w:color w:val="595959"/>
      <w:kern w:val="0"/>
      <w:sz w:val="21"/>
      <w:szCs w:val="21"/>
      <w:lang w:eastAsia="en-GB" w:bidi="en-US"/>
      <w14:ligatures w14:val="none"/>
    </w:rPr>
  </w:style>
  <w:style w:type="paragraph" w:customStyle="1" w:styleId="25A">
    <w:name w:val="2.5 A—"/>
    <w:basedOn w:val="26A-BOD"/>
    <w:link w:val="25AChar"/>
    <w:qFormat/>
    <w:rsid w:val="002C3C63"/>
    <w:pPr>
      <w:numPr>
        <w:numId w:val="8"/>
      </w:numPr>
      <w:ind w:left="374" w:hanging="288"/>
    </w:pPr>
  </w:style>
  <w:style w:type="character" w:customStyle="1" w:styleId="25AChar">
    <w:name w:val="2.5 A— Char"/>
    <w:basedOn w:val="26A-BODChar"/>
    <w:link w:val="25A"/>
    <w:rsid w:val="002C3C63"/>
    <w:rPr>
      <w:rFonts w:ascii="Arial Nova Light" w:eastAsia="Calibri" w:hAnsi="Arial Nova Light" w:cs="Times New Roman"/>
      <w:noProof/>
      <w:color w:val="595959"/>
      <w:kern w:val="0"/>
      <w:sz w:val="21"/>
      <w:szCs w:val="21"/>
      <w:lang w:eastAsia="en-GB" w:bidi="en-US"/>
      <w14:ligatures w14:val="none"/>
    </w:rPr>
  </w:style>
  <w:style w:type="paragraph" w:customStyle="1" w:styleId="41DOC-CLIENTJOB">
    <w:name w:val="4.1 DOC- CLIENT/JOB"/>
    <w:basedOn w:val="SmallHeading"/>
    <w:link w:val="41DOC-CLIENTJOBChar"/>
    <w:qFormat/>
    <w:rsid w:val="00524182"/>
    <w:pPr>
      <w:spacing w:after="120"/>
      <w:ind w:left="-270" w:right="-778"/>
    </w:pPr>
    <w:rPr>
      <w:sz w:val="29"/>
      <w:szCs w:val="29"/>
    </w:rPr>
  </w:style>
  <w:style w:type="character" w:customStyle="1" w:styleId="41DOC-CLIENTJOBChar">
    <w:name w:val="4.1 DOC- CLIENT/JOB Char"/>
    <w:basedOn w:val="SmallHeadingChar"/>
    <w:link w:val="41DOC-CLIENTJOB"/>
    <w:rsid w:val="00524182"/>
    <w:rPr>
      <w:rFonts w:ascii="Georgia" w:eastAsia="Calibri" w:hAnsi="Georgia" w:cs="Times New Roman"/>
      <w:color w:val="012249"/>
      <w:kern w:val="0"/>
      <w:sz w:val="29"/>
      <w:szCs w:val="29"/>
      <w:lang w:eastAsia="en-GB" w:bidi="en-US"/>
      <w14:ligatures w14:val="none"/>
    </w:rPr>
  </w:style>
  <w:style w:type="paragraph" w:customStyle="1" w:styleId="SHBullets">
    <w:name w:val="SH Bullets"/>
    <w:basedOn w:val="Normal"/>
    <w:rsid w:val="00EE5326"/>
    <w:pPr>
      <w:numPr>
        <w:numId w:val="10"/>
      </w:numPr>
      <w:spacing w:after="0" w:line="240" w:lineRule="auto"/>
      <w:ind w:right="-472"/>
      <w:jc w:val="both"/>
    </w:pPr>
    <w:rPr>
      <w:rFonts w:ascii="Franklin Gothic Book" w:eastAsia="Calibri" w:hAnsi="Franklin Gothic Book" w:cs="Times New Roman"/>
      <w:noProof/>
      <w:color w:val="595959"/>
      <w:lang w:eastAsia="en-GB"/>
    </w:rPr>
  </w:style>
  <w:style w:type="paragraph" w:customStyle="1" w:styleId="SHHeading">
    <w:name w:val="SH Heading"/>
    <w:basedOn w:val="SmallHeading"/>
    <w:link w:val="SHHeadingChar"/>
    <w:qFormat/>
    <w:rsid w:val="00EE5326"/>
    <w:pPr>
      <w:ind w:left="-274" w:right="-778"/>
    </w:pPr>
    <w:rPr>
      <w:noProof/>
      <w:sz w:val="36"/>
    </w:rPr>
  </w:style>
  <w:style w:type="character" w:customStyle="1" w:styleId="SHHeadingChar">
    <w:name w:val="SH Heading Char"/>
    <w:link w:val="SHHeading"/>
    <w:rsid w:val="00EE5326"/>
    <w:rPr>
      <w:rFonts w:ascii="Georgia" w:eastAsia="Calibri" w:hAnsi="Georgia" w:cs="Times New Roman"/>
      <w:noProof/>
      <w:color w:val="012249"/>
      <w:kern w:val="0"/>
      <w:sz w:val="36"/>
      <w:szCs w:val="28"/>
      <w:lang w:eastAsia="en-GB" w:bidi="en-US"/>
      <w14:ligatures w14:val="none"/>
    </w:rPr>
  </w:style>
  <w:style w:type="paragraph" w:customStyle="1" w:styleId="1CV">
    <w:name w:val="1 CV"/>
    <w:basedOn w:val="Normal"/>
    <w:link w:val="1CVChar"/>
    <w:qFormat/>
    <w:rsid w:val="00D20C3A"/>
    <w:pPr>
      <w:spacing w:after="0" w:line="240" w:lineRule="auto"/>
      <w:ind w:left="90" w:right="-472" w:hanging="360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val="en-GB" w:eastAsia="en-GB"/>
    </w:rPr>
  </w:style>
  <w:style w:type="paragraph" w:customStyle="1" w:styleId="2CV">
    <w:name w:val="2 CV"/>
    <w:basedOn w:val="1CV"/>
    <w:link w:val="2CVChar"/>
    <w:qFormat/>
    <w:rsid w:val="001E29B6"/>
    <w:pPr>
      <w:numPr>
        <w:numId w:val="4"/>
      </w:numPr>
    </w:pPr>
  </w:style>
  <w:style w:type="paragraph" w:customStyle="1" w:styleId="3CV">
    <w:name w:val="3 CV"/>
    <w:basedOn w:val="2CV"/>
    <w:link w:val="3CVChar"/>
    <w:qFormat/>
    <w:rsid w:val="00D20C3A"/>
  </w:style>
  <w:style w:type="character" w:customStyle="1" w:styleId="2CVChar">
    <w:name w:val="2 CV Char"/>
    <w:basedOn w:val="1CVChar"/>
    <w:link w:val="2CV"/>
    <w:rsid w:val="001E29B6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JOBTITLE">
    <w:name w:val="JOB TITLE"/>
    <w:basedOn w:val="Normal"/>
    <w:link w:val="JOBTITLEChar"/>
    <w:qFormat/>
    <w:rsid w:val="00D20C3A"/>
    <w:pPr>
      <w:tabs>
        <w:tab w:val="right" w:pos="9498"/>
      </w:tabs>
      <w:spacing w:after="0" w:line="240" w:lineRule="auto"/>
      <w:ind w:left="-284" w:right="-472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val="en-GB" w:eastAsia="en-GB"/>
    </w:rPr>
  </w:style>
  <w:style w:type="character" w:customStyle="1" w:styleId="JOBTITLEChar">
    <w:name w:val="JOB TITLE Char"/>
    <w:link w:val="JOBTITLE"/>
    <w:rsid w:val="00D20C3A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3CVChar">
    <w:name w:val="3 CV Char"/>
    <w:basedOn w:val="2CVChar"/>
    <w:link w:val="3CV"/>
    <w:rsid w:val="00D20C3A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1CVChar">
    <w:name w:val="1 CV Char"/>
    <w:basedOn w:val="DefaultParagraphFont"/>
    <w:link w:val="1CV"/>
    <w:rsid w:val="00D20C3A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COMPANYTITLE">
    <w:name w:val="COMPANY TITLE"/>
    <w:basedOn w:val="Normal"/>
    <w:link w:val="COMPANYTITLEChar"/>
    <w:qFormat/>
    <w:rsid w:val="00D20C3A"/>
    <w:pPr>
      <w:tabs>
        <w:tab w:val="right" w:pos="9498"/>
      </w:tabs>
      <w:spacing w:after="0" w:line="240" w:lineRule="auto"/>
      <w:ind w:left="-288" w:right="-475"/>
      <w:jc w:val="both"/>
    </w:pPr>
    <w:rPr>
      <w:rFonts w:ascii="Franklin Gothic Medium" w:eastAsia="Calibri" w:hAnsi="Franklin Gothic Medium" w:cs="Times New Roman"/>
      <w:bCs/>
      <w:color w:val="595959"/>
      <w:lang w:val="en-GB" w:eastAsia="en-GB"/>
    </w:rPr>
  </w:style>
  <w:style w:type="character" w:customStyle="1" w:styleId="COMPANYTITLEChar">
    <w:name w:val="COMPANY TITLE Char"/>
    <w:basedOn w:val="DefaultParagraphFont"/>
    <w:link w:val="COMPANYTITLE"/>
    <w:rsid w:val="00D20C3A"/>
    <w:rPr>
      <w:rFonts w:ascii="Franklin Gothic Medium" w:eastAsia="Calibri" w:hAnsi="Franklin Gothic Medium" w:cs="Times New Roman"/>
      <w:bCs/>
      <w:color w:val="595959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4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?>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3.emf"/></Relationships>
</file>

<file path=word/_rels/header4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?><Relationships xmlns="http://schemas.openxmlformats.org/package/2006/relationships"><Relationship Id="rId1" Type="http://schemas.openxmlformats.org/officeDocument/2006/relationships/attachedTemplate" Target="https://sheffieldhaworthlimited.sharepoint.com/prtc/Asset%20Management/SH%20USA/Admin/CV%20&amp;%20Assessment%20Templates%20(2024)%20(GENERIC)/CV%20&amp;%20Assessment%20Template%20-%20Generic%20(no%20Scorecard)%20-%202024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3A95BB45A1943AAE590E5142CE3F5" ma:contentTypeVersion="23" ma:contentTypeDescription="Create a new document." ma:contentTypeScope="" ma:versionID="d48639c435e92db2ae0c5523832ef200">
  <xsd:schema xmlns:xsd="http://www.w3.org/2001/XMLSchema" xmlns:xs="http://www.w3.org/2001/XMLSchema" xmlns:p="http://schemas.microsoft.com/office/2006/metadata/properties" xmlns:ns2="8fe6d124-157e-4db3-accf-90154e53f67d" xmlns:ns3="73926186-4678-4be0-9959-e45b63b3b802" targetNamespace="http://schemas.microsoft.com/office/2006/metadata/properties" ma:root="true" ma:fieldsID="d7d563db477a324b4802383da70580ec" ns2:_="" ns3:_="">
    <xsd:import namespace="8fe6d124-157e-4db3-accf-90154e53f67d"/>
    <xsd:import namespace="73926186-4678-4be0-9959-e45b63b3b80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2:TaxCatchAll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d124-157e-4db3-accf-90154e53f6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0df0fcf-db67-4e06-9d0f-dfbf04ac3be6}" ma:internalName="TaxCatchAll" ma:showField="CatchAllData" ma:web="8fe6d124-157e-4db3-accf-90154e53f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926186-4678-4be0-9959-e45b63b3b8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d124-157e-4db3-accf-90154e53f67d" xsi:nil="true"/>
    <lcf76f155ced4ddcb4097134ff3c332f xmlns="73926186-4678-4be0-9959-e45b63b3b80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DEEE11-79A6-4574-8641-1A9991B5F3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e6d124-157e-4db3-accf-90154e53f67d"/>
    <ds:schemaRef ds:uri="73926186-4678-4be0-9959-e45b63b3b8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FF1A19-CF3B-453B-90DD-8DB6098673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E54A23-4D67-4EFB-8AAD-5B381D58AD88}">
  <ds:schemaRefs>
    <ds:schemaRef ds:uri="http://schemas.microsoft.com/office/2006/metadata/properties"/>
    <ds:schemaRef ds:uri="http://schemas.microsoft.com/office/infopath/2007/PartnerControls"/>
    <ds:schemaRef ds:uri="8fe6d124-157e-4db3-accf-90154e53f67d"/>
    <ds:schemaRef ds:uri="73926186-4678-4be0-9959-e45b63b3b80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CV%20&amp;%20Assessment%20Template%20-%20Generic%20(no%20Scorecard)%20-%202024</Template>
  <TotalTime>0</TotalTime>
  <Pages>4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 Fischer</dc:creator>
  <cp:keywords/>
  <dc:description/>
  <cp:lastModifiedBy>Mahinder Pal Singh</cp:lastModifiedBy>
  <cp:revision>2</cp:revision>
  <cp:lastPrinted>2024-03-16T01:25:00Z</cp:lastPrinted>
  <dcterms:created xsi:type="dcterms:W3CDTF">2026-06-16T17:28:00Z</dcterms:created>
  <dcterms:modified xsi:type="dcterms:W3CDTF">2026-06-16T17:28:00Z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0x0101008F53A95BB45A1943AAE590E5142CE3F5</vt:lpwstr>
  </property>
  <property fmtid="{D5CDD505-2E9C-101B-9397-08002B2CF9AE}" pid="3" name="MediaServiceImageTags">
    <vt:lpwstr/>
  </property>
</Properties>
</file>