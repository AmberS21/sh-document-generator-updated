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9DFC6" w14:textId="0D2EE911" w:rsidR="00F74192" w:rsidRPr="007B1D3B" w:rsidRDefault="00F74192" w:rsidP="00F74192">
      <w:pPr>
        <w:pStyle w:val="42DOC-SPACER"/>
        <w:ind w:left="-270"/>
      </w:pPr>
      <w:bookmarkStart w:id="0" w:name="_Hlk68511670"/>
      <w:bookmarkStart w:id="1" w:name="_Hlk68510473"/>
      <w:bookmarkStart w:id="2" w:name="_Hlk208217268"/>
    </w:p>
    <w:p w14:paraId="2B5A7597" w14:textId="77777777" w:rsidR="00F74192" w:rsidRPr="007B1D3B" w:rsidRDefault="00F74192" w:rsidP="00F74192">
      <w:pPr>
        <w:pStyle w:val="42DOC-SPACER"/>
        <w:ind w:left="-270"/>
      </w:pPr>
    </w:p>
    <w:p w14:paraId="485DE058" w14:textId="77777777" w:rsidR="00F74192" w:rsidRPr="007B1D3B" w:rsidRDefault="00F74192" w:rsidP="00F74192">
      <w:pPr>
        <w:ind w:left="-270"/>
      </w:pPr>
    </w:p>
    <w:p w14:paraId="54747C8A" w14:textId="77777777" w:rsidR="00F74192" w:rsidRPr="007B1D3B" w:rsidRDefault="00F74192" w:rsidP="00F74192">
      <w:pPr>
        <w:ind w:left="-270"/>
      </w:pPr>
    </w:p>
    <w:p w14:paraId="13DA9B8B" w14:textId="77777777" w:rsidR="00F74192" w:rsidRPr="007B1D3B" w:rsidRDefault="00F74192" w:rsidP="00F74192">
      <w:pPr>
        <w:ind w:left="-270"/>
      </w:pPr>
    </w:p>
    <w:p w14:paraId="448DDC11" w14:textId="77777777" w:rsidR="00F74192" w:rsidRPr="007B1D3B" w:rsidRDefault="00F74192" w:rsidP="00F74192">
      <w:pPr>
        <w:ind w:left="-270"/>
      </w:pPr>
    </w:p>
    <w:p w14:paraId="11405756" w14:textId="77777777" w:rsidR="00F74192" w:rsidRPr="007B1D3B" w:rsidRDefault="00F74192" w:rsidP="00F74192">
      <w:pPr>
        <w:ind w:left="-270"/>
      </w:pPr>
    </w:p>
    <w:p w14:paraId="0C7E954A" w14:textId="77777777" w:rsidR="008E72D2" w:rsidRPr="00046044" w:rsidRDefault="008E72D2" w:rsidP="008E72D2">
      <w:pPr>
        <w:pStyle w:val="40DOC-HEADING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t>Candidate Profile</w:t>
      </w:r>
      <w:bookmarkStart w:id="3" w:name="Text8"/>
    </w:p>
    <w:bookmarkEnd w:id="3"/>
    <w:p w14:paraId="6F31EE0E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69867570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66542852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459BBB70" w14:textId="77777777" w:rsidR="008E72D2" w:rsidRPr="00046044" w:rsidRDefault="008E72D2" w:rsidP="008E72D2">
      <w:pPr>
        <w:pStyle w:val="41DOC-CLIENTJOB"/>
        <w:rPr>
          <w:rFonts w:ascii="Raleway" w:hAnsi="Raleway"/>
        </w:rPr>
      </w:pPr>
      <w:r>
        <w:rPr>
          <w:rFonts w:ascii="Raleway" w:hAnsi="Raleway"/>
        </w:rPr>
        <w:fldChar w:fldCharType="begin">
          <w:ffData>
            <w:name w:val="Text31"/>
            <w:enabled/>
            <w:calcOnExit w:val="0"/>
            <w:textInput>
              <w:default w:val="[Candidate Name]"/>
            </w:textInput>
          </w:ffData>
        </w:fldChar>
      </w:r>
      <w:bookmarkStart w:id="4" w:name="Text31"/>
      <w:r>
        <w:rPr>
          <w:rFonts w:ascii="Raleway" w:hAnsi="Raleway"/>
        </w:rPr>
        <w:instrText xml:space="preserve"> FORMTEXT </w:instrText>
        <w:fldChar w:fldCharType="separate"/>
        <w:t>{{CANDIDATE_NAME}}</w:t>
        <w:fldChar w:fldCharType="end"/>
      </w:r>
      <w:bookmarkEnd w:id="4"/>
      <w:r>
        <w:rPr>
          <w:rFonts w:ascii="Raleway" w:hAnsi="Raleway"/>
        </w:rPr>
        <w:t xml:space="preserve"> </w:t>
      </w:r>
      <w:r>
        <w:rPr>
          <w:rFonts w:ascii="Raleway" w:hAnsi="Raleway"/>
          <w:color w:val="00B0F0"/>
        </w:rPr>
        <w:t>|</w:t>
      </w:r>
      <w:r>
        <w:rPr>
          <w:rFonts w:ascii="Raleway" w:hAnsi="Raleway"/>
          <w:color w:val="808080"/>
        </w:rPr>
        <w:t xml:space="preserve"> </w:t>
      </w:r>
      <w:r>
        <w:rPr>
          <w:rFonts w:ascii="Raleway" w:hAnsi="Raleway"/>
        </w:rPr>
        <w:fldChar w:fldCharType="begin">
          <w:ffData>
            <w:name w:val=""/>
            <w:enabled/>
            <w:calcOnExit w:val="0"/>
            <w:textInput>
              <w:default w:val="[Company]"/>
            </w:textInput>
          </w:ffData>
        </w:fldChar>
        <w:instrText xml:space="preserve"> FORMTEXT </w:instrText>
        <w:fldChar w:fldCharType="separate"/>
        <w:t>{{CURRENT_EMPLOYER}}</w:t>
        <w:fldChar w:fldCharType="end"/>
      </w:r>
    </w:p>
    <w:p w14:paraId="027295E0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00EC7238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09E67889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69AACDFE" w14:textId="77777777" w:rsidR="008E72D2" w:rsidRPr="00046044" w:rsidRDefault="008E72D2" w:rsidP="008E72D2">
      <w:pPr>
        <w:pStyle w:val="41DOC-CLIENTJOB"/>
        <w:rPr>
          <w:rFonts w:ascii="Raleway" w:hAnsi="Raleway"/>
        </w:rPr>
      </w:pPr>
      <w:r>
        <w:rPr>
          <w:rFonts w:ascii="Raleway" w:hAnsi="Raleway"/>
        </w:rPr>
        <w:fldChar w:fldCharType="begin">
          <w:ffData>
            <w:name w:val=""/>
            <w:enabled/>
            <w:calcOnExit w:val="0"/>
            <w:textInput>
              <w:default w:val="[Client Company]"/>
            </w:textInput>
          </w:ffData>
        </w:fldChar>
        <w:instrText xml:space="preserve"> FORMTEXT </w:instrText>
        <w:fldChar w:fldCharType="separate"/>
        <w:t>{{CLIENT_COMPANY}}</w:t>
        <w:fldChar w:fldCharType="end"/>
      </w:r>
    </w:p>
    <w:p w14:paraId="58AD791F" w14:textId="77777777" w:rsidR="008E72D2" w:rsidRPr="00046044" w:rsidRDefault="008E72D2" w:rsidP="008E72D2">
      <w:pPr>
        <w:pStyle w:val="SmallHeading"/>
        <w:spacing w:after="120"/>
        <w:ind w:left="-270" w:right="-778"/>
        <w:rPr>
          <w:rFonts w:ascii="Raleway" w:hAnsi="Raleway"/>
          <w:sz w:val="29"/>
          <w:szCs w:val="29"/>
        </w:rPr>
      </w:pPr>
      <w:r>
        <w:rPr>
          <w:rFonts w:ascii="Raleway" w:hAnsi="Raleway"/>
          <w:sz w:val="29"/>
          <w:szCs w:val="29"/>
        </w:rPr>
        <w:fldChar w:fldCharType="begin">
          <w:ffData>
            <w:name w:val=""/>
            <w:enabled/>
            <w:calcOnExit w:val="0"/>
            <w:textInput>
              <w:default w:val="[Job Title]"/>
            </w:textInput>
          </w:ffData>
        </w:fldChar>
        <w:instrText xml:space="preserve"> FORMTEXT </w:instrText>
        <w:fldChar w:fldCharType="separate"/>
        <w:t>{{SEARCH_TITLE}}</w:t>
        <w:fldChar w:fldCharType="end"/>
      </w:r>
    </w:p>
    <w:p w14:paraId="120C833D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051380FF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58487533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6EC51910" w14:textId="5EDFA097" w:rsidR="008E72D2" w:rsidRPr="00046044" w:rsidRDefault="008E72D2" w:rsidP="008E72D2">
      <w:pPr>
        <w:ind w:left="-270"/>
        <w:rPr>
          <w:rFonts w:ascii="Raleway" w:hAnsi="Raleway"/>
          <w:color w:val="00B0F0"/>
          <w:sz w:val="27"/>
          <w:szCs w:val="27"/>
        </w:rPr>
      </w:pPr>
      <w:r>
        <w:rPr>
          <w:rFonts w:ascii="Raleway" w:eastAsia="Calibri" w:hAnsi="Raleway" w:cs="Times New Roman"/>
          <w:color w:val="00B0F0"/>
          <w:sz w:val="27"/>
          <w:szCs w:val="27"/>
          <w:lang w:eastAsia="en-GB"/>
        </w:rPr>
        <w:fldChar w:fldCharType="begin">
          <w:ffData>
            <w:name w:val=""/>
            <w:enabled/>
            <w:calcOnExit w:val="0"/>
            <w:textInput>
              <w:default w:val="[Month]"/>
            </w:textInput>
          </w:ffData>
        </w:fldChar>
        <w:instrText xml:space="preserve"> FORMTEXT </w:instrText>
        <w:fldChar w:fldCharType="separate"/>
        <w:t>{{MONTH_YEAR}}</w:t>
        <w:fldChar w:fldCharType="end"/>
      </w:r>
    </w:p>
    <w:p w14:paraId="1A5F7E77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5C835440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3543FDDB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0C6E95E6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09795C25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0FD0A4C7" w14:textId="77777777" w:rsidR="008E72D2" w:rsidRPr="00046044" w:rsidRDefault="008E72D2" w:rsidP="008E72D2">
      <w:pPr>
        <w:pStyle w:val="42DOC-SPACER"/>
        <w:ind w:left="0"/>
        <w:rPr>
          <w:rFonts w:ascii="Raleway" w:hAnsi="Raleway"/>
        </w:rPr>
      </w:pPr>
    </w:p>
    <w:p w14:paraId="524E15A6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18A1535B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00077991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39CF694C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6507563C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3C0C4BA0" w14:textId="77777777" w:rsidR="00EE5326" w:rsidRPr="00046044" w:rsidRDefault="00EE5326" w:rsidP="00EE5326">
      <w:pPr>
        <w:pStyle w:val="42DOC-SPACER"/>
        <w:rPr>
          <w:rFonts w:ascii="Raleway" w:hAnsi="Raleway"/>
        </w:rPr>
      </w:pPr>
    </w:p>
    <w:p w14:paraId="3EBE1117" w14:textId="77777777" w:rsidR="00190586" w:rsidRPr="00046044" w:rsidRDefault="00190586" w:rsidP="00EE5326">
      <w:pPr>
        <w:pStyle w:val="42DOC-SPACER"/>
        <w:rPr>
          <w:rFonts w:ascii="Raleway" w:hAnsi="Raleway"/>
        </w:rPr>
      </w:pPr>
    </w:p>
    <w:p w14:paraId="1CA282A3" w14:textId="77777777" w:rsidR="00190586" w:rsidRPr="00046044" w:rsidRDefault="00190586" w:rsidP="00EE5326">
      <w:pPr>
        <w:pStyle w:val="42DOC-SPACER"/>
        <w:rPr>
          <w:rFonts w:ascii="Raleway" w:hAnsi="Raleway"/>
        </w:rPr>
      </w:pPr>
    </w:p>
    <w:p w14:paraId="217A748B" w14:textId="77777777" w:rsidR="00190586" w:rsidRPr="00046044" w:rsidRDefault="00190586" w:rsidP="00EE5326">
      <w:pPr>
        <w:pStyle w:val="42DOC-SPACER"/>
        <w:rPr>
          <w:rFonts w:ascii="Raleway" w:hAnsi="Raleway"/>
        </w:rPr>
      </w:pPr>
    </w:p>
    <w:p w14:paraId="71D5BD5A" w14:textId="77777777" w:rsidR="00190586" w:rsidRPr="00046044" w:rsidRDefault="00190586" w:rsidP="00EE5326">
      <w:pPr>
        <w:pStyle w:val="42DOC-SPACER"/>
        <w:rPr>
          <w:rFonts w:ascii="Raleway" w:hAnsi="Raleway"/>
        </w:rPr>
      </w:pPr>
    </w:p>
    <w:p w14:paraId="2FCE2320" w14:textId="77777777" w:rsidR="00190586" w:rsidRPr="00046044" w:rsidRDefault="00190586" w:rsidP="00EE5326">
      <w:pPr>
        <w:pStyle w:val="42DOC-SPACER"/>
        <w:rPr>
          <w:rFonts w:ascii="Raleway" w:hAnsi="Raleway"/>
        </w:rPr>
      </w:pPr>
    </w:p>
    <w:p w14:paraId="12265F2A" w14:textId="77777777" w:rsidR="00EE5326" w:rsidRPr="00046044" w:rsidRDefault="00EE5326" w:rsidP="00EE5326">
      <w:pPr>
        <w:pStyle w:val="42DOC-SPACER"/>
        <w:rPr>
          <w:rFonts w:ascii="Raleway" w:hAnsi="Raleway"/>
        </w:rPr>
      </w:pPr>
    </w:p>
    <w:p w14:paraId="651D8E3F" w14:textId="77777777" w:rsidR="00190586" w:rsidRPr="00046044" w:rsidRDefault="00190586" w:rsidP="00190586">
      <w:pPr>
        <w:pStyle w:val="42DOC-SPACER"/>
        <w:ind w:left="-270"/>
        <w:rPr>
          <w:rFonts w:ascii="Raleway" w:hAnsi="Raleway"/>
        </w:rPr>
      </w:pPr>
    </w:p>
    <w:p w14:paraId="39E6E55F" w14:textId="77777777" w:rsidR="00190586" w:rsidRPr="00046044" w:rsidRDefault="00190586" w:rsidP="00190586">
      <w:pPr>
        <w:pStyle w:val="42DOC-SPACER"/>
        <w:ind w:left="-270"/>
        <w:rPr>
          <w:rFonts w:ascii="Raleway" w:hAnsi="Raleway"/>
        </w:rPr>
      </w:pPr>
    </w:p>
    <w:p w14:paraId="69FA4939" w14:textId="77777777" w:rsidR="00F74192" w:rsidRPr="00046044" w:rsidRDefault="00F74192" w:rsidP="00190586">
      <w:pPr>
        <w:pStyle w:val="42DOC-SPACER"/>
        <w:ind w:left="-270"/>
        <w:rPr>
          <w:rFonts w:ascii="Raleway" w:hAnsi="Raleway"/>
        </w:rPr>
      </w:pPr>
    </w:p>
    <w:p w14:paraId="41D7F622" w14:textId="77777777" w:rsidR="00F74192" w:rsidRPr="00046044" w:rsidRDefault="00F74192" w:rsidP="00190586">
      <w:pPr>
        <w:pStyle w:val="42DOC-SPACER"/>
        <w:ind w:left="-270"/>
        <w:rPr>
          <w:rFonts w:ascii="Raleway" w:hAnsi="Raleway"/>
        </w:rPr>
      </w:pPr>
    </w:p>
    <w:p w14:paraId="150A5BCF" w14:textId="77777777" w:rsidR="00F74192" w:rsidRPr="00046044" w:rsidRDefault="00F74192" w:rsidP="00EE5326">
      <w:pPr>
        <w:pStyle w:val="42DOC-SPACER"/>
        <w:rPr>
          <w:rFonts w:ascii="Raleway" w:hAnsi="Raleway"/>
        </w:rPr>
      </w:pPr>
    </w:p>
    <w:p w14:paraId="4970C56D" w14:textId="77777777" w:rsidR="00190586" w:rsidRPr="00046044" w:rsidRDefault="00190586" w:rsidP="00F74192">
      <w:pPr>
        <w:rPr>
          <w:rFonts w:ascii="Raleway" w:hAnsi="Raleway"/>
        </w:rPr>
        <w:sectPr w:rsidR="00190586" w:rsidRPr="00046044" w:rsidSect="001E29B6">
          <w:headerReference w:type="default" r:id="rId11"/>
          <w:headerReference w:type="first" r:id="rId12"/>
          <w:pgSz w:w="11906" w:h="16838"/>
          <w:pgMar w:top="1440" w:right="1440" w:bottom="1440" w:left="1440" w:header="720" w:footer="708" w:gutter="0"/>
          <w:cols w:space="708"/>
          <w:docGrid w:linePitch="360"/>
        </w:sectPr>
      </w:pPr>
    </w:p>
    <w:p w14:paraId="3304B0DE" w14:textId="77777777" w:rsidR="00F74192" w:rsidRPr="00046044" w:rsidRDefault="00F74192" w:rsidP="004A2D31">
      <w:pPr>
        <w:pStyle w:val="40DOC-HEADING"/>
        <w:rPr>
          <w:rStyle w:val="SubtleReference"/>
          <w:rFonts w:ascii="Raleway" w:hAnsi="Raleway"/>
          <w:smallCaps w:val="0"/>
          <w:noProof w:val="0"/>
          <w:color w:val="012249"/>
        </w:rPr>
      </w:pPr>
      <w:bookmarkStart w:id="5" w:name="_Hlk68520441"/>
      <w:bookmarkEnd w:id="0"/>
      <w:bookmarkEnd w:id="1"/>
      <w:r>
        <w:rPr>
          <w:rFonts w:ascii="Raleway" w:hAnsi="Raleway"/>
          <w:noProof w:val="0"/>
        </w:rPr>
        <w:lastRenderedPageBreak/>
        <w:t>Career Summary</w:t>
      </w:r>
    </w:p>
    <w:p w14:paraId="560204F8" w14:textId="77777777" w:rsidR="00F74192" w:rsidRPr="00046044" w:rsidRDefault="00F74192" w:rsidP="008C2F0C">
      <w:pPr>
        <w:pStyle w:val="14CV-BODY"/>
        <w:rPr>
          <w:rFonts w:ascii="Raleway" w:hAnsi="Raleway"/>
          <w:lang w:bidi="en-US"/>
        </w:rPr>
      </w:pPr>
      <w:bookmarkStart w:id="6" w:name="_Hlk68524846"/>
    </w:p>
    <w:p w14:paraId="26859382" w14:textId="77777777" w:rsidR="008C2F0C" w:rsidRPr="00046044" w:rsidRDefault="008C2F0C" w:rsidP="008C2F0C">
      <w:pPr>
        <w:pStyle w:val="14CV-BODY"/>
        <w:rPr>
          <w:rFonts w:ascii="Raleway" w:hAnsi="Raleway"/>
        </w:rPr>
      </w:pPr>
    </w:p>
    <w:p w14:paraId="6D78ADE7" w14:textId="77777777" w:rsidR="00F74192" w:rsidRPr="00460082" w:rsidRDefault="003F1325" w:rsidP="003F1325">
      <w:pPr>
        <w:pStyle w:val="26A-BOD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[INSERT TEXT]"/>
            </w:textInput>
          </w:ffData>
        </w:fldChar>
        <w:instrText xml:space="preserve"> FORMTEXT </w:instrText>
        <w:fldChar w:fldCharType="separate"/>
        <w:t>[INSERT TEXT]</w:t>
        <w:fldChar w:fldCharType="end"/>
      </w:r>
    </w:p>
    <w:p w14:paraId="49B4624A" w14:textId="77777777" w:rsidR="003F1325" w:rsidRPr="00460082" w:rsidRDefault="003F1325" w:rsidP="003F1325">
      <w:pPr>
        <w:pStyle w:val="26A-BOD"/>
        <w:rPr>
          <w:rFonts w:ascii="Raleway" w:hAnsi="Raleway"/>
          <w:noProof w:val="0"/>
        </w:rPr>
      </w:pPr>
    </w:p>
    <w:p w14:paraId="282B95F6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>
        <w:rPr>
          <w:rFonts w:ascii="Raleway" w:hAnsi="Raleway"/>
        </w:rPr>
        <w:t>Motivations</w:t>
      </w:r>
      <w:r>
        <w:rPr>
          <w:rFonts w:ascii="Raleway" w:hAnsi="Raleway"/>
          <w:b w:val="0"/>
          <w:bCs w:val="0"/>
        </w:rPr>
        <w:t>:</w:t>
      </w:r>
    </w:p>
    <w:p w14:paraId="2B24D97B" w14:textId="77777777" w:rsidR="00F74192" w:rsidRPr="00460082" w:rsidRDefault="003F1325" w:rsidP="00D114F1">
      <w:pPr>
        <w:pStyle w:val="20A"/>
        <w:ind w:left="14" w:hanging="288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[INSERT TEXT]"/>
            </w:textInput>
          </w:ffData>
        </w:fldChar>
        <w:instrText xml:space="preserve"> FORMTEXT </w:instrText>
        <w:fldChar w:fldCharType="separate"/>
        <w:t>[INSERT TEXT]</w:t>
        <w:fldChar w:fldCharType="end"/>
      </w:r>
    </w:p>
    <w:p w14:paraId="3FB818BA" w14:textId="77777777" w:rsidR="00F74192" w:rsidRPr="00460082" w:rsidRDefault="00F74192" w:rsidP="003F1325">
      <w:pPr>
        <w:pStyle w:val="26A-BOD"/>
        <w:rPr>
          <w:rFonts w:ascii="Raleway" w:hAnsi="Raleway"/>
          <w:noProof w:val="0"/>
        </w:rPr>
      </w:pPr>
    </w:p>
    <w:p w14:paraId="149977A2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>
        <w:rPr>
          <w:rFonts w:ascii="Raleway" w:hAnsi="Raleway"/>
        </w:rPr>
        <w:t>Client Coverage:</w:t>
      </w:r>
    </w:p>
    <w:p w14:paraId="5E8F3015" w14:textId="77777777" w:rsidR="00C238A1" w:rsidRPr="00460082" w:rsidRDefault="00C238A1" w:rsidP="00D114F1">
      <w:pPr>
        <w:pStyle w:val="20A"/>
        <w:ind w:left="14" w:hanging="288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[INSERT TEXT]"/>
            </w:textInput>
          </w:ffData>
        </w:fldChar>
        <w:instrText xml:space="preserve"> FORMTEXT </w:instrText>
        <w:fldChar w:fldCharType="separate"/>
        <w:t>[INSERT TEXT]</w:t>
        <w:fldChar w:fldCharType="end"/>
      </w:r>
    </w:p>
    <w:p w14:paraId="3634723E" w14:textId="77777777" w:rsidR="002C3C63" w:rsidRPr="00460082" w:rsidRDefault="002C3C63" w:rsidP="00190586">
      <w:pPr>
        <w:pStyle w:val="26A-BOD"/>
        <w:rPr>
          <w:rFonts w:ascii="Raleway" w:hAnsi="Raleway"/>
          <w:noProof w:val="0"/>
        </w:rPr>
      </w:pPr>
    </w:p>
    <w:p w14:paraId="150F7B7C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>
        <w:rPr>
          <w:rFonts w:ascii="Raleway" w:hAnsi="Raleway"/>
        </w:rPr>
        <w:t>Strategy Experience:</w:t>
      </w:r>
    </w:p>
    <w:p w14:paraId="0E00F80D" w14:textId="77777777" w:rsidR="00F74192" w:rsidRPr="00460082" w:rsidRDefault="003F1325" w:rsidP="00D114F1">
      <w:pPr>
        <w:pStyle w:val="20A"/>
        <w:ind w:left="14" w:hanging="288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[INSERT TEXT]"/>
            </w:textInput>
          </w:ffData>
        </w:fldChar>
        <w:instrText xml:space="preserve"> FORMTEXT </w:instrText>
        <w:fldChar w:fldCharType="separate"/>
        <w:t>[INSERT TEXT]</w:t>
        <w:fldChar w:fldCharType="end"/>
      </w:r>
    </w:p>
    <w:p w14:paraId="5638C072" w14:textId="77777777" w:rsidR="00F74192" w:rsidRPr="00460082" w:rsidRDefault="00F74192" w:rsidP="003F1325">
      <w:pPr>
        <w:pStyle w:val="26A-BOD"/>
        <w:rPr>
          <w:rFonts w:ascii="Raleway" w:hAnsi="Raleway"/>
          <w:noProof w:val="0"/>
        </w:rPr>
      </w:pPr>
    </w:p>
    <w:p w14:paraId="5A3BB851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>
        <w:rPr>
          <w:rFonts w:ascii="Raleway" w:hAnsi="Raleway"/>
        </w:rPr>
        <w:t>Fundraising Track Record:</w:t>
      </w:r>
    </w:p>
    <w:bookmarkEnd w:id="6"/>
    <w:p w14:paraId="401AF2A3" w14:textId="77777777" w:rsidR="00F74192" w:rsidRPr="00460082" w:rsidRDefault="003F1325" w:rsidP="00D114F1">
      <w:pPr>
        <w:pStyle w:val="20A"/>
        <w:ind w:left="14" w:hanging="288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[INSERT TEXT]"/>
            </w:textInput>
          </w:ffData>
        </w:fldChar>
        <w:instrText xml:space="preserve"> FORMTEXT </w:instrText>
        <w:fldChar w:fldCharType="separate"/>
        <w:t>[INSERT TEXT]</w:t>
        <w:fldChar w:fldCharType="end"/>
      </w:r>
    </w:p>
    <w:bookmarkEnd w:id="5"/>
    <w:p w14:paraId="64DB30AD" w14:textId="77777777" w:rsidR="00F74192" w:rsidRPr="00460082" w:rsidRDefault="00F74192" w:rsidP="003F1325">
      <w:pPr>
        <w:pStyle w:val="26A-BOD"/>
        <w:rPr>
          <w:rFonts w:ascii="Raleway" w:hAnsi="Raleway"/>
          <w:noProof w:val="0"/>
        </w:rPr>
      </w:pPr>
    </w:p>
    <w:p w14:paraId="47E75867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>
        <w:rPr>
          <w:rFonts w:ascii="Raleway" w:hAnsi="Raleway"/>
        </w:rPr>
        <w:t>Areas of Strength:</w:t>
      </w:r>
    </w:p>
    <w:p w14:paraId="1137556A" w14:textId="77777777" w:rsidR="00F74192" w:rsidRPr="00460082" w:rsidRDefault="003F1325" w:rsidP="00D114F1">
      <w:pPr>
        <w:pStyle w:val="20A"/>
        <w:ind w:left="14" w:hanging="288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[INSERT TEXT]"/>
            </w:textInput>
          </w:ffData>
        </w:fldChar>
        <w:instrText xml:space="preserve"> FORMTEXT </w:instrText>
        <w:fldChar w:fldCharType="separate"/>
        <w:t>[INSERT TEXT]</w:t>
        <w:fldChar w:fldCharType="end"/>
      </w:r>
    </w:p>
    <w:p w14:paraId="12D48FDD" w14:textId="77777777" w:rsidR="00F74192" w:rsidRPr="00460082" w:rsidRDefault="00F74192" w:rsidP="003F1325">
      <w:pPr>
        <w:pStyle w:val="26A-BOD"/>
        <w:rPr>
          <w:rFonts w:ascii="Raleway" w:hAnsi="Raleway"/>
          <w:noProof w:val="0"/>
        </w:rPr>
      </w:pPr>
    </w:p>
    <w:p w14:paraId="7F9FC847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>
        <w:rPr>
          <w:rFonts w:ascii="Raleway" w:hAnsi="Raleway"/>
        </w:rPr>
        <w:t>Areas to Explore Further:</w:t>
      </w:r>
    </w:p>
    <w:p w14:paraId="2FD3586F" w14:textId="77777777" w:rsidR="00F74192" w:rsidRPr="00460082" w:rsidRDefault="003F1325" w:rsidP="00D114F1">
      <w:pPr>
        <w:pStyle w:val="20A"/>
        <w:ind w:left="14" w:hanging="288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[INSERT TEXT]"/>
            </w:textInput>
          </w:ffData>
        </w:fldChar>
        <w:instrText xml:space="preserve"> FORMTEXT </w:instrText>
        <w:fldChar w:fldCharType="separate"/>
        <w:t>[INSERT TEXT]</w:t>
        <w:fldChar w:fldCharType="end"/>
      </w:r>
    </w:p>
    <w:p w14:paraId="59F471EA" w14:textId="77777777" w:rsidR="004A2D31" w:rsidRPr="00460082" w:rsidRDefault="004A2D31" w:rsidP="00EE5326">
      <w:pPr>
        <w:pStyle w:val="26A-BOD"/>
        <w:rPr>
          <w:rFonts w:ascii="Raleway" w:hAnsi="Raleway"/>
          <w:noProof w:val="0"/>
        </w:rPr>
      </w:pPr>
    </w:p>
    <w:p w14:paraId="11C304D0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>
        <w:rPr>
          <w:rFonts w:ascii="Raleway" w:hAnsi="Raleway"/>
        </w:rPr>
        <w:t>Closing Summary / Preferred Location:</w:t>
      </w:r>
    </w:p>
    <w:p w14:paraId="019C5B22" w14:textId="77777777" w:rsidR="00F74192" w:rsidRPr="00460082" w:rsidRDefault="003F1325" w:rsidP="0094139E">
      <w:pPr>
        <w:pStyle w:val="SHTextBold"/>
        <w:ind w:left="-274" w:right="-475"/>
        <w:rPr>
          <w:rFonts w:ascii="Raleway" w:hAnsi="Raleway"/>
          <w:sz w:val="21"/>
          <w:szCs w:val="21"/>
          <w:lang w:bidi="en-US"/>
        </w:rPr>
      </w:pPr>
      <w:r>
        <w:rPr>
          <w:rFonts w:ascii="Raleway" w:hAnsi="Raleway"/>
          <w:sz w:val="21"/>
          <w:szCs w:val="21"/>
          <w:lang w:bidi="en-US"/>
        </w:rPr>
        <w:fldChar w:fldCharType="begin">
          <w:ffData>
            <w:name w:val=""/>
            <w:enabled/>
            <w:calcOnExit w:val="0"/>
            <w:textInput>
              <w:default w:val="[INSERT TEXT]"/>
            </w:textInput>
          </w:ffData>
        </w:fldChar>
        <w:instrText xml:space="preserve"> FORMTEXT </w:instrText>
        <w:fldChar w:fldCharType="separate"/>
        <w:t>[INSERT TEXT]</w:t>
        <w:fldChar w:fldCharType="end"/>
      </w:r>
    </w:p>
    <w:p w14:paraId="6660EA56" w14:textId="77777777" w:rsidR="003F1325" w:rsidRPr="007B1D3B" w:rsidRDefault="003F1325" w:rsidP="00EE5326">
      <w:pPr>
        <w:pStyle w:val="26A-BOD"/>
        <w:rPr>
          <w:noProof w:val="0"/>
        </w:rPr>
      </w:pPr>
    </w:p>
    <w:p w14:paraId="2F0ACDEB" w14:textId="77777777" w:rsidR="00190586" w:rsidRPr="007B1D3B" w:rsidRDefault="00190586" w:rsidP="00EE5326">
      <w:pPr>
        <w:pStyle w:val="26A-BOD"/>
        <w:rPr>
          <w:noProof w:val="0"/>
        </w:rPr>
      </w:pPr>
    </w:p>
    <w:p w14:paraId="4C8A8C28" w14:textId="77777777" w:rsidR="00190586" w:rsidRPr="007B1D3B" w:rsidRDefault="00190586" w:rsidP="00EE5326">
      <w:pPr>
        <w:pStyle w:val="26A-BOD"/>
        <w:rPr>
          <w:noProof w:val="0"/>
        </w:rPr>
      </w:pPr>
    </w:p>
    <w:p w14:paraId="7A2FC7EC" w14:textId="77777777" w:rsidR="00EE5326" w:rsidRPr="007B1D3B" w:rsidRDefault="00EE5326" w:rsidP="00EE5326">
      <w:pPr>
        <w:pStyle w:val="26A-BOD"/>
        <w:rPr>
          <w:noProof w:val="0"/>
        </w:rPr>
      </w:pPr>
    </w:p>
    <w:p w14:paraId="1615B06F" w14:textId="77777777" w:rsidR="00EE5326" w:rsidRPr="007B1D3B" w:rsidRDefault="00EE5326" w:rsidP="00EE5326">
      <w:pPr>
        <w:pStyle w:val="26A-BOD"/>
        <w:rPr>
          <w:noProof w:val="0"/>
        </w:rPr>
      </w:pPr>
    </w:p>
    <w:p w14:paraId="591E4400" w14:textId="77777777" w:rsidR="00EE5326" w:rsidRPr="007B1D3B" w:rsidRDefault="00EE5326" w:rsidP="00EE5326">
      <w:pPr>
        <w:pStyle w:val="26A-BOD"/>
        <w:rPr>
          <w:noProof w:val="0"/>
        </w:rPr>
      </w:pPr>
    </w:p>
    <w:p w14:paraId="79239E3F" w14:textId="77777777" w:rsidR="00EE5326" w:rsidRPr="007B1D3B" w:rsidRDefault="00EE5326" w:rsidP="00EE5326">
      <w:pPr>
        <w:pStyle w:val="26A-BOD"/>
        <w:rPr>
          <w:noProof w:val="0"/>
        </w:rPr>
      </w:pPr>
    </w:p>
    <w:p w14:paraId="667AC674" w14:textId="77777777" w:rsidR="00EE5326" w:rsidRPr="007B1D3B" w:rsidRDefault="00EE5326" w:rsidP="00EE5326">
      <w:pPr>
        <w:pStyle w:val="26A-BOD"/>
        <w:rPr>
          <w:noProof w:val="0"/>
        </w:rPr>
      </w:pPr>
    </w:p>
    <w:p w14:paraId="0F1C3BD1" w14:textId="77777777" w:rsidR="00EE5326" w:rsidRPr="007B1D3B" w:rsidRDefault="00EE5326" w:rsidP="00EE5326">
      <w:pPr>
        <w:pStyle w:val="26A-BOD"/>
        <w:rPr>
          <w:noProof w:val="0"/>
        </w:rPr>
      </w:pPr>
    </w:p>
    <w:p w14:paraId="492F7513" w14:textId="77777777" w:rsidR="00EE5326" w:rsidRPr="007B1D3B" w:rsidRDefault="00EE5326" w:rsidP="00EE5326">
      <w:pPr>
        <w:pStyle w:val="26A-BOD"/>
        <w:rPr>
          <w:noProof w:val="0"/>
        </w:rPr>
      </w:pPr>
    </w:p>
    <w:p w14:paraId="3CAB43ED" w14:textId="77777777" w:rsidR="00EE5326" w:rsidRPr="007B1D3B" w:rsidRDefault="00EE5326" w:rsidP="00EE5326">
      <w:pPr>
        <w:pStyle w:val="26A-BOD"/>
        <w:rPr>
          <w:noProof w:val="0"/>
        </w:rPr>
      </w:pPr>
    </w:p>
    <w:p w14:paraId="1159B5C4" w14:textId="77777777" w:rsidR="00190586" w:rsidRPr="007B1D3B" w:rsidRDefault="00190586" w:rsidP="00EE5326">
      <w:pPr>
        <w:pStyle w:val="26A-BOD"/>
        <w:rPr>
          <w:noProof w:val="0"/>
        </w:rPr>
      </w:pPr>
    </w:p>
    <w:p w14:paraId="399ECB70" w14:textId="77777777" w:rsidR="00F74192" w:rsidRPr="007B1D3B" w:rsidRDefault="00F74192" w:rsidP="00EE5326">
      <w:pPr>
        <w:pStyle w:val="26A-BOD"/>
        <w:rPr>
          <w:noProof w:val="0"/>
        </w:rPr>
      </w:pPr>
    </w:p>
    <w:p w14:paraId="1BEF5A1C" w14:textId="77777777" w:rsidR="003F1325" w:rsidRPr="007B1D3B" w:rsidRDefault="003F1325" w:rsidP="003F1325">
      <w:pPr>
        <w:pStyle w:val="40DOC-HEADING"/>
        <w:ind w:left="0"/>
        <w:rPr>
          <w:noProof w:val="0"/>
        </w:rPr>
        <w:sectPr w:rsidR="003F1325" w:rsidRPr="007B1D3B" w:rsidSect="001E29B6">
          <w:headerReference w:type="even" r:id="rId13"/>
          <w:headerReference w:type="default" r:id="rId14"/>
          <w:footerReference w:type="default" r:id="rId15"/>
          <w:headerReference w:type="first" r:id="rId16"/>
          <w:pgSz w:w="11906" w:h="16838"/>
          <w:pgMar w:top="1440" w:right="1440" w:bottom="1560" w:left="1440" w:header="1008" w:footer="382" w:gutter="0"/>
          <w:cols w:space="708"/>
          <w:docGrid w:linePitch="360"/>
        </w:sectPr>
      </w:pPr>
    </w:p>
    <w:p w14:paraId="4860B685" w14:textId="77777777" w:rsidR="00F74192" w:rsidRPr="00046044" w:rsidRDefault="00F74192" w:rsidP="00F74192">
      <w:pPr>
        <w:pStyle w:val="40DOC-HEADING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lastRenderedPageBreak/>
        <w:t>Business Experience</w:t>
      </w:r>
    </w:p>
    <w:p w14:paraId="4146D7B2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55CD9729" w14:textId="77777777" w:rsidR="00986DF4" w:rsidRPr="00046044" w:rsidRDefault="00986DF4" w:rsidP="003F1325">
      <w:pPr>
        <w:pStyle w:val="14CV-BODY"/>
        <w:rPr>
          <w:rFonts w:ascii="Raleway" w:hAnsi="Raleway"/>
        </w:rPr>
      </w:pPr>
    </w:p>
    <w:p>
      <w:pPr>
        <w:pStyle w:val="Normal"/>
      </w:pPr>
      <w:r>
        <w:t>{{#companies}}</w:t>
      </w:r>
    </w:p>
    <w:tbl>
      <w:tblPr>
        <w:tblStyle w:val="TableGrid"/>
        <w:tblW w:w="9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000"/>
        <w:gridCol w:w="3026"/>
      </w:tblGrid>
      <w:tr>
        <w:tc>
          <w:tcPr>
            <w:tcW w:w="6000" w:type="dxa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 xml:space="preserve">{{name}}, {{location}}</w:t>
            </w:r>
          </w:p>
        </w:tc>
        <w:tc>
          <w:tcPr>
            <w:tcW w:w="3026" w:type="dxa"/>
          </w:tcPr>
          <w:p>
            <w:pPr>
              <w:pStyle w:val="Normal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{{dates}}</w:t>
            </w:r>
          </w:p>
        </w:tc>
      </w:tr>
    </w:tbl>
    <w:p>
      <w:pPr>
        <w:pStyle w:val="Normal"/>
      </w:pPr>
      <w:r>
        <w:t>{{#roles}}</w:t>
      </w:r>
    </w:p>
    <w:tbl>
      <w:tblPr>
        <w:tblStyle w:val="TableGrid"/>
        <w:tblW w:w="9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000"/>
        <w:gridCol w:w="3026"/>
      </w:tblGrid>
      <w:tr>
        <w:tc>
          <w:tcPr>
            <w:tcW w:w="6000" w:type="dxa"/>
          </w:tcPr>
          <w:p>
            <w:pPr>
              <w:pStyle w:val="Normal"/>
            </w:pPr>
            <w:r>
              <w:t xml:space="preserve">{{role}}, {{function}}</w:t>
            </w:r>
          </w:p>
        </w:tc>
        <w:tc>
          <w:tcPr>
            <w:tcW w:w="3026" w:type="dxa"/>
          </w:tcPr>
          <w:p>
            <w:pPr>
              <w:pStyle w:val="Normal"/>
              <w:jc w:val="right"/>
            </w:pPr>
            <w:r>
              <w:t>{{#role_dates}}{{role_dates}}{{/role_dates}}</w:t>
            </w:r>
          </w:p>
        </w:tc>
      </w:tr>
    </w:tbl>
    <w:p>
      <w:pPr>
        <w:pStyle w:val="ListParagraph"/>
      </w:pPr>
      <w:r>
        <w:t>{{#bullets}}</w:t>
      </w:r>
    </w:p>
    <w:p>
      <w:pPr>
        <w:pStyle w:val="ListParagraph"/>
      </w:pPr>
      <w:r>
        <w:t>{{.}}</w:t>
      </w:r>
    </w:p>
    <w:p>
      <w:pPr>
        <w:pStyle w:val="Normal"/>
      </w:pPr>
      <w:r>
        <w:t>{{/bullets}}{{/roles}}</w:t>
      </w:r>
    </w:p>
    <w:p>
      <w:pPr>
        <w:pStyle w:val="Normal"/>
      </w:pPr>
      <w:r>
        <w:t>{{/companies}}</w:t>
      </w:r>
    </w:p>
    <w:p w14:paraId="03494217" w14:textId="77777777" w:rsidR="00F74192" w:rsidRPr="00D12544" w:rsidRDefault="00F74192" w:rsidP="00F74192">
      <w:pPr>
        <w:pStyle w:val="40DOC-HEADING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lastRenderedPageBreak/>
        <w:t>Personal Details</w:t>
      </w:r>
    </w:p>
    <w:p w14:paraId="2C79242E" w14:textId="77777777" w:rsidR="00F74192" w:rsidRPr="00D12544" w:rsidRDefault="00F74192" w:rsidP="008C2F0C">
      <w:pPr>
        <w:pStyle w:val="14CV-BODY"/>
        <w:rPr>
          <w:rFonts w:ascii="Raleway" w:hAnsi="Raleway"/>
        </w:rPr>
      </w:pPr>
    </w:p>
    <w:p w14:paraId="3E6DB88D" w14:textId="77777777" w:rsidR="00F74192" w:rsidRPr="00D12544" w:rsidRDefault="00F74192" w:rsidP="008C2F0C">
      <w:pPr>
        <w:pStyle w:val="14CV-BODY"/>
        <w:rPr>
          <w:rFonts w:ascii="Raleway" w:hAnsi="Raleway"/>
        </w:rPr>
      </w:pPr>
    </w:p>
    <w:p w14:paraId="124DE0C7" w14:textId="77777777" w:rsidR="00F74192" w:rsidRPr="00D12544" w:rsidRDefault="00F74192" w:rsidP="003F1325">
      <w:pPr>
        <w:pStyle w:val="SHText"/>
        <w:ind w:left="-274" w:right="-475"/>
        <w:rPr>
          <w:rFonts w:ascii="Raleway" w:hAnsi="Raleway"/>
          <w:b/>
          <w:bCs/>
          <w:spacing w:val="6"/>
        </w:rPr>
      </w:pPr>
      <w:r>
        <w:rPr>
          <w:rFonts w:ascii="Raleway" w:hAnsi="Raleway"/>
          <w:b/>
          <w:bCs/>
          <w:spacing w:val="6"/>
        </w:rPr>
        <w:t>Education</w:t>
      </w:r>
    </w:p>
    <w:p w14:paraId="50B4E6D1" w14:textId="77777777" w:rsidR="003F1325" w:rsidRPr="00D12544" w:rsidRDefault="003F1325" w:rsidP="004A2D31">
      <w:pPr>
        <w:pStyle w:val="30PD-BOD"/>
        <w:rPr>
          <w:rFonts w:ascii="Raleway" w:hAnsi="Raleway"/>
          <w:noProof w:val="0"/>
        </w:rPr>
      </w:pPr>
    </w:p>
    <w:p w14:paraId="4707C66D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sz w:val="20"/>
          <w:szCs w:val="20"/>
        </w:rPr>
        <w:fldChar w:fldCharType="begin">
          <w:ffData>
            <w:name w:val="Text9"/>
            <w:enabled/>
            <w:calcOnExit w:val="0"/>
            <w:textInput>
              <w:default w:val="YYYY"/>
            </w:textInput>
          </w:ffData>
        </w:fldChar>
      </w:r>
      <w:bookmarkStart w:id="8" w:name="Text9"/>
      <w:r>
        <w:rPr>
          <w:rFonts w:ascii="Raleway" w:hAnsi="Raleway"/>
          <w:sz w:val="20"/>
          <w:szCs w:val="20"/>
        </w:rPr>
        <w:instrText xml:space="preserve"> FORMTEXT </w:instrText>
        <w:fldChar w:fldCharType="separate"/>
        <w:t>YYYY</w:t>
        <w:fldChar w:fldCharType="end"/>
      </w:r>
      <w:bookmarkEnd w:id="8"/>
      <w:r>
        <w:rPr>
          <w:rFonts w:ascii="Raleway" w:hAnsi="Raleway"/>
          <w:sz w:val="20"/>
          <w:szCs w:val="20"/>
        </w:rPr>
        <w:t xml:space="preserve"> – </w:t>
        <w:fldChar w:fldCharType="begin">
          <w:ffData>
            <w:name w:val=""/>
            <w:enabled/>
            <w:calcOnExit w:val="0"/>
            <w:textInput>
              <w:default w:val="YYYY"/>
            </w:textInput>
          </w:ffData>
        </w:fldChar>
        <w:instrText xml:space="preserve"> FORMTEXT </w:instrText>
        <w:fldChar w:fldCharType="separate"/>
        <w:t>YYYY</w:t>
        <w:fldChar w:fldCharType="end"/>
        <w:t>:</w:t>
        <w:tab/>
        <w:tab/>
      </w:r>
      <w:r>
        <w:rPr>
          <w:rFonts w:ascii="Raleway" w:hAnsi="Raleway"/>
          <w:bCs/>
          <w:sz w:val="20"/>
          <w:szCs w:val="20"/>
        </w:rPr>
        <w:fldChar w:fldCharType="begin">
          <w:ffData>
            <w:name w:val="Text10"/>
            <w:enabled/>
            <w:calcOnExit w:val="0"/>
            <w:textInput>
              <w:default w:val="[College / University]"/>
            </w:textInput>
          </w:ffData>
        </w:fldChar>
      </w:r>
      <w:bookmarkStart w:id="9" w:name="Text10"/>
      <w:r>
        <w:rPr>
          <w:rFonts w:ascii="Raleway" w:hAnsi="Raleway"/>
          <w:bCs/>
          <w:sz w:val="20"/>
          <w:szCs w:val="20"/>
        </w:rPr>
        <w:instrText xml:space="preserve"> FORMTEXT </w:instrText>
        <w:fldChar w:fldCharType="separate"/>
        <w:t>[College / University]</w:t>
        <w:fldChar w:fldCharType="end"/>
      </w:r>
      <w:bookmarkEnd w:id="9"/>
      <w:r>
        <w:rPr>
          <w:rFonts w:ascii="Raleway" w:hAnsi="Raleway"/>
          <w:bCs/>
          <w:sz w:val="20"/>
          <w:szCs w:val="20"/>
        </w:rPr>
        <w:t xml:space="preserve"> – </w:t>
        <w:fldChar w:fldCharType="begin">
          <w:ffData>
            <w:name w:val=""/>
            <w:enabled/>
            <w:calcOnExit w:val="0"/>
            <w:textInput>
              <w:default w:val="[City, ST]"/>
            </w:textInput>
          </w:ffData>
        </w:fldChar>
        <w:instrText xml:space="preserve"> FORMTEXT </w:instrText>
        <w:fldChar w:fldCharType="separate"/>
        <w:t>[City, ST]</w:t>
        <w:fldChar w:fldCharType="end"/>
      </w:r>
    </w:p>
    <w:p w14:paraId="10543006" w14:textId="77777777" w:rsidR="00F74192" w:rsidRPr="00D12544" w:rsidRDefault="00F74192" w:rsidP="00F74192">
      <w:pPr>
        <w:pStyle w:val="SHText"/>
        <w:ind w:left="-360"/>
        <w:rPr>
          <w:rFonts w:ascii="Raleway" w:hAnsi="Raleway"/>
          <w:sz w:val="20"/>
          <w:szCs w:val="20"/>
        </w:rPr>
      </w:pPr>
      <w:r>
        <w:rPr>
          <w:rFonts w:ascii="Raleway" w:hAnsi="Raleway"/>
          <w:sz w:val="20"/>
          <w:szCs w:val="20"/>
        </w:rPr>
        <w:tab/>
        <w:tab/>
        <w:tab/>
        <w:tab/>
        <w:fldChar w:fldCharType="begin">
          <w:ffData>
            <w:name w:val=""/>
            <w:enabled/>
            <w:calcOnExit w:val="0"/>
            <w:textInput>
              <w:default w:val="Degree, Major / Area(s) of Study"/>
            </w:textInput>
          </w:ffData>
        </w:fldChar>
        <w:instrText xml:space="preserve"> FORMTEXT </w:instrText>
        <w:fldChar w:fldCharType="separate"/>
        <w:t>{{EDU_1_DEGREE}}</w:t>
        <w:fldChar w:fldCharType="end"/>
      </w:r>
    </w:p>
    <w:p w14:paraId="08C3034A" w14:textId="77777777" w:rsidR="00F74192" w:rsidRPr="00D12544" w:rsidRDefault="00F74192" w:rsidP="00B51B37">
      <w:pPr>
        <w:pStyle w:val="32PD"/>
        <w:rPr>
          <w:rFonts w:ascii="Raleway" w:hAnsi="Raleway"/>
        </w:rPr>
      </w:pPr>
      <w:r>
        <w:rPr>
          <w:rFonts w:ascii="Raleway" w:hAnsi="Raleway"/>
        </w:rPr>
        <w:fldChar w:fldCharType="begin">
          <w:ffData>
            <w:name w:val=""/>
            <w:enabled/>
            <w:calcOnExit w:val="0"/>
            <w:textInput>
              <w:default w:val="Bullet"/>
            </w:textInput>
          </w:ffData>
        </w:fldChar>
        <w:instrText xml:space="preserve"> FORMTEXT </w:instrText>
        <w:fldChar w:fldCharType="separate"/>
        <w:t>Bullet</w:t>
        <w:fldChar w:fldCharType="end"/>
      </w:r>
    </w:p>
    <w:p w14:paraId="3C61EEB2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140F0114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sz w:val="20"/>
          <w:szCs w:val="20"/>
        </w:rPr>
        <w:fldChar w:fldCharType="begin">
          <w:ffData>
            <w:name w:val="Text9"/>
            <w:enabled/>
            <w:calcOnExit w:val="0"/>
            <w:textInput>
              <w:default w:val="YYYY"/>
            </w:textInput>
          </w:ffData>
        </w:fldChar>
        <w:instrText xml:space="preserve"> FORMTEXT </w:instrText>
        <w:fldChar w:fldCharType="separate"/>
        <w:t>YYYY</w:t>
        <w:fldChar w:fldCharType="end"/>
        <w:t xml:space="preserve"> – </w:t>
        <w:fldChar w:fldCharType="begin">
          <w:ffData>
            <w:name w:val=""/>
            <w:enabled/>
            <w:calcOnExit w:val="0"/>
            <w:textInput>
              <w:default w:val="YYYY"/>
            </w:textInput>
          </w:ffData>
        </w:fldChar>
        <w:instrText xml:space="preserve"> FORMTEXT </w:instrText>
        <w:fldChar w:fldCharType="separate"/>
        <w:t>YYYY</w:t>
        <w:fldChar w:fldCharType="end"/>
        <w:t>:</w:t>
        <w:tab/>
        <w:tab/>
      </w:r>
      <w:r>
        <w:rPr>
          <w:rFonts w:ascii="Raleway" w:hAnsi="Raleway"/>
          <w:bCs/>
          <w:sz w:val="20"/>
          <w:szCs w:val="20"/>
        </w:rPr>
        <w:fldChar w:fldCharType="begin">
          <w:ffData>
            <w:name w:val="Text10"/>
            <w:enabled/>
            <w:calcOnExit w:val="0"/>
            <w:textInput>
              <w:default w:val="[College / University]"/>
            </w:textInput>
          </w:ffData>
        </w:fldChar>
        <w:instrText xml:space="preserve"> FORMTEXT </w:instrText>
        <w:fldChar w:fldCharType="separate"/>
        <w:t>[College / University]</w:t>
        <w:fldChar w:fldCharType="end"/>
        <w:t xml:space="preserve"> – </w:t>
        <w:fldChar w:fldCharType="begin">
          <w:ffData>
            <w:name w:val=""/>
            <w:enabled/>
            <w:calcOnExit w:val="0"/>
            <w:textInput>
              <w:default w:val="[City, ST]"/>
            </w:textInput>
          </w:ffData>
        </w:fldChar>
        <w:instrText xml:space="preserve"> FORMTEXT </w:instrText>
        <w:fldChar w:fldCharType="separate"/>
        <w:t>[City, ST]</w:t>
        <w:fldChar w:fldCharType="end"/>
      </w:r>
    </w:p>
    <w:p w14:paraId="1EA90AA6" w14:textId="77777777" w:rsidR="00F74192" w:rsidRPr="00D12544" w:rsidRDefault="00F74192" w:rsidP="00F74192">
      <w:pPr>
        <w:pStyle w:val="SHText"/>
        <w:ind w:left="-360"/>
        <w:rPr>
          <w:rFonts w:ascii="Raleway" w:hAnsi="Raleway"/>
          <w:sz w:val="20"/>
          <w:szCs w:val="20"/>
        </w:rPr>
      </w:pPr>
      <w:r>
        <w:rPr>
          <w:rFonts w:ascii="Raleway" w:hAnsi="Raleway"/>
          <w:sz w:val="20"/>
          <w:szCs w:val="20"/>
        </w:rPr>
        <w:tab/>
        <w:tab/>
        <w:tab/>
        <w:tab/>
        <w:fldChar w:fldCharType="begin">
          <w:ffData>
            <w:name w:val=""/>
            <w:enabled/>
            <w:calcOnExit w:val="0"/>
            <w:textInput>
              <w:default w:val="Degree, Major / Area(s) of Study"/>
            </w:textInput>
          </w:ffData>
        </w:fldChar>
        <w:instrText xml:space="preserve"> FORMTEXT </w:instrText>
        <w:fldChar w:fldCharType="separate"/>
        <w:t>{{EDU_2_DEGREE}}</w:t>
        <w:fldChar w:fldCharType="end"/>
      </w:r>
    </w:p>
    <w:p w14:paraId="560A467D" w14:textId="77777777" w:rsidR="00F74192" w:rsidRPr="00D12544" w:rsidRDefault="00F74192" w:rsidP="00FB0647">
      <w:pPr>
        <w:pStyle w:val="32PD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Bullet"/>
            </w:textInput>
          </w:ffData>
        </w:fldChar>
        <w:instrText xml:space="preserve"> FORMTEXT </w:instrText>
        <w:fldChar w:fldCharType="separate"/>
        <w:t>Bullet</w:t>
        <w:fldChar w:fldCharType="end"/>
      </w:r>
    </w:p>
    <w:p w14:paraId="633F0E7D" w14:textId="77777777" w:rsidR="00FB0647" w:rsidRPr="00D12544" w:rsidRDefault="00FB0647" w:rsidP="00FB0647">
      <w:pPr>
        <w:pStyle w:val="30PD-BOD"/>
        <w:rPr>
          <w:rFonts w:ascii="Raleway" w:hAnsi="Raleway"/>
          <w:noProof w:val="0"/>
        </w:rPr>
      </w:pPr>
    </w:p>
    <w:p w14:paraId="051BAC87" w14:textId="77777777" w:rsidR="00F74192" w:rsidRPr="00D12544" w:rsidRDefault="00F74192" w:rsidP="00FB0647">
      <w:pPr>
        <w:pStyle w:val="30PD-BOD"/>
        <w:rPr>
          <w:rFonts w:ascii="Raleway" w:hAnsi="Raleway"/>
          <w:noProof w:val="0"/>
        </w:rPr>
      </w:pPr>
    </w:p>
    <w:p w14:paraId="11B665BA" w14:textId="77777777" w:rsidR="00B51B37" w:rsidRPr="00D12544" w:rsidRDefault="00B51B37" w:rsidP="00B51B37">
      <w:pPr>
        <w:pStyle w:val="SHText"/>
        <w:spacing w:after="280"/>
        <w:ind w:left="-270" w:right="-475"/>
        <w:rPr>
          <w:rFonts w:ascii="Raleway" w:hAnsi="Raleway"/>
          <w:b/>
          <w:bCs/>
          <w:spacing w:val="6"/>
        </w:rPr>
      </w:pPr>
      <w:r>
        <w:rPr>
          <w:rFonts w:ascii="Raleway" w:hAnsi="Raleway"/>
          <w:b/>
          <w:bCs/>
          <w:spacing w:val="6"/>
        </w:rPr>
        <w:t>Professional Qualifications</w:t>
      </w:r>
    </w:p>
    <w:p w14:paraId="1D694A44" w14:textId="77777777" w:rsidR="00B51B37" w:rsidRPr="00D12544" w:rsidRDefault="00B51B37" w:rsidP="00B51B37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bCs/>
        </w:rPr>
        <w:t>Accreditations</w:t>
      </w:r>
      <w:r>
        <w:rPr>
          <w:rFonts w:ascii="Raleway" w:hAnsi="Raleway"/>
        </w:rPr>
        <w:tab/>
        <w:tab/>
      </w:r>
      <w:r>
        <w:rPr>
          <w:rStyle w:val="31PD-INDENTChar"/>
          <w:rFonts w:ascii="Raleway" w:hAnsi="Raleway"/>
          <w:noProof w:val="0"/>
        </w:rPr>
        <w:fldChar w:fldCharType="begin">
          <w:ffData>
            <w:name w:val="Text16"/>
            <w:enabled/>
            <w:calcOnExit w:val="0"/>
            <w:textInput>
              <w:default w:val="Qualification"/>
            </w:textInput>
          </w:ffData>
        </w:fldChar>
        <w:instrText xml:space="preserve"> FORMTEXT </w:instrText>
        <w:fldChar w:fldCharType="separate"/>
        <w:t>{{QUAL_1}}</w:t>
        <w:fldChar w:fldCharType="end"/>
      </w:r>
    </w:p>
    <w:p w14:paraId="6B52E74B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66802B38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5E06F0AA" w14:textId="77777777" w:rsidR="00F74192" w:rsidRPr="00D12544" w:rsidRDefault="00F74192" w:rsidP="00F74192">
      <w:pPr>
        <w:pStyle w:val="SHText"/>
        <w:ind w:left="-270"/>
        <w:rPr>
          <w:rFonts w:ascii="Raleway" w:hAnsi="Raleway"/>
          <w:b/>
          <w:bCs/>
          <w:sz w:val="20"/>
          <w:szCs w:val="20"/>
        </w:rPr>
      </w:pPr>
      <w:r>
        <w:rPr>
          <w:rFonts w:ascii="Raleway" w:hAnsi="Raleway"/>
          <w:bCs/>
        </w:rPr>
        <w:t>Technical Skills</w:t>
      </w:r>
      <w:r>
        <w:rPr>
          <w:rFonts w:ascii="Raleway" w:hAnsi="Raleway"/>
          <w:b/>
          <w:bCs/>
        </w:rPr>
        <w:tab/>
        <w:tab/>
      </w:r>
      <w:r>
        <w:rPr>
          <w:rFonts w:ascii="Raleway" w:hAnsi="Raleway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Qualification"/>
            </w:textInput>
          </w:ffData>
        </w:fldChar>
        <w:instrText xml:space="preserve"> FORMTEXT </w:instrText>
        <w:fldChar w:fldCharType="separate"/>
        <w:t>Qualification</w:t>
        <w:fldChar w:fldCharType="end"/>
      </w:r>
    </w:p>
    <w:p w14:paraId="4B4B841F" w14:textId="77777777" w:rsidR="00C238A1" w:rsidRPr="00D12544" w:rsidRDefault="00C238A1" w:rsidP="004A2D31">
      <w:pPr>
        <w:pStyle w:val="30PD-BOD"/>
        <w:rPr>
          <w:rFonts w:ascii="Raleway" w:hAnsi="Raleway"/>
          <w:noProof w:val="0"/>
        </w:rPr>
      </w:pPr>
    </w:p>
    <w:p w14:paraId="2B18755A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645ABA3C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bCs/>
        </w:rPr>
        <w:t>Affiliations</w:t>
        <w:tab/>
        <w:tab/>
      </w:r>
      <w:r>
        <w:rPr>
          <w:rFonts w:ascii="Raleway" w:hAnsi="Raleway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Role, Organization - City, ST (YYYY - YYYY)"/>
            </w:textInput>
          </w:ffData>
        </w:fldChar>
        <w:instrText xml:space="preserve"> FORMTEXT </w:instrText>
        <w:fldChar w:fldCharType="separate"/>
        <w:t>Role, Organization - City, ST (YYYY - YYYY)</w:t>
        <w:fldChar w:fldCharType="end"/>
      </w:r>
    </w:p>
    <w:p w14:paraId="07A78703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40F33131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4CB2F9FE" w14:textId="77777777" w:rsidR="00C238A1" w:rsidRPr="00D12544" w:rsidRDefault="00F74192" w:rsidP="00C238A1">
      <w:pPr>
        <w:pStyle w:val="SHText"/>
        <w:ind w:left="-270" w:right="-475"/>
        <w:rPr>
          <w:rFonts w:ascii="Raleway" w:hAnsi="Raleway"/>
          <w:sz w:val="20"/>
          <w:szCs w:val="20"/>
        </w:rPr>
      </w:pPr>
      <w:r>
        <w:rPr>
          <w:rFonts w:ascii="Raleway" w:hAnsi="Raleway"/>
          <w:bCs/>
        </w:rPr>
        <w:t>Media</w:t>
        <w:tab/>
      </w:r>
      <w:r>
        <w:rPr>
          <w:rFonts w:ascii="Raleway" w:hAnsi="Raleway"/>
          <w:sz w:val="20"/>
          <w:szCs w:val="20"/>
        </w:rPr>
        <w:tab/>
        <w:tab/>
        <w:fldChar w:fldCharType="begin">
          <w:ffData>
            <w:name w:val=""/>
            <w:enabled/>
            <w:calcOnExit w:val="0"/>
            <w:textInput>
              <w:default w:val="Featured Speaker, XYZ Event (Month YYYY)"/>
            </w:textInput>
          </w:ffData>
        </w:fldChar>
        <w:instrText xml:space="preserve"> FORMTEXT </w:instrText>
        <w:fldChar w:fldCharType="separate"/>
        <w:t>Featured Speaker, XYZ Event (Month YYYY)</w:t>
        <w:fldChar w:fldCharType="end"/>
      </w:r>
    </w:p>
    <w:p w14:paraId="092D7346" w14:textId="77777777" w:rsidR="00C238A1" w:rsidRPr="00D12544" w:rsidRDefault="00C238A1" w:rsidP="004A2D31">
      <w:pPr>
        <w:pStyle w:val="30PD-BOD"/>
        <w:rPr>
          <w:rFonts w:ascii="Raleway" w:hAnsi="Raleway"/>
          <w:noProof w:val="0"/>
        </w:rPr>
      </w:pPr>
    </w:p>
    <w:p w14:paraId="2FABEA6B" w14:textId="77777777" w:rsidR="00C238A1" w:rsidRPr="00D12544" w:rsidRDefault="00C238A1" w:rsidP="004A2D31">
      <w:pPr>
        <w:pStyle w:val="30PD-BOD"/>
        <w:rPr>
          <w:rFonts w:ascii="Raleway" w:hAnsi="Raleway"/>
          <w:noProof w:val="0"/>
        </w:rPr>
      </w:pPr>
    </w:p>
    <w:p w14:paraId="714CE83B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bCs/>
        </w:rPr>
        <w:t>Publications</w:t>
      </w:r>
      <w:r>
        <w:rPr>
          <w:rFonts w:ascii="Raleway" w:hAnsi="Raleway"/>
          <w:b/>
          <w:bCs/>
        </w:rPr>
        <w:tab/>
        <w:tab/>
      </w:r>
      <w:r>
        <w:rPr>
          <w:rFonts w:ascii="Raleway" w:hAnsi="Raleway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ADD"/>
            </w:textInput>
          </w:ffData>
        </w:fldChar>
        <w:instrText xml:space="preserve"> FORMTEXT </w:instrText>
        <w:fldChar w:fldCharType="separate"/>
        <w:t>{{NATIONALITY}}</w:t>
        <w:fldChar w:fldCharType="end"/>
      </w:r>
    </w:p>
    <w:p w14:paraId="2E7605B6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00C5EEB6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44637C8E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bCs/>
        </w:rPr>
        <w:t>Nationality</w:t>
      </w:r>
      <w:r>
        <w:rPr>
          <w:rFonts w:ascii="Raleway" w:hAnsi="Raleway"/>
        </w:rPr>
        <w:tab/>
        <w:tab/>
      </w:r>
      <w:r>
        <w:rPr>
          <w:rFonts w:ascii="Raleway" w:hAnsi="Raleway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ADD"/>
            </w:textInput>
          </w:ffData>
        </w:fldChar>
        <w:instrText xml:space="preserve"> FORMTEXT </w:instrText>
        <w:fldChar w:fldCharType="separate"/>
        <w:t>{{LANGUAGES}}</w:t>
        <w:fldChar w:fldCharType="end"/>
      </w:r>
    </w:p>
    <w:p w14:paraId="37AE3585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3147FDC4" w14:textId="77777777" w:rsidR="00F74192" w:rsidRPr="00D12544" w:rsidRDefault="00F74192" w:rsidP="00FB0647">
      <w:pPr>
        <w:pStyle w:val="30PD-BOD"/>
        <w:rPr>
          <w:rFonts w:ascii="Raleway" w:hAnsi="Raleway"/>
          <w:noProof w:val="0"/>
        </w:rPr>
      </w:pPr>
    </w:p>
    <w:p w14:paraId="31DF28DD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bCs/>
        </w:rPr>
        <w:t>Languages</w:t>
      </w:r>
      <w:r>
        <w:rPr>
          <w:rFonts w:ascii="Raleway" w:hAnsi="Raleway"/>
        </w:rPr>
        <w:tab/>
        <w:tab/>
      </w:r>
      <w:r>
        <w:rPr>
          <w:rFonts w:ascii="Raleway" w:hAnsi="Raleway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ADD"/>
            </w:textInput>
          </w:ffData>
        </w:fldChar>
        <w:instrText xml:space="preserve"> FORMTEXT </w:instrText>
        <w:fldChar w:fldCharType="separate"/>
        <w:t>{{INTERESTS}}</w:t>
        <w:fldChar w:fldCharType="end"/>
        <w:tab/>
        <w:tab/>
        <w:fldChar w:fldCharType="begin">
          <w:ffData>
            <w:name w:val="Text14"/>
            <w:enabled/>
            <w:calcOnExit w:val="0"/>
            <w:textInput>
              <w:default w:val="Level  (Native / Bilingual, Fluent, Conversational, etc.)"/>
            </w:textInput>
          </w:ffData>
        </w:fldChar>
        <w:instrText xml:space="preserve"> FORMTEXT </w:instrText>
        <w:fldChar w:fldCharType="separate"/>
        <w:t>Level  (Native / Bilingual, Fluent, Conversational, etc.)</w:t>
        <w:fldChar w:fldCharType="end"/>
      </w:r>
    </w:p>
    <w:p w14:paraId="592F65E6" w14:textId="77777777" w:rsidR="00F74192" w:rsidRPr="00D12544" w:rsidRDefault="00F74192" w:rsidP="004A2D31">
      <w:pPr>
        <w:pStyle w:val="31PD-INDENT"/>
        <w:rPr>
          <w:rFonts w:ascii="Raleway" w:hAnsi="Raleway"/>
          <w:noProof w:val="0"/>
        </w:rPr>
      </w:pPr>
    </w:p>
    <w:p w14:paraId="0A650A91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61530044" w14:textId="77777777" w:rsidR="00FB0647" w:rsidRPr="00D12544" w:rsidRDefault="00FB0647" w:rsidP="00FB0647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bCs/>
        </w:rPr>
        <w:t>Interests</w:t>
        <w:tab/>
      </w:r>
      <w:r>
        <w:rPr>
          <w:rFonts w:ascii="Raleway" w:hAnsi="Raleway"/>
          <w:b/>
          <w:bCs/>
        </w:rPr>
        <w:tab/>
        <w:tab/>
      </w:r>
      <w:r>
        <w:rPr>
          <w:rFonts w:ascii="Raleway" w:hAnsi="Raleway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ADD"/>
            </w:textInput>
          </w:ffData>
        </w:fldChar>
        <w:instrText xml:space="preserve"> FORMTEXT </w:instrText>
        <w:fldChar w:fldCharType="separate"/>
        <w:t>ADD</w:t>
        <w:fldChar w:fldCharType="end"/>
      </w:r>
    </w:p>
    <w:bookmarkEnd w:id="2"/>
    <w:p w14:paraId="483E1542" w14:textId="77777777" w:rsidR="0094139E" w:rsidRPr="00D12544" w:rsidRDefault="0094139E" w:rsidP="00FB0647">
      <w:pPr>
        <w:pStyle w:val="30PD-BOD"/>
        <w:jc w:val="left"/>
        <w:rPr>
          <w:rFonts w:ascii="Raleway" w:hAnsi="Raleway"/>
        </w:rPr>
      </w:pPr>
    </w:p>
    <w:sectPr w:rsidR="0094139E" w:rsidRPr="00D12544" w:rsidSect="001E29B6">
      <w:pgSz w:w="11906" w:h="16838"/>
      <w:pgMar w:top="1440" w:right="1440" w:bottom="1560" w:left="1440" w:header="1008" w:footer="3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230EB" w14:textId="77777777" w:rsidR="00BA2152" w:rsidRPr="007B1D3B" w:rsidRDefault="00BA2152">
      <w:pPr>
        <w:spacing w:after="0" w:line="240" w:lineRule="auto"/>
      </w:pPr>
      <w:r w:rsidRPr="007B1D3B">
        <w:separator/>
      </w:r>
    </w:p>
  </w:endnote>
  <w:endnote w:type="continuationSeparator" w:id="0">
    <w:p w14:paraId="2BBE2AC3" w14:textId="77777777" w:rsidR="00BA2152" w:rsidRPr="007B1D3B" w:rsidRDefault="00BA2152">
      <w:pPr>
        <w:spacing w:after="0" w:line="240" w:lineRule="auto"/>
      </w:pPr>
      <w:r w:rsidRPr="007B1D3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Light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aleway Medium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+mn-ea">
    <w:altName w:val="Cambria"/>
    <w:panose1 w:val="00000000000000000000"/>
    <w:charset w:val="00"/>
    <w:family w:val="roman"/>
    <w:notTrueType/>
    <w:pitch w:val="default"/>
  </w:font>
  <w:font w:name="+mn-cs">
    <w:altName w:val="Cambria"/>
    <w:panose1 w:val="00000000000000000000"/>
    <w:charset w:val="00"/>
    <w:family w:val="roman"/>
    <w:notTrueType/>
    <w:pitch w:val="default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ITC Franklin Gothic Std Book">
    <w:altName w:val="Segoe Script"/>
    <w:charset w:val="00"/>
    <w:family w:val="auto"/>
    <w:pitch w:val="variable"/>
    <w:sig w:usb0="00000003" w:usb1="4000204A" w:usb2="00000000" w:usb3="00000000" w:csb0="00000001" w:csb1="00000000"/>
  </w:font>
  <w:font w:name="Raleway Light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557DB" w14:textId="77777777" w:rsidR="00904883" w:rsidRPr="007B1D3B" w:rsidRDefault="0017218E" w:rsidP="00CD0DE2">
    <w:pPr>
      <w:framePr w:h="187" w:hRule="exact" w:wrap="around" w:vAnchor="text" w:hAnchor="page" w:x="10902" w:y="1"/>
      <w:ind w:left="270" w:right="-804"/>
      <w:rPr>
        <w:rStyle w:val="PageNumber"/>
        <w:rFonts w:ascii="Arial Nova Light" w:hAnsi="Arial Nova Light"/>
        <w:bCs/>
        <w:color w:val="595959"/>
        <w:sz w:val="18"/>
        <w:szCs w:val="18"/>
      </w:rPr>
    </w:pP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fldChar w:fldCharType="begin"/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instrText xml:space="preserve">PAGE  </w:instrText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fldChar w:fldCharType="separate"/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t>1</w:t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fldChar w:fldCharType="end"/>
    </w:r>
  </w:p>
  <w:p w14:paraId="2E7835FD" w14:textId="58C9623C" w:rsidR="00904883" w:rsidRPr="007B1D3B" w:rsidRDefault="00EE5326" w:rsidP="00E33CD0">
    <w:pPr>
      <w:pStyle w:val="Footer"/>
      <w:ind w:left="-630"/>
    </w:pPr>
    <w:r w:rsidRPr="007B1D3B">
      <w:rPr>
        <w:rFonts w:ascii="ITC Franklin Gothic Std Book" w:hAnsi="ITC Franklin Gothic Std Book"/>
        <w:b/>
        <w:noProof/>
        <w:color w:val="808080"/>
        <w:sz w:val="18"/>
        <w:szCs w:val="18"/>
        <w:lang w:eastAsia="en-GB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412A1593" wp14:editId="4CBCB623">
              <wp:simplePos x="0" y="0"/>
              <wp:positionH relativeFrom="margin">
                <wp:align>right</wp:align>
              </wp:positionH>
              <wp:positionV relativeFrom="paragraph">
                <wp:posOffset>-1054713</wp:posOffset>
              </wp:positionV>
              <wp:extent cx="5738648" cy="1024759"/>
              <wp:effectExtent l="0" t="0" r="0" b="0"/>
              <wp:wrapNone/>
              <wp:docPr id="1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38648" cy="102475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7578AC" w14:textId="77777777" w:rsidR="00B82C0D" w:rsidRPr="00B82C0D" w:rsidRDefault="00B82C0D" w:rsidP="00B82C0D">
                          <w:pPr>
                            <w:pStyle w:val="SHText"/>
                            <w:ind w:left="-567" w:right="-46"/>
                            <w:jc w:val="center"/>
                            <w:rPr>
                              <w:rFonts w:ascii="Raleway Medium" w:hAnsi="Raleway Medium"/>
                              <w:color w:val="2F5496" w:themeColor="accent1" w:themeShade="BF"/>
                              <w:sz w:val="20"/>
                              <w:szCs w:val="20"/>
                            </w:rPr>
                          </w:pPr>
                          <w:r w:rsidRPr="00B82C0D">
                            <w:rPr>
                              <w:rFonts w:ascii="Raleway Medium" w:hAnsi="Raleway Medium"/>
                              <w:i/>
                              <w:color w:val="2F5496" w:themeColor="accent1" w:themeShade="BF"/>
                              <w:sz w:val="20"/>
                              <w:szCs w:val="20"/>
                            </w:rPr>
                            <w:t>This profile is submitted in confidence and subject to Sheffield Haworth’s standard terms and conditions. A copy of these can be provided upon request.</w:t>
                          </w:r>
                        </w:p>
                        <w:p w14:paraId="1BA32E6F" w14:textId="77777777" w:rsidR="00B82C0D" w:rsidRDefault="00B82C0D" w:rsidP="00B82C0D">
                          <w:pPr>
                            <w:tabs>
                              <w:tab w:val="center" w:pos="4153"/>
                              <w:tab w:val="right" w:pos="8306"/>
                            </w:tabs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-567" w:right="-752"/>
                            <w:textAlignment w:val="baseline"/>
                            <w:rPr>
                              <w:rFonts w:ascii="Raleway" w:hAnsi="Raleway"/>
                              <w:noProof/>
                              <w:color w:val="002060"/>
                              <w:sz w:val="20"/>
                              <w:szCs w:val="20"/>
                            </w:rPr>
                          </w:pPr>
                        </w:p>
                        <w:p w14:paraId="5E392AE5" w14:textId="77777777" w:rsidR="00B82C0D" w:rsidRDefault="00B82C0D" w:rsidP="00B82C0D">
                          <w:pPr>
                            <w:tabs>
                              <w:tab w:val="center" w:pos="4153"/>
                              <w:tab w:val="right" w:pos="8306"/>
                            </w:tabs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-567" w:right="-752"/>
                            <w:textAlignment w:val="baseline"/>
                            <w:rPr>
                              <w:rFonts w:ascii="Raleway" w:hAnsi="Raleway"/>
                              <w:noProof/>
                              <w:color w:val="002060"/>
                              <w:sz w:val="20"/>
                              <w:szCs w:val="20"/>
                            </w:rPr>
                          </w:pPr>
                        </w:p>
                        <w:p w14:paraId="522F7379" w14:textId="77777777" w:rsidR="00B82C0D" w:rsidRDefault="00B82C0D" w:rsidP="00B82C0D">
                          <w:pPr>
                            <w:tabs>
                              <w:tab w:val="center" w:pos="4153"/>
                              <w:tab w:val="right" w:pos="8306"/>
                            </w:tabs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-567" w:right="-752"/>
                            <w:jc w:val="center"/>
                            <w:textAlignment w:val="baseline"/>
                            <w:rPr>
                              <w:rFonts w:ascii="Raleway" w:hAnsi="Raleway"/>
                              <w:noProof/>
                              <w:color w:val="002060"/>
                              <w:sz w:val="20"/>
                              <w:szCs w:val="20"/>
                            </w:rPr>
                          </w:pPr>
                          <w:r w:rsidRPr="60A35DCD">
                            <w:rPr>
                              <w:rFonts w:ascii="Raleway" w:hAnsi="Raleway"/>
                              <w:noProof/>
                              <w:color w:val="002060"/>
                              <w:sz w:val="20"/>
                              <w:szCs w:val="20"/>
                            </w:rPr>
                            <w:t>www.sheffieldhaworth.com</w:t>
                          </w:r>
                        </w:p>
                        <w:p w14:paraId="08DBEB69" w14:textId="13AE3D61" w:rsidR="00904883" w:rsidRPr="007B1D3B" w:rsidRDefault="00904883" w:rsidP="009B7835">
                          <w:pPr>
                            <w:jc w:val="center"/>
                            <w:rPr>
                              <w:rFonts w:ascii="Raleway Light" w:hAnsi="Raleway Light"/>
                              <w:i/>
                              <w:color w:val="595959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2A1593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6" type="#_x0000_t202" style="position:absolute;left:0;text-align:left;margin-left:400.65pt;margin-top:-83.05pt;width:451.85pt;height:80.7pt;z-index:251658243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vbs53AEAAKIDAAAOAAAAZHJzL2Uyb0RvYy54bWysU8tu2zAQvBfoPxC815Jc5yVYDtIEKQqk DyDNB1AUKRGVuOyStuR+fZeU47jNreiF4JLU7MzsaH09DT3bKfQGbMWLRc6ZshIaY9uKP32/f3fJ mQ/CNqIHqyq+V55fb96+WY+uVEvooG8UMgKxvhxdxbsQXJllXnZqEH4BTlm61ICDCFRimzUoRkIf +myZ5+fZCNg4BKm8p9O7+ZJvEr7WSoavWnsVWF9x4hbSimmt45pt1qJsUbjOyAMN8Q8sBmEsNT1C 3Ykg2BbNK6jBSAQPOiwkDBlobaRKGkhNkf+l5rETTiUtZI53R5v8/4OVX3aP7huyMH2AiQaYRHj3 APKHZxZuO2FbdYMIY6dEQ42LaFk2Ol8ePo1W+9JHkHr8DA0NWWwDJKBJ4xBdIZ2M0GkA+6PpagpM 0uHZxfvL8xXFRNJdkS9XF2dXqYconz936MNHBQOLm4ojTTXBi92DD5GOKJ+fxG4W7k3fp8n29o8D ehhPEv3IeOYepnqi11FGDc2ehCDMQaFg06YD/MXZSCGpuP+5Fag46z9ZMuOqWK1iqk4LPC3q00JY SVAVD5zN29swJ3Hr0LQddZrtt3BDBmqTpL2wOvCmICTFh9DGpJ3W6dXLr7X5DQAA//8DAFBLAwQU AAYACAAAACEA71+gB9wAAAAIAQAADwAAAGRycy9kb3ducmV2LnhtbEyPzU7DMBCE70i8g7VI3Fon /CQlxKlQEQ9Ai8TVibdJhL2OYueHPj3LCY6zs5r5ptyvzooZx9B7UpBuExBIjTc9tQo+Tm+bHYgQ NRltPaGCbwywr66vSl0Yv9A7zsfYCg6hUGgFXYxDIWVoOnQ6bP2AxN7Zj05HlmMrzagXDndW3iVJ Jp3uiRs6PeChw+brODkFzWV63R36el4u+Wder519PJNV6vZmfXkGEXGNf8/wi8/oUDFT7ScyQVgF PCQq2KRZloJg/ym5z0HUfHrIQVal/D+g+gEAAP//AwBQSwECLQAUAAYACAAAACEAtoM4kv4AAADh AQAAEwAAAAAAAAAAAAAAAAAAAAAAW0NvbnRlbnRfVHlwZXNdLnhtbFBLAQItABQABgAIAAAAIQA4 /SH/1gAAAJQBAAALAAAAAAAAAAAAAAAAAC8BAABfcmVscy8ucmVsc1BLAQItABQABgAIAAAAIQBL vbs53AEAAKIDAAAOAAAAAAAAAAAAAAAAAC4CAABkcnMvZTJvRG9jLnhtbFBLAQItABQABgAIAAAA IQDvX6AH3AAAAAgBAAAPAAAAAAAAAAAAAAAAADYEAABkcnMvZG93bnJldi54bWxQSwUGAAAAAAQA BADzAAAAPwUAAAAA " filled="f" stroked="f">
              <v:textbox inset=",7.2pt,,7.2pt">
                <w:txbxContent>
                  <w:p w14:paraId="1E7578AC" w14:textId="77777777" w:rsidR="00B82C0D" w:rsidRPr="00B82C0D" w:rsidRDefault="00B82C0D" w:rsidP="00B82C0D">
                    <w:pPr>
                      <w:pStyle w:val="SHText"/>
                      <w:ind w:left="-567" w:right="-46"/>
                      <w:jc w:val="center"/>
                      <w:rPr>
                        <w:rFonts w:ascii="Raleway Medium" w:hAnsi="Raleway Medium"/>
                        <w:color w:val="2F5496" w:themeColor="accent1" w:themeShade="BF"/>
                        <w:sz w:val="20"/>
                        <w:szCs w:val="20"/>
                      </w:rPr>
                    </w:pPr>
                    <w:r w:rsidRPr="00B82C0D">
                      <w:rPr>
                        <w:rFonts w:ascii="Raleway Medium" w:hAnsi="Raleway Medium"/>
                        <w:i/>
                        <w:color w:val="2F5496" w:themeColor="accent1" w:themeShade="BF"/>
                        <w:sz w:val="20"/>
                        <w:szCs w:val="20"/>
                      </w:rPr>
                      <w:t>This profile is submitted in confidence and subject to Sheffield Haworth’s standard terms and conditions. A copy of these can be provided upon request.</w:t>
                    </w:r>
                  </w:p>
                  <w:p w14:paraId="1BA32E6F" w14:textId="77777777" w:rsidR="00B82C0D" w:rsidRDefault="00B82C0D" w:rsidP="00B82C0D">
                    <w:pPr>
                      <w:tabs>
                        <w:tab w:val="center" w:pos="4153"/>
                        <w:tab w:val="right" w:pos="8306"/>
                      </w:tabs>
                      <w:overflowPunct w:val="0"/>
                      <w:autoSpaceDE w:val="0"/>
                      <w:autoSpaceDN w:val="0"/>
                      <w:adjustRightInd w:val="0"/>
                      <w:spacing w:after="0" w:line="240" w:lineRule="auto"/>
                      <w:ind w:left="-567" w:right="-752"/>
                      <w:textAlignment w:val="baseline"/>
                      <w:rPr>
                        <w:rFonts w:ascii="Raleway" w:hAnsi="Raleway"/>
                        <w:noProof/>
                        <w:color w:val="002060"/>
                        <w:sz w:val="20"/>
                        <w:szCs w:val="20"/>
                      </w:rPr>
                    </w:pPr>
                  </w:p>
                  <w:p w14:paraId="5E392AE5" w14:textId="77777777" w:rsidR="00B82C0D" w:rsidRDefault="00B82C0D" w:rsidP="00B82C0D">
                    <w:pPr>
                      <w:tabs>
                        <w:tab w:val="center" w:pos="4153"/>
                        <w:tab w:val="right" w:pos="8306"/>
                      </w:tabs>
                      <w:overflowPunct w:val="0"/>
                      <w:autoSpaceDE w:val="0"/>
                      <w:autoSpaceDN w:val="0"/>
                      <w:adjustRightInd w:val="0"/>
                      <w:spacing w:after="0" w:line="240" w:lineRule="auto"/>
                      <w:ind w:left="-567" w:right="-752"/>
                      <w:textAlignment w:val="baseline"/>
                      <w:rPr>
                        <w:rFonts w:ascii="Raleway" w:hAnsi="Raleway"/>
                        <w:noProof/>
                        <w:color w:val="002060"/>
                        <w:sz w:val="20"/>
                        <w:szCs w:val="20"/>
                      </w:rPr>
                    </w:pPr>
                  </w:p>
                  <w:p w14:paraId="522F7379" w14:textId="77777777" w:rsidR="00B82C0D" w:rsidRDefault="00B82C0D" w:rsidP="00B82C0D">
                    <w:pPr>
                      <w:tabs>
                        <w:tab w:val="center" w:pos="4153"/>
                        <w:tab w:val="right" w:pos="8306"/>
                      </w:tabs>
                      <w:overflowPunct w:val="0"/>
                      <w:autoSpaceDE w:val="0"/>
                      <w:autoSpaceDN w:val="0"/>
                      <w:adjustRightInd w:val="0"/>
                      <w:spacing w:after="0" w:line="240" w:lineRule="auto"/>
                      <w:ind w:left="-567" w:right="-752"/>
                      <w:jc w:val="center"/>
                      <w:textAlignment w:val="baseline"/>
                      <w:rPr>
                        <w:rFonts w:ascii="Raleway" w:hAnsi="Raleway"/>
                        <w:noProof/>
                        <w:color w:val="002060"/>
                        <w:sz w:val="20"/>
                        <w:szCs w:val="20"/>
                      </w:rPr>
                    </w:pPr>
                    <w:r w:rsidRPr="60A35DCD">
                      <w:rPr>
                        <w:rFonts w:ascii="Raleway" w:hAnsi="Raleway"/>
                        <w:noProof/>
                        <w:color w:val="002060"/>
                        <w:sz w:val="20"/>
                        <w:szCs w:val="20"/>
                      </w:rPr>
                      <w:t>www.sheffieldhaworth.com</w:t>
                    </w:r>
                  </w:p>
                  <w:p w14:paraId="08DBEB69" w14:textId="13AE3D61" w:rsidR="00904883" w:rsidRPr="007B1D3B" w:rsidRDefault="00904883" w:rsidP="009B7835">
                    <w:pPr>
                      <w:jc w:val="center"/>
                      <w:rPr>
                        <w:rFonts w:ascii="Raleway Light" w:hAnsi="Raleway Light"/>
                        <w:i/>
                        <w:color w:val="595959"/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D75B7" w14:textId="77777777" w:rsidR="00BA2152" w:rsidRPr="007B1D3B" w:rsidRDefault="00BA2152">
      <w:pPr>
        <w:spacing w:after="0" w:line="240" w:lineRule="auto"/>
      </w:pPr>
      <w:r w:rsidRPr="007B1D3B">
        <w:separator/>
      </w:r>
    </w:p>
  </w:footnote>
  <w:footnote w:type="continuationSeparator" w:id="0">
    <w:p w14:paraId="02D4DAC1" w14:textId="77777777" w:rsidR="00BA2152" w:rsidRPr="007B1D3B" w:rsidRDefault="00BA2152">
      <w:pPr>
        <w:spacing w:after="0" w:line="240" w:lineRule="auto"/>
      </w:pPr>
      <w:r w:rsidRPr="007B1D3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E46B9" w14:textId="2A45B15B" w:rsidR="00904883" w:rsidRPr="007B1D3B" w:rsidRDefault="00B82C0D" w:rsidP="009B7835">
    <w:pPr>
      <w:pStyle w:val="Header"/>
      <w:ind w:left="-567"/>
    </w:pPr>
    <w:r>
      <w:rPr>
        <w:noProof/>
      </w:rPr>
      <w:drawing>
        <wp:anchor distT="0" distB="0" distL="114300" distR="114300" simplePos="0" relativeHeight="251660294" behindDoc="1" locked="0" layoutInCell="1" allowOverlap="1" wp14:anchorId="05D2FFE8" wp14:editId="250B388E">
          <wp:simplePos x="0" y="0"/>
          <wp:positionH relativeFrom="page">
            <wp:posOffset>-1695449</wp:posOffset>
          </wp:positionH>
          <wp:positionV relativeFrom="paragraph">
            <wp:posOffset>-7209484</wp:posOffset>
          </wp:positionV>
          <wp:extent cx="15531042" cy="14559507"/>
          <wp:effectExtent l="2876550" t="0" r="2757170" b="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531042" cy="145595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42" behindDoc="0" locked="0" layoutInCell="1" allowOverlap="1" wp14:anchorId="77AD97A4" wp14:editId="6DA0B96A">
          <wp:simplePos x="0" y="0"/>
          <wp:positionH relativeFrom="margin">
            <wp:align>center</wp:align>
          </wp:positionH>
          <wp:positionV relativeFrom="paragraph">
            <wp:posOffset>-94965</wp:posOffset>
          </wp:positionV>
          <wp:extent cx="2548443" cy="439387"/>
          <wp:effectExtent l="0" t="0" r="4445" b="0"/>
          <wp:wrapNone/>
          <wp:docPr id="64" name="Picture 64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443" cy="4393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C8707" w14:textId="77777777" w:rsidR="00904883" w:rsidRPr="007B1D3B" w:rsidRDefault="0017218E" w:rsidP="009B7835">
    <w:pPr>
      <w:pStyle w:val="Header"/>
      <w:ind w:left="-567"/>
    </w:pPr>
    <w:r w:rsidRPr="007B1D3B">
      <w:rPr>
        <w:rFonts w:ascii="ITC Franklin Gothic Std Book" w:hAnsi="ITC Franklin Gothic Std Book"/>
        <w:b/>
        <w:noProof/>
        <w:color w:val="808080"/>
        <w:sz w:val="18"/>
        <w:szCs w:val="18"/>
        <w:lang w:eastAsia="en-GB"/>
      </w:rPr>
      <w:drawing>
        <wp:inline distT="0" distB="0" distL="0" distR="0" wp14:anchorId="485D31D0" wp14:editId="3A4CDFBD">
          <wp:extent cx="2867025" cy="504825"/>
          <wp:effectExtent l="0" t="0" r="0" b="0"/>
          <wp:docPr id="1418969250" name="Picture 1418969250" descr="sh_Logo_N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sh_Logo_NEW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6702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975F5" w14:textId="77777777" w:rsidR="00904883" w:rsidRPr="007B1D3B" w:rsidRDefault="0090488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299DF" w14:textId="4BD75BEB" w:rsidR="00B82C0D" w:rsidRDefault="00B82C0D" w:rsidP="003F5390">
    <w:pPr>
      <w:pStyle w:val="SmallHeading"/>
      <w:ind w:right="-514"/>
      <w:jc w:val="right"/>
      <w:rPr>
        <w:sz w:val="29"/>
        <w:szCs w:val="29"/>
      </w:rPr>
    </w:pPr>
    <w:r>
      <w:rPr>
        <w:noProof/>
      </w:rPr>
      <w:drawing>
        <wp:anchor distT="0" distB="0" distL="114300" distR="114300" simplePos="0" relativeHeight="251664390" behindDoc="1" locked="0" layoutInCell="1" allowOverlap="1" wp14:anchorId="6B401B5E" wp14:editId="6D51C02B">
          <wp:simplePos x="0" y="0"/>
          <wp:positionH relativeFrom="page">
            <wp:posOffset>-1686143</wp:posOffset>
          </wp:positionH>
          <wp:positionV relativeFrom="paragraph">
            <wp:posOffset>-7401320</wp:posOffset>
          </wp:positionV>
          <wp:extent cx="15530830" cy="14559280"/>
          <wp:effectExtent l="2876550" t="0" r="2757170" b="0"/>
          <wp:wrapNone/>
          <wp:docPr id="1425126094" name="Picture 14251260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530830" cy="14559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414" behindDoc="0" locked="0" layoutInCell="1" allowOverlap="1" wp14:anchorId="2648CD27" wp14:editId="4E6021FA">
          <wp:simplePos x="0" y="0"/>
          <wp:positionH relativeFrom="margin">
            <wp:posOffset>1550035</wp:posOffset>
          </wp:positionH>
          <wp:positionV relativeFrom="paragraph">
            <wp:posOffset>-252839</wp:posOffset>
          </wp:positionV>
          <wp:extent cx="2548255" cy="438785"/>
          <wp:effectExtent l="0" t="0" r="4445" b="0"/>
          <wp:wrapNone/>
          <wp:docPr id="1297717015" name="Picture 1297717015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255" cy="438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D19C84E" w14:textId="77777777" w:rsidR="00B82C0D" w:rsidRDefault="00B82C0D" w:rsidP="003F5390">
    <w:pPr>
      <w:pStyle w:val="SmallHeading"/>
      <w:ind w:right="-514"/>
      <w:jc w:val="right"/>
      <w:rPr>
        <w:sz w:val="29"/>
        <w:szCs w:val="29"/>
      </w:rPr>
    </w:pPr>
  </w:p>
  <w:p w14:paraId="2BCB68A3" w14:textId="4860FD04" w:rsidR="00904883" w:rsidRPr="00046044" w:rsidRDefault="0017218E" w:rsidP="003F5390">
    <w:pPr>
      <w:pStyle w:val="SmallHeading"/>
      <w:ind w:right="-514"/>
      <w:jc w:val="right"/>
      <w:rPr>
        <w:rFonts w:ascii="Raleway" w:hAnsi="Raleway"/>
        <w:sz w:val="29"/>
        <w:szCs w:val="29"/>
      </w:rPr>
    </w:pPr>
    <w:r w:rsidRPr="00046044">
      <w:rPr>
        <w:rFonts w:ascii="Raleway" w:hAnsi="Raleway"/>
        <w:sz w:val="29"/>
        <w:szCs w:val="29"/>
      </w:rPr>
      <w:t>Candidate Name</w:t>
    </w:r>
  </w:p>
  <w:p w14:paraId="3579F714" w14:textId="69B5B9CD" w:rsidR="00904883" w:rsidRPr="007B1D3B" w:rsidRDefault="00904883" w:rsidP="003010E5">
    <w:pPr>
      <w:pStyle w:val="Header"/>
      <w:ind w:left="-27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A8AE7" w14:textId="77777777" w:rsidR="00904883" w:rsidRPr="007B1D3B" w:rsidRDefault="009048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C87"/>
    <w:multiLevelType w:val="hybridMultilevel"/>
    <w:tmpl w:val="FA44A8E0"/>
    <w:lvl w:ilvl="0" w:tplc="096E0314">
      <w:start w:val="1"/>
      <w:numFmt w:val="decimal"/>
      <w:pStyle w:val="24A"/>
      <w:lvlText w:val="%1."/>
      <w:lvlJc w:val="left"/>
      <w:pPr>
        <w:ind w:left="446" w:hanging="360"/>
      </w:pPr>
      <w:rPr>
        <w:color w:val="00B0F0"/>
      </w:rPr>
    </w:lvl>
    <w:lvl w:ilvl="1" w:tplc="04090019" w:tentative="1">
      <w:start w:val="1"/>
      <w:numFmt w:val="lowerLetter"/>
      <w:lvlText w:val="%2."/>
      <w:lvlJc w:val="left"/>
      <w:pPr>
        <w:ind w:left="1166" w:hanging="360"/>
      </w:pPr>
    </w:lvl>
    <w:lvl w:ilvl="2" w:tplc="0409001B" w:tentative="1">
      <w:start w:val="1"/>
      <w:numFmt w:val="lowerRoman"/>
      <w:lvlText w:val="%3."/>
      <w:lvlJc w:val="right"/>
      <w:pPr>
        <w:ind w:left="1886" w:hanging="180"/>
      </w:pPr>
    </w:lvl>
    <w:lvl w:ilvl="3" w:tplc="0409000F" w:tentative="1">
      <w:start w:val="1"/>
      <w:numFmt w:val="decimal"/>
      <w:lvlText w:val="%4."/>
      <w:lvlJc w:val="left"/>
      <w:pPr>
        <w:ind w:left="2606" w:hanging="360"/>
      </w:pPr>
    </w:lvl>
    <w:lvl w:ilvl="4" w:tplc="04090019" w:tentative="1">
      <w:start w:val="1"/>
      <w:numFmt w:val="lowerLetter"/>
      <w:lvlText w:val="%5."/>
      <w:lvlJc w:val="left"/>
      <w:pPr>
        <w:ind w:left="3326" w:hanging="360"/>
      </w:pPr>
    </w:lvl>
    <w:lvl w:ilvl="5" w:tplc="0409001B" w:tentative="1">
      <w:start w:val="1"/>
      <w:numFmt w:val="lowerRoman"/>
      <w:lvlText w:val="%6."/>
      <w:lvlJc w:val="right"/>
      <w:pPr>
        <w:ind w:left="4046" w:hanging="180"/>
      </w:pPr>
    </w:lvl>
    <w:lvl w:ilvl="6" w:tplc="0409000F" w:tentative="1">
      <w:start w:val="1"/>
      <w:numFmt w:val="decimal"/>
      <w:lvlText w:val="%7."/>
      <w:lvlJc w:val="left"/>
      <w:pPr>
        <w:ind w:left="4766" w:hanging="360"/>
      </w:pPr>
    </w:lvl>
    <w:lvl w:ilvl="7" w:tplc="04090019" w:tentative="1">
      <w:start w:val="1"/>
      <w:numFmt w:val="lowerLetter"/>
      <w:lvlText w:val="%8."/>
      <w:lvlJc w:val="left"/>
      <w:pPr>
        <w:ind w:left="5486" w:hanging="360"/>
      </w:pPr>
    </w:lvl>
    <w:lvl w:ilvl="8" w:tplc="0409001B" w:tentative="1">
      <w:start w:val="1"/>
      <w:numFmt w:val="lowerRoman"/>
      <w:lvlText w:val="%9."/>
      <w:lvlJc w:val="right"/>
      <w:pPr>
        <w:ind w:left="6206" w:hanging="180"/>
      </w:pPr>
    </w:lvl>
  </w:abstractNum>
  <w:abstractNum w:abstractNumId="1" w15:restartNumberingAfterBreak="0">
    <w:nsid w:val="232746B4"/>
    <w:multiLevelType w:val="hybridMultilevel"/>
    <w:tmpl w:val="F95C0114"/>
    <w:lvl w:ilvl="0" w:tplc="99AC09CE">
      <w:start w:val="41"/>
      <w:numFmt w:val="bullet"/>
      <w:pStyle w:val="25A"/>
      <w:lvlText w:val="—"/>
      <w:lvlJc w:val="left"/>
      <w:pPr>
        <w:ind w:left="446" w:hanging="360"/>
      </w:pPr>
      <w:rPr>
        <w:rFonts w:ascii="Arial Nova Light" w:eastAsia="Calibri" w:hAnsi="Arial Nova Light" w:cs="Times New Roman" w:hint="default"/>
        <w:color w:val="00B0F0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2" w15:restartNumberingAfterBreak="0">
    <w:nsid w:val="3E7B3154"/>
    <w:multiLevelType w:val="hybridMultilevel"/>
    <w:tmpl w:val="8ECA65F2"/>
    <w:lvl w:ilvl="0" w:tplc="8A186304">
      <w:start w:val="1"/>
      <w:numFmt w:val="bullet"/>
      <w:pStyle w:val="12CV"/>
      <w:lvlText w:val=""/>
      <w:lvlJc w:val="left"/>
      <w:pPr>
        <w:ind w:left="1440" w:hanging="360"/>
      </w:pPr>
      <w:rPr>
        <w:rFonts w:ascii="Wingdings" w:hAnsi="Wingdings" w:hint="default"/>
        <w:color w:val="00B0F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804B59"/>
    <w:multiLevelType w:val="hybridMultilevel"/>
    <w:tmpl w:val="7166EC34"/>
    <w:lvl w:ilvl="0" w:tplc="4530B4F6">
      <w:start w:val="23"/>
      <w:numFmt w:val="bullet"/>
      <w:pStyle w:val="32PD"/>
      <w:lvlText w:val="―"/>
      <w:lvlJc w:val="left"/>
      <w:pPr>
        <w:ind w:left="3240" w:hanging="360"/>
      </w:pPr>
      <w:rPr>
        <w:rFonts w:ascii="Arial Nova Light" w:eastAsia="Calibri" w:hAnsi="Arial Nova Light" w:cs="Times New Roman" w:hint="default"/>
        <w:color w:val="00B0F0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5CC82C9B"/>
    <w:multiLevelType w:val="hybridMultilevel"/>
    <w:tmpl w:val="580ACC4A"/>
    <w:lvl w:ilvl="0" w:tplc="D2442B48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  <w:color w:val="F7931E"/>
      </w:rPr>
    </w:lvl>
    <w:lvl w:ilvl="1" w:tplc="B302EFD8">
      <w:start w:val="1"/>
      <w:numFmt w:val="bullet"/>
      <w:pStyle w:val="22A"/>
      <w:lvlText w:val=""/>
      <w:lvlJc w:val="left"/>
      <w:pPr>
        <w:ind w:left="720" w:hanging="360"/>
      </w:pPr>
      <w:rPr>
        <w:rFonts w:ascii="Wingdings" w:hAnsi="Wingdings" w:hint="default"/>
        <w:color w:val="00B0F0"/>
      </w:rPr>
    </w:lvl>
    <w:lvl w:ilvl="2" w:tplc="545CC88A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00B0F0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610124D1"/>
    <w:multiLevelType w:val="hybridMultilevel"/>
    <w:tmpl w:val="C2745DF0"/>
    <w:lvl w:ilvl="0" w:tplc="42366370">
      <w:start w:val="1"/>
      <w:numFmt w:val="bullet"/>
      <w:pStyle w:val="2CV"/>
      <w:lvlText w:val=""/>
      <w:lvlJc w:val="left"/>
      <w:pPr>
        <w:ind w:left="810" w:hanging="360"/>
      </w:pPr>
      <w:rPr>
        <w:rFonts w:ascii="Wingdings" w:hAnsi="Wingdings" w:hint="default"/>
        <w:color w:val="00B0F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752F602B"/>
    <w:multiLevelType w:val="hybridMultilevel"/>
    <w:tmpl w:val="3698F5E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76D04A4C"/>
    <w:multiLevelType w:val="hybridMultilevel"/>
    <w:tmpl w:val="2730D14A"/>
    <w:lvl w:ilvl="0" w:tplc="A0CC5034">
      <w:start w:val="1"/>
      <w:numFmt w:val="bullet"/>
      <w:pStyle w:val="10CV"/>
      <w:lvlText w:val=""/>
      <w:lvlJc w:val="left"/>
      <w:pPr>
        <w:ind w:left="0" w:hanging="360"/>
      </w:pPr>
      <w:rPr>
        <w:rFonts w:ascii="Wingdings" w:hAnsi="Wingdings" w:hint="default"/>
        <w:color w:val="00B0F0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7B7755C5"/>
    <w:multiLevelType w:val="hybridMultilevel"/>
    <w:tmpl w:val="F3E677AE"/>
    <w:lvl w:ilvl="0" w:tplc="EB56086C">
      <w:start w:val="1"/>
      <w:numFmt w:val="bullet"/>
      <w:pStyle w:val="SHBullets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833032027">
    <w:abstractNumId w:val="7"/>
  </w:num>
  <w:num w:numId="2" w16cid:durableId="844827481">
    <w:abstractNumId w:val="4"/>
  </w:num>
  <w:num w:numId="3" w16cid:durableId="471990811">
    <w:abstractNumId w:val="3"/>
  </w:num>
  <w:num w:numId="4" w16cid:durableId="258106076">
    <w:abstractNumId w:val="5"/>
  </w:num>
  <w:num w:numId="5" w16cid:durableId="317925676">
    <w:abstractNumId w:val="2"/>
  </w:num>
  <w:num w:numId="6" w16cid:durableId="1321076464">
    <w:abstractNumId w:val="6"/>
  </w:num>
  <w:num w:numId="7" w16cid:durableId="1064332295">
    <w:abstractNumId w:val="0"/>
  </w:num>
  <w:num w:numId="8" w16cid:durableId="1816095806">
    <w:abstractNumId w:val="1"/>
  </w:num>
  <w:num w:numId="9" w16cid:durableId="498234444">
    <w:abstractNumId w:val="3"/>
    <w:lvlOverride w:ilvl="0">
      <w:startOverride w:val="23"/>
    </w:lvlOverride>
  </w:num>
  <w:num w:numId="10" w16cid:durableId="1351375002">
    <w:abstractNumId w:val="8"/>
  </w:num>
  <w:num w:numId="11" w16cid:durableId="832649376">
    <w:abstractNumId w:val="5"/>
  </w:num>
  <w:num w:numId="12" w16cid:durableId="20594428">
    <w:abstractNumId w:val="4"/>
  </w:num>
  <w:num w:numId="13" w16cid:durableId="1384479804">
    <w:abstractNumId w:val="4"/>
  </w:num>
  <w:num w:numId="14" w16cid:durableId="750204703">
    <w:abstractNumId w:val="4"/>
  </w:num>
  <w:num w:numId="15" w16cid:durableId="2108305114">
    <w:abstractNumId w:val="4"/>
  </w:num>
  <w:num w:numId="16" w16cid:durableId="313148799">
    <w:abstractNumId w:val="4"/>
  </w:num>
  <w:num w:numId="17" w16cid:durableId="21436913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24B"/>
    <w:rsid w:val="00003AC1"/>
    <w:rsid w:val="00035B65"/>
    <w:rsid w:val="00046044"/>
    <w:rsid w:val="00064C91"/>
    <w:rsid w:val="00080FEF"/>
    <w:rsid w:val="000A26AE"/>
    <w:rsid w:val="000C6BCE"/>
    <w:rsid w:val="00102494"/>
    <w:rsid w:val="001065F0"/>
    <w:rsid w:val="00106BB3"/>
    <w:rsid w:val="00135A31"/>
    <w:rsid w:val="0017218E"/>
    <w:rsid w:val="00174599"/>
    <w:rsid w:val="00190586"/>
    <w:rsid w:val="001A09A5"/>
    <w:rsid w:val="001B5CEC"/>
    <w:rsid w:val="001D1A7E"/>
    <w:rsid w:val="001E29B6"/>
    <w:rsid w:val="001F7481"/>
    <w:rsid w:val="00265619"/>
    <w:rsid w:val="00272D05"/>
    <w:rsid w:val="00277B21"/>
    <w:rsid w:val="002C3C63"/>
    <w:rsid w:val="002D0C95"/>
    <w:rsid w:val="002D433E"/>
    <w:rsid w:val="002E0761"/>
    <w:rsid w:val="002F23A1"/>
    <w:rsid w:val="00366EE8"/>
    <w:rsid w:val="003A024B"/>
    <w:rsid w:val="003A0368"/>
    <w:rsid w:val="003C3878"/>
    <w:rsid w:val="003D2684"/>
    <w:rsid w:val="003D40F9"/>
    <w:rsid w:val="003E0526"/>
    <w:rsid w:val="003F1325"/>
    <w:rsid w:val="003F69ED"/>
    <w:rsid w:val="00460082"/>
    <w:rsid w:val="00467953"/>
    <w:rsid w:val="00493636"/>
    <w:rsid w:val="004A2D31"/>
    <w:rsid w:val="004B3CD4"/>
    <w:rsid w:val="004E6D12"/>
    <w:rsid w:val="004F30CC"/>
    <w:rsid w:val="00520793"/>
    <w:rsid w:val="00524182"/>
    <w:rsid w:val="00534963"/>
    <w:rsid w:val="0054352B"/>
    <w:rsid w:val="00550C1F"/>
    <w:rsid w:val="00567FE8"/>
    <w:rsid w:val="00577790"/>
    <w:rsid w:val="005D06A4"/>
    <w:rsid w:val="005E2286"/>
    <w:rsid w:val="005F40E8"/>
    <w:rsid w:val="006215AB"/>
    <w:rsid w:val="00624A90"/>
    <w:rsid w:val="00656B3D"/>
    <w:rsid w:val="00685490"/>
    <w:rsid w:val="006B4BD7"/>
    <w:rsid w:val="006C0232"/>
    <w:rsid w:val="006C6CAC"/>
    <w:rsid w:val="00707690"/>
    <w:rsid w:val="00715DF0"/>
    <w:rsid w:val="007201C1"/>
    <w:rsid w:val="00741DF5"/>
    <w:rsid w:val="0074232A"/>
    <w:rsid w:val="0075046B"/>
    <w:rsid w:val="0078291D"/>
    <w:rsid w:val="00793279"/>
    <w:rsid w:val="007A4771"/>
    <w:rsid w:val="007B1D3B"/>
    <w:rsid w:val="007C6369"/>
    <w:rsid w:val="007E605A"/>
    <w:rsid w:val="007F4EE4"/>
    <w:rsid w:val="007F7F3D"/>
    <w:rsid w:val="00802CB1"/>
    <w:rsid w:val="00807D94"/>
    <w:rsid w:val="00813A9E"/>
    <w:rsid w:val="00814031"/>
    <w:rsid w:val="00832813"/>
    <w:rsid w:val="00865C9E"/>
    <w:rsid w:val="00866F63"/>
    <w:rsid w:val="00873BF9"/>
    <w:rsid w:val="00897F1F"/>
    <w:rsid w:val="008C2F0C"/>
    <w:rsid w:val="008E6708"/>
    <w:rsid w:val="008E72D2"/>
    <w:rsid w:val="00904883"/>
    <w:rsid w:val="0094139E"/>
    <w:rsid w:val="00963A09"/>
    <w:rsid w:val="00981F6F"/>
    <w:rsid w:val="00986DF4"/>
    <w:rsid w:val="009A70FE"/>
    <w:rsid w:val="009B0473"/>
    <w:rsid w:val="009B2E96"/>
    <w:rsid w:val="009B5B52"/>
    <w:rsid w:val="009C0F64"/>
    <w:rsid w:val="009C2996"/>
    <w:rsid w:val="009D4ABB"/>
    <w:rsid w:val="009F5B0E"/>
    <w:rsid w:val="00A52295"/>
    <w:rsid w:val="00A765FA"/>
    <w:rsid w:val="00A771C1"/>
    <w:rsid w:val="00A9583C"/>
    <w:rsid w:val="00B40795"/>
    <w:rsid w:val="00B51B37"/>
    <w:rsid w:val="00B56966"/>
    <w:rsid w:val="00B66337"/>
    <w:rsid w:val="00B82C0D"/>
    <w:rsid w:val="00B91BBE"/>
    <w:rsid w:val="00B972F5"/>
    <w:rsid w:val="00BA109A"/>
    <w:rsid w:val="00BA2152"/>
    <w:rsid w:val="00BA655A"/>
    <w:rsid w:val="00BC5ED7"/>
    <w:rsid w:val="00C238A1"/>
    <w:rsid w:val="00C240CD"/>
    <w:rsid w:val="00C95AF7"/>
    <w:rsid w:val="00CC6CD9"/>
    <w:rsid w:val="00CF2297"/>
    <w:rsid w:val="00D0257F"/>
    <w:rsid w:val="00D06552"/>
    <w:rsid w:val="00D114F1"/>
    <w:rsid w:val="00D12544"/>
    <w:rsid w:val="00D20C3A"/>
    <w:rsid w:val="00D33E4A"/>
    <w:rsid w:val="00D4430C"/>
    <w:rsid w:val="00DA168F"/>
    <w:rsid w:val="00DA305C"/>
    <w:rsid w:val="00DB50A1"/>
    <w:rsid w:val="00DB5EC0"/>
    <w:rsid w:val="00DE5888"/>
    <w:rsid w:val="00E34AA3"/>
    <w:rsid w:val="00E457D3"/>
    <w:rsid w:val="00E509A2"/>
    <w:rsid w:val="00E875F3"/>
    <w:rsid w:val="00E900A2"/>
    <w:rsid w:val="00EC7D7D"/>
    <w:rsid w:val="00EE2CB8"/>
    <w:rsid w:val="00EE5326"/>
    <w:rsid w:val="00F04425"/>
    <w:rsid w:val="00F13DF8"/>
    <w:rsid w:val="00F678F8"/>
    <w:rsid w:val="00F7336A"/>
    <w:rsid w:val="00F74192"/>
    <w:rsid w:val="00FA6963"/>
    <w:rsid w:val="00FB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D33C0"/>
  <w15:chartTrackingRefBased/>
  <w15:docId w15:val="{E80826D5-DD98-41A8-97EE-1A8BB51B8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C0D"/>
    <w:rPr>
      <w:rFonts w:ascii="Raleway Medium" w:hAnsi="Raleway Medium"/>
      <w:kern w:val="0"/>
      <w:lang w:val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0A">
    <w:name w:val="2.0 A•"/>
    <w:basedOn w:val="22A"/>
    <w:qFormat/>
    <w:rsid w:val="003F1325"/>
    <w:pPr>
      <w:ind w:hanging="360"/>
    </w:pPr>
  </w:style>
  <w:style w:type="paragraph" w:styleId="Header">
    <w:name w:val="header"/>
    <w:basedOn w:val="Normal"/>
    <w:link w:val="HeaderChar"/>
    <w:uiPriority w:val="99"/>
    <w:unhideWhenUsed/>
    <w:rsid w:val="00F74192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F74192"/>
    <w:rPr>
      <w:kern w:val="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74192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F74192"/>
    <w:rPr>
      <w:kern w:val="0"/>
      <w:lang w:val="en-GB"/>
      <w14:ligatures w14:val="none"/>
    </w:rPr>
  </w:style>
  <w:style w:type="paragraph" w:customStyle="1" w:styleId="42DOC-SPACER">
    <w:name w:val="4.2 DOC-SPACER"/>
    <w:basedOn w:val="Normal"/>
    <w:link w:val="42DOC-SPACERChar"/>
    <w:qFormat/>
    <w:rsid w:val="00F74192"/>
    <w:pPr>
      <w:spacing w:after="0" w:line="240" w:lineRule="auto"/>
      <w:ind w:left="-630" w:right="-472"/>
      <w:jc w:val="both"/>
    </w:pPr>
    <w:rPr>
      <w:rFonts w:ascii="Arial Nova Light" w:eastAsia="Calibri" w:hAnsi="Arial Nova Light" w:cs="Times New Roman"/>
      <w:color w:val="595959"/>
      <w:lang w:val="en-US" w:eastAsia="en-GB"/>
    </w:rPr>
  </w:style>
  <w:style w:type="character" w:customStyle="1" w:styleId="42DOC-SPACERChar">
    <w:name w:val="4.2 DOC-SPACER Char"/>
    <w:link w:val="42DOC-SPACER"/>
    <w:rsid w:val="00F74192"/>
    <w:rPr>
      <w:rFonts w:ascii="Arial Nova Light" w:eastAsia="Calibri" w:hAnsi="Arial Nova Light" w:cs="Times New Roman"/>
      <w:color w:val="595959"/>
      <w:kern w:val="0"/>
      <w:lang w:eastAsia="en-GB"/>
      <w14:ligatures w14:val="none"/>
    </w:rPr>
  </w:style>
  <w:style w:type="paragraph" w:customStyle="1" w:styleId="40DOC-HEADING">
    <w:name w:val="4.0 DOC-HEADING"/>
    <w:basedOn w:val="SmallHeading"/>
    <w:link w:val="40DOC-HEADINGChar"/>
    <w:qFormat/>
    <w:rsid w:val="00F74192"/>
    <w:pPr>
      <w:ind w:left="-274" w:right="-778"/>
    </w:pPr>
    <w:rPr>
      <w:noProof/>
      <w:sz w:val="36"/>
    </w:rPr>
  </w:style>
  <w:style w:type="paragraph" w:customStyle="1" w:styleId="SmallHeading">
    <w:name w:val="Small Heading"/>
    <w:basedOn w:val="42DOC-SPACER"/>
    <w:link w:val="SmallHeadingChar"/>
    <w:rsid w:val="00F74192"/>
    <w:pPr>
      <w:spacing w:line="276" w:lineRule="auto"/>
      <w:ind w:right="-784"/>
    </w:pPr>
    <w:rPr>
      <w:rFonts w:ascii="Georgia" w:hAnsi="Georgia"/>
      <w:color w:val="012249"/>
      <w:sz w:val="28"/>
      <w:szCs w:val="28"/>
      <w:lang w:bidi="en-US"/>
    </w:rPr>
  </w:style>
  <w:style w:type="character" w:customStyle="1" w:styleId="SmallHeadingChar">
    <w:name w:val="Small Heading Char"/>
    <w:link w:val="SmallHeading"/>
    <w:rsid w:val="00F74192"/>
    <w:rPr>
      <w:rFonts w:ascii="Georgia" w:eastAsia="Calibri" w:hAnsi="Georgia" w:cs="Times New Roman"/>
      <w:color w:val="012249"/>
      <w:kern w:val="0"/>
      <w:sz w:val="28"/>
      <w:szCs w:val="28"/>
      <w:lang w:eastAsia="en-GB" w:bidi="en-US"/>
      <w14:ligatures w14:val="none"/>
    </w:rPr>
  </w:style>
  <w:style w:type="character" w:customStyle="1" w:styleId="40DOC-HEADINGChar">
    <w:name w:val="4.0 DOC-HEADING Char"/>
    <w:link w:val="40DOC-HEADING"/>
    <w:rsid w:val="00F74192"/>
    <w:rPr>
      <w:rFonts w:ascii="Georgia" w:eastAsia="Calibri" w:hAnsi="Georgia" w:cs="Times New Roman"/>
      <w:noProof/>
      <w:color w:val="012249"/>
      <w:kern w:val="0"/>
      <w:sz w:val="36"/>
      <w:szCs w:val="28"/>
      <w:lang w:eastAsia="en-GB" w:bidi="en-US"/>
      <w14:ligatures w14:val="none"/>
    </w:rPr>
  </w:style>
  <w:style w:type="character" w:styleId="PageNumber">
    <w:name w:val="page number"/>
    <w:basedOn w:val="DefaultParagraphFont"/>
    <w:semiHidden/>
    <w:rsid w:val="00F74192"/>
  </w:style>
  <w:style w:type="paragraph" w:customStyle="1" w:styleId="SHTextBold">
    <w:name w:val="SH Text (Bold)"/>
    <w:basedOn w:val="42DOC-SPACER"/>
    <w:link w:val="SHTextBoldChar"/>
    <w:rsid w:val="00F74192"/>
    <w:pPr>
      <w:tabs>
        <w:tab w:val="right" w:pos="9498"/>
      </w:tabs>
    </w:pPr>
    <w:rPr>
      <w:rFonts w:ascii="Arial Nova" w:hAnsi="Arial Nova"/>
    </w:rPr>
  </w:style>
  <w:style w:type="character" w:customStyle="1" w:styleId="SHTextBoldChar">
    <w:name w:val="SH Text (Bold) Char"/>
    <w:basedOn w:val="42DOC-SPACERChar"/>
    <w:link w:val="SHTextBold"/>
    <w:rsid w:val="00F74192"/>
    <w:rPr>
      <w:rFonts w:ascii="Arial Nova" w:eastAsia="Calibri" w:hAnsi="Arial Nova" w:cs="Times New Roman"/>
      <w:color w:val="595959"/>
      <w:kern w:val="0"/>
      <w:lang w:eastAsia="en-GB"/>
      <w14:ligatures w14:val="none"/>
    </w:rPr>
  </w:style>
  <w:style w:type="paragraph" w:customStyle="1" w:styleId="22A">
    <w:name w:val="2.2 A•"/>
    <w:basedOn w:val="Normal"/>
    <w:link w:val="22AChar"/>
    <w:qFormat/>
    <w:rsid w:val="003F1325"/>
    <w:pPr>
      <w:numPr>
        <w:ilvl w:val="1"/>
        <w:numId w:val="2"/>
      </w:numPr>
      <w:spacing w:after="0" w:line="240" w:lineRule="auto"/>
      <w:ind w:right="-475" w:hanging="288"/>
      <w:jc w:val="both"/>
    </w:pPr>
    <w:rPr>
      <w:rFonts w:ascii="Arial Nova Light" w:eastAsia="Calibri" w:hAnsi="Arial Nova Light" w:cs="Times New Roman"/>
      <w:noProof/>
      <w:color w:val="595959"/>
      <w:sz w:val="21"/>
      <w:szCs w:val="21"/>
      <w:lang w:val="en-US" w:eastAsia="en-GB" w:bidi="en-US"/>
    </w:rPr>
  </w:style>
  <w:style w:type="paragraph" w:customStyle="1" w:styleId="21A">
    <w:name w:val="2.1 A•"/>
    <w:basedOn w:val="20A"/>
    <w:autoRedefine/>
    <w:qFormat/>
    <w:rsid w:val="003F1325"/>
    <w:pPr>
      <w:ind w:left="360"/>
    </w:pPr>
  </w:style>
  <w:style w:type="character" w:styleId="SubtleReference">
    <w:name w:val="Subtle Reference"/>
    <w:basedOn w:val="DefaultParagraphFont"/>
    <w:uiPriority w:val="31"/>
    <w:rsid w:val="00F74192"/>
    <w:rPr>
      <w:smallCaps/>
      <w:color w:val="5A5A5A" w:themeColor="text1" w:themeTint="A5"/>
    </w:rPr>
  </w:style>
  <w:style w:type="paragraph" w:customStyle="1" w:styleId="10CV">
    <w:name w:val="1.0 CV"/>
    <w:basedOn w:val="Normal"/>
    <w:link w:val="10CVChar"/>
    <w:qFormat/>
    <w:rsid w:val="0094139E"/>
    <w:pPr>
      <w:numPr>
        <w:numId w:val="1"/>
      </w:numPr>
      <w:spacing w:after="0" w:line="240" w:lineRule="auto"/>
      <w:ind w:left="14" w:right="-475" w:hanging="288"/>
      <w:jc w:val="both"/>
    </w:pPr>
    <w:rPr>
      <w:rFonts w:ascii="Arial Nova Light" w:eastAsia="Calibri" w:hAnsi="Arial Nova Light" w:cs="Times New Roman"/>
      <w:noProof/>
      <w:color w:val="595959"/>
      <w:sz w:val="20"/>
      <w:szCs w:val="20"/>
      <w:lang w:val="en-US" w:eastAsia="en-GB"/>
    </w:rPr>
  </w:style>
  <w:style w:type="paragraph" w:customStyle="1" w:styleId="11CV">
    <w:name w:val="1.1 CV"/>
    <w:basedOn w:val="10CV"/>
    <w:link w:val="11CVChar"/>
    <w:qFormat/>
    <w:rsid w:val="0094139E"/>
    <w:pPr>
      <w:numPr>
        <w:numId w:val="0"/>
      </w:numPr>
      <w:tabs>
        <w:tab w:val="num" w:pos="360"/>
      </w:tabs>
      <w:ind w:left="374" w:hanging="288"/>
    </w:pPr>
  </w:style>
  <w:style w:type="paragraph" w:customStyle="1" w:styleId="12CV">
    <w:name w:val="1.2 CV"/>
    <w:basedOn w:val="11CV"/>
    <w:link w:val="12CVChar"/>
    <w:qFormat/>
    <w:rsid w:val="00F74192"/>
    <w:pPr>
      <w:numPr>
        <w:numId w:val="5"/>
      </w:numPr>
      <w:tabs>
        <w:tab w:val="num" w:pos="360"/>
      </w:tabs>
      <w:ind w:left="810"/>
    </w:pPr>
  </w:style>
  <w:style w:type="character" w:customStyle="1" w:styleId="11CVChar">
    <w:name w:val="1.1 CV Char"/>
    <w:basedOn w:val="10CVChar"/>
    <w:link w:val="11CV"/>
    <w:rsid w:val="0094139E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16CV-TITLE">
    <w:name w:val="1.6 CV-TITLE"/>
    <w:basedOn w:val="Normal"/>
    <w:link w:val="16CV-TITLEChar"/>
    <w:qFormat/>
    <w:rsid w:val="00F74192"/>
    <w:pPr>
      <w:tabs>
        <w:tab w:val="right" w:pos="9498"/>
      </w:tabs>
      <w:spacing w:after="0" w:line="240" w:lineRule="auto"/>
      <w:ind w:left="-284" w:right="-472"/>
      <w:jc w:val="both"/>
    </w:pPr>
    <w:rPr>
      <w:rFonts w:ascii="Arial Nova Light" w:eastAsia="Calibri" w:hAnsi="Arial Nova Light" w:cs="Times New Roman"/>
      <w:noProof/>
      <w:color w:val="595959"/>
      <w:sz w:val="20"/>
      <w:szCs w:val="20"/>
      <w:lang w:val="en-US" w:eastAsia="en-GB"/>
    </w:rPr>
  </w:style>
  <w:style w:type="character" w:customStyle="1" w:styleId="16CV-TITLEChar">
    <w:name w:val="1.6 CV-TITLE Char"/>
    <w:link w:val="16CV-TITLE"/>
    <w:rsid w:val="00F74192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character" w:customStyle="1" w:styleId="12CVChar">
    <w:name w:val="1.2 CV Char"/>
    <w:basedOn w:val="11CVChar"/>
    <w:link w:val="12CV"/>
    <w:rsid w:val="00F74192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character" w:customStyle="1" w:styleId="10CVChar">
    <w:name w:val="1.0 CV Char"/>
    <w:basedOn w:val="DefaultParagraphFont"/>
    <w:link w:val="10CV"/>
    <w:rsid w:val="0094139E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15CV-COMPANY">
    <w:name w:val="1.5 CV-COMPANY"/>
    <w:basedOn w:val="Normal"/>
    <w:link w:val="15CV-COMPANYChar"/>
    <w:qFormat/>
    <w:rsid w:val="00F74192"/>
    <w:pPr>
      <w:tabs>
        <w:tab w:val="right" w:pos="9498"/>
      </w:tabs>
      <w:spacing w:after="0" w:line="240" w:lineRule="auto"/>
      <w:ind w:left="-288" w:right="-475"/>
      <w:jc w:val="both"/>
    </w:pPr>
    <w:rPr>
      <w:rFonts w:ascii="Franklin Gothic Medium" w:eastAsia="Calibri" w:hAnsi="Franklin Gothic Medium" w:cs="Times New Roman"/>
      <w:bCs/>
      <w:color w:val="595959"/>
      <w:lang w:val="en-US" w:eastAsia="en-GB"/>
    </w:rPr>
  </w:style>
  <w:style w:type="paragraph" w:customStyle="1" w:styleId="SHText">
    <w:name w:val="SH Text"/>
    <w:basedOn w:val="Normal"/>
    <w:link w:val="SHTextChar"/>
    <w:qFormat/>
    <w:rsid w:val="00F74192"/>
    <w:pPr>
      <w:spacing w:after="0" w:line="240" w:lineRule="auto"/>
      <w:ind w:left="-630" w:right="-472"/>
      <w:jc w:val="both"/>
    </w:pPr>
    <w:rPr>
      <w:rFonts w:ascii="Arial Nova Light" w:eastAsia="Calibri" w:hAnsi="Arial Nova Light" w:cs="Times New Roman"/>
      <w:color w:val="595959"/>
      <w:lang w:val="en-US" w:eastAsia="en-GB"/>
    </w:rPr>
  </w:style>
  <w:style w:type="character" w:customStyle="1" w:styleId="15CV-COMPANYChar">
    <w:name w:val="1.5 CV-COMPANY Char"/>
    <w:basedOn w:val="DefaultParagraphFont"/>
    <w:link w:val="15CV-COMPANY"/>
    <w:rsid w:val="00F74192"/>
    <w:rPr>
      <w:rFonts w:ascii="Franklin Gothic Medium" w:eastAsia="Calibri" w:hAnsi="Franklin Gothic Medium" w:cs="Times New Roman"/>
      <w:bCs/>
      <w:color w:val="595959"/>
      <w:kern w:val="0"/>
      <w:lang w:val="en-GB" w:eastAsia="en-GB"/>
      <w14:ligatures w14:val="none"/>
    </w:rPr>
  </w:style>
  <w:style w:type="character" w:customStyle="1" w:styleId="SHTextChar">
    <w:name w:val="SH Text Char"/>
    <w:link w:val="SHText"/>
    <w:rsid w:val="00F74192"/>
    <w:rPr>
      <w:rFonts w:ascii="Arial Nova Light" w:eastAsia="Calibri" w:hAnsi="Arial Nova Light" w:cs="Times New Roman"/>
      <w:color w:val="595959"/>
      <w:kern w:val="0"/>
      <w:lang w:eastAsia="en-GB"/>
      <w14:ligatures w14:val="none"/>
    </w:rPr>
  </w:style>
  <w:style w:type="paragraph" w:customStyle="1" w:styleId="32PD">
    <w:name w:val="3.2 PD—"/>
    <w:basedOn w:val="SHText"/>
    <w:link w:val="32PDChar"/>
    <w:qFormat/>
    <w:rsid w:val="004A2D31"/>
    <w:pPr>
      <w:numPr>
        <w:numId w:val="3"/>
      </w:numPr>
      <w:ind w:left="2520"/>
    </w:pPr>
    <w:rPr>
      <w:noProof/>
      <w:sz w:val="20"/>
      <w:szCs w:val="20"/>
    </w:rPr>
  </w:style>
  <w:style w:type="paragraph" w:customStyle="1" w:styleId="27A-SUBHEAD">
    <w:name w:val="2.7 A-SUBHEAD"/>
    <w:basedOn w:val="Normal"/>
    <w:link w:val="27A-SUBHEADChar"/>
    <w:qFormat/>
    <w:rsid w:val="004A2D31"/>
    <w:pPr>
      <w:widowControl w:val="0"/>
      <w:autoSpaceDE w:val="0"/>
      <w:autoSpaceDN w:val="0"/>
      <w:spacing w:after="80" w:line="240" w:lineRule="auto"/>
      <w:ind w:left="-274" w:right="29"/>
    </w:pPr>
    <w:rPr>
      <w:rFonts w:ascii="Arial Nova" w:eastAsia="+mn-ea" w:hAnsi="Arial Nova" w:cs="+mn-cs"/>
      <w:b/>
      <w:bCs/>
      <w:color w:val="012249"/>
      <w:spacing w:val="4"/>
      <w:kern w:val="24"/>
      <w:lang w:val="en-US" w:bidi="en-US"/>
    </w:rPr>
  </w:style>
  <w:style w:type="character" w:customStyle="1" w:styleId="32PDChar">
    <w:name w:val="3.2 PD— Char"/>
    <w:basedOn w:val="SHTextChar"/>
    <w:link w:val="32PD"/>
    <w:rsid w:val="004A2D31"/>
    <w:rPr>
      <w:rFonts w:ascii="Arial Nova Light" w:eastAsia="Calibri" w:hAnsi="Arial Nova Light" w:cs="Times New Roman"/>
      <w:noProof/>
      <w:color w:val="595959"/>
      <w:kern w:val="0"/>
      <w:sz w:val="20"/>
      <w:szCs w:val="20"/>
      <w:lang w:eastAsia="en-GB"/>
      <w14:ligatures w14:val="none"/>
    </w:rPr>
  </w:style>
  <w:style w:type="character" w:customStyle="1" w:styleId="27A-SUBHEADChar">
    <w:name w:val="2.7 A-SUBHEAD Char"/>
    <w:basedOn w:val="DefaultParagraphFont"/>
    <w:link w:val="27A-SUBHEAD"/>
    <w:rsid w:val="004A2D31"/>
    <w:rPr>
      <w:rFonts w:ascii="Arial Nova" w:eastAsia="+mn-ea" w:hAnsi="Arial Nova" w:cs="+mn-cs"/>
      <w:b/>
      <w:bCs/>
      <w:color w:val="012249"/>
      <w:spacing w:val="4"/>
      <w:kern w:val="24"/>
      <w:lang w:bidi="en-US"/>
      <w14:ligatures w14:val="none"/>
    </w:rPr>
  </w:style>
  <w:style w:type="paragraph" w:customStyle="1" w:styleId="14CV-BODY">
    <w:name w:val="1.4 CV-BODY"/>
    <w:basedOn w:val="42DOC-SPACER"/>
    <w:link w:val="14CV-BODYChar"/>
    <w:qFormat/>
    <w:rsid w:val="0094139E"/>
    <w:pPr>
      <w:ind w:left="-270"/>
    </w:pPr>
    <w:rPr>
      <w:sz w:val="18"/>
      <w:szCs w:val="18"/>
    </w:rPr>
  </w:style>
  <w:style w:type="character" w:customStyle="1" w:styleId="14CV-BODYChar">
    <w:name w:val="1.4 CV-BODY Char"/>
    <w:basedOn w:val="42DOC-SPACERChar"/>
    <w:link w:val="14CV-BODY"/>
    <w:rsid w:val="0094139E"/>
    <w:rPr>
      <w:rFonts w:ascii="Arial Nova Light" w:eastAsia="Calibri" w:hAnsi="Arial Nova Light" w:cs="Times New Roman"/>
      <w:color w:val="595959"/>
      <w:kern w:val="0"/>
      <w:sz w:val="18"/>
      <w:szCs w:val="18"/>
      <w:lang w:eastAsia="en-GB"/>
      <w14:ligatures w14:val="none"/>
    </w:rPr>
  </w:style>
  <w:style w:type="paragraph" w:customStyle="1" w:styleId="31PD-BOD">
    <w:name w:val="3.1 PD-BOD"/>
    <w:basedOn w:val="14CV-BODY"/>
    <w:link w:val="31PD-BODChar"/>
    <w:rsid w:val="00C238A1"/>
    <w:rPr>
      <w:noProof/>
      <w:sz w:val="20"/>
      <w:szCs w:val="20"/>
    </w:rPr>
  </w:style>
  <w:style w:type="character" w:customStyle="1" w:styleId="31PD-BODChar">
    <w:name w:val="3.1 PD-BOD Char"/>
    <w:basedOn w:val="14CV-BODYChar"/>
    <w:link w:val="31PD-BOD"/>
    <w:rsid w:val="00C238A1"/>
    <w:rPr>
      <w:rFonts w:ascii="Arial Nova Light" w:eastAsia="Calibri" w:hAnsi="Arial Nova Light" w:cs="Times New Roman"/>
      <w:noProof/>
      <w:color w:val="595959"/>
      <w:kern w:val="0"/>
      <w:sz w:val="20"/>
      <w:szCs w:val="20"/>
      <w:lang w:eastAsia="en-GB"/>
      <w14:ligatures w14:val="none"/>
    </w:rPr>
  </w:style>
  <w:style w:type="paragraph" w:customStyle="1" w:styleId="31PD-INDENT">
    <w:name w:val="3.1 PD-INDENT"/>
    <w:basedOn w:val="SHText"/>
    <w:link w:val="31PD-INDENTChar"/>
    <w:qFormat/>
    <w:rsid w:val="004A2D31"/>
    <w:pPr>
      <w:ind w:left="2160"/>
    </w:pPr>
    <w:rPr>
      <w:noProof/>
      <w:sz w:val="20"/>
      <w:szCs w:val="20"/>
    </w:rPr>
  </w:style>
  <w:style w:type="character" w:customStyle="1" w:styleId="31PD-INDENTChar">
    <w:name w:val="3.1 PD-INDENT Char"/>
    <w:basedOn w:val="SHTextChar"/>
    <w:link w:val="31PD-INDENT"/>
    <w:rsid w:val="004A2D31"/>
    <w:rPr>
      <w:rFonts w:ascii="Arial Nova Light" w:eastAsia="Calibri" w:hAnsi="Arial Nova Light" w:cs="Times New Roman"/>
      <w:noProof/>
      <w:color w:val="595959"/>
      <w:kern w:val="0"/>
      <w:sz w:val="20"/>
      <w:szCs w:val="20"/>
      <w:lang w:eastAsia="en-GB"/>
      <w14:ligatures w14:val="none"/>
    </w:rPr>
  </w:style>
  <w:style w:type="paragraph" w:customStyle="1" w:styleId="13CV">
    <w:name w:val="1.3 CV"/>
    <w:basedOn w:val="12CV"/>
    <w:link w:val="13CVChar"/>
    <w:qFormat/>
    <w:rsid w:val="0094139E"/>
    <w:pPr>
      <w:ind w:left="1080" w:hanging="288"/>
    </w:pPr>
  </w:style>
  <w:style w:type="character" w:customStyle="1" w:styleId="13CVChar">
    <w:name w:val="1.3 CV Char"/>
    <w:basedOn w:val="12CVChar"/>
    <w:link w:val="13CV"/>
    <w:rsid w:val="0094139E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26A-BOD">
    <w:name w:val="2.6 A-BOD"/>
    <w:basedOn w:val="SHTextBold"/>
    <w:link w:val="26A-BODChar"/>
    <w:qFormat/>
    <w:rsid w:val="00567FE8"/>
    <w:pPr>
      <w:spacing w:line="260" w:lineRule="exact"/>
      <w:ind w:left="-274" w:right="-475"/>
    </w:pPr>
    <w:rPr>
      <w:rFonts w:ascii="Arial Nova Light" w:hAnsi="Arial Nova Light"/>
      <w:noProof/>
      <w:sz w:val="21"/>
      <w:szCs w:val="21"/>
      <w:lang w:bidi="en-US"/>
    </w:rPr>
  </w:style>
  <w:style w:type="character" w:customStyle="1" w:styleId="26A-BODChar">
    <w:name w:val="2.6 A-BOD Char"/>
    <w:basedOn w:val="SHTextBoldChar"/>
    <w:link w:val="26A-BOD"/>
    <w:rsid w:val="00567FE8"/>
    <w:rPr>
      <w:rFonts w:ascii="Arial Nova Light" w:eastAsia="Calibri" w:hAnsi="Arial Nova Light" w:cs="Times New Roman"/>
      <w:noProof/>
      <w:color w:val="595959"/>
      <w:kern w:val="0"/>
      <w:sz w:val="21"/>
      <w:szCs w:val="21"/>
      <w:lang w:eastAsia="en-GB" w:bidi="en-US"/>
      <w14:ligatures w14:val="none"/>
    </w:rPr>
  </w:style>
  <w:style w:type="paragraph" w:customStyle="1" w:styleId="30PD-BOD">
    <w:name w:val="3.0 PD-BOD"/>
    <w:basedOn w:val="16CV-TITLE"/>
    <w:link w:val="30PD-BODChar"/>
    <w:qFormat/>
    <w:rsid w:val="004A2D31"/>
  </w:style>
  <w:style w:type="character" w:customStyle="1" w:styleId="30PD-BODChar">
    <w:name w:val="3.0 PD-BOD Char"/>
    <w:basedOn w:val="16CV-TITLEChar"/>
    <w:link w:val="30PD-BOD"/>
    <w:rsid w:val="004A2D31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23A">
    <w:name w:val="2.3 A•"/>
    <w:basedOn w:val="22A"/>
    <w:link w:val="23AChar"/>
    <w:qFormat/>
    <w:rsid w:val="00190586"/>
    <w:pPr>
      <w:ind w:left="1080"/>
    </w:pPr>
  </w:style>
  <w:style w:type="character" w:customStyle="1" w:styleId="22AChar">
    <w:name w:val="2.2 A• Char"/>
    <w:basedOn w:val="DefaultParagraphFont"/>
    <w:link w:val="22A"/>
    <w:rsid w:val="00190586"/>
    <w:rPr>
      <w:rFonts w:ascii="Arial Nova Light" w:eastAsia="Calibri" w:hAnsi="Arial Nova Light" w:cs="Times New Roman"/>
      <w:noProof/>
      <w:color w:val="595959"/>
      <w:kern w:val="0"/>
      <w:sz w:val="21"/>
      <w:szCs w:val="21"/>
      <w:lang w:val="en-GB" w:eastAsia="en-GB" w:bidi="en-US"/>
      <w14:ligatures w14:val="none"/>
    </w:rPr>
  </w:style>
  <w:style w:type="character" w:customStyle="1" w:styleId="23AChar">
    <w:name w:val="2.3 A• Char"/>
    <w:basedOn w:val="22AChar"/>
    <w:link w:val="23A"/>
    <w:rsid w:val="00190586"/>
    <w:rPr>
      <w:rFonts w:ascii="Arial Nova Light" w:eastAsia="Calibri" w:hAnsi="Arial Nova Light" w:cs="Times New Roman"/>
      <w:noProof/>
      <w:color w:val="595959"/>
      <w:kern w:val="0"/>
      <w:sz w:val="21"/>
      <w:szCs w:val="21"/>
      <w:lang w:val="en-GB" w:eastAsia="en-GB" w:bidi="en-US"/>
      <w14:ligatures w14:val="none"/>
    </w:rPr>
  </w:style>
  <w:style w:type="paragraph" w:customStyle="1" w:styleId="24A">
    <w:name w:val="2.4 A###"/>
    <w:basedOn w:val="26A-BOD"/>
    <w:link w:val="24AChar"/>
    <w:qFormat/>
    <w:rsid w:val="002C3C63"/>
    <w:pPr>
      <w:numPr>
        <w:numId w:val="7"/>
      </w:numPr>
    </w:pPr>
  </w:style>
  <w:style w:type="character" w:customStyle="1" w:styleId="24AChar">
    <w:name w:val="2.4 A### Char"/>
    <w:basedOn w:val="26A-BODChar"/>
    <w:link w:val="24A"/>
    <w:rsid w:val="002C3C63"/>
    <w:rPr>
      <w:rFonts w:ascii="Arial Nova Light" w:eastAsia="Calibri" w:hAnsi="Arial Nova Light" w:cs="Times New Roman"/>
      <w:noProof/>
      <w:color w:val="595959"/>
      <w:kern w:val="0"/>
      <w:sz w:val="21"/>
      <w:szCs w:val="21"/>
      <w:lang w:eastAsia="en-GB" w:bidi="en-US"/>
      <w14:ligatures w14:val="none"/>
    </w:rPr>
  </w:style>
  <w:style w:type="paragraph" w:customStyle="1" w:styleId="25A">
    <w:name w:val="2.5 A—"/>
    <w:basedOn w:val="26A-BOD"/>
    <w:link w:val="25AChar"/>
    <w:qFormat/>
    <w:rsid w:val="002C3C63"/>
    <w:pPr>
      <w:numPr>
        <w:numId w:val="8"/>
      </w:numPr>
      <w:ind w:left="374" w:hanging="288"/>
    </w:pPr>
  </w:style>
  <w:style w:type="character" w:customStyle="1" w:styleId="25AChar">
    <w:name w:val="2.5 A— Char"/>
    <w:basedOn w:val="26A-BODChar"/>
    <w:link w:val="25A"/>
    <w:rsid w:val="002C3C63"/>
    <w:rPr>
      <w:rFonts w:ascii="Arial Nova Light" w:eastAsia="Calibri" w:hAnsi="Arial Nova Light" w:cs="Times New Roman"/>
      <w:noProof/>
      <w:color w:val="595959"/>
      <w:kern w:val="0"/>
      <w:sz w:val="21"/>
      <w:szCs w:val="21"/>
      <w:lang w:eastAsia="en-GB" w:bidi="en-US"/>
      <w14:ligatures w14:val="none"/>
    </w:rPr>
  </w:style>
  <w:style w:type="paragraph" w:customStyle="1" w:styleId="41DOC-CLIENTJOB">
    <w:name w:val="4.1 DOC- CLIENT/JOB"/>
    <w:basedOn w:val="SmallHeading"/>
    <w:link w:val="41DOC-CLIENTJOBChar"/>
    <w:qFormat/>
    <w:rsid w:val="00524182"/>
    <w:pPr>
      <w:spacing w:after="120"/>
      <w:ind w:left="-270" w:right="-778"/>
    </w:pPr>
    <w:rPr>
      <w:sz w:val="29"/>
      <w:szCs w:val="29"/>
    </w:rPr>
  </w:style>
  <w:style w:type="character" w:customStyle="1" w:styleId="41DOC-CLIENTJOBChar">
    <w:name w:val="4.1 DOC- CLIENT/JOB Char"/>
    <w:basedOn w:val="SmallHeadingChar"/>
    <w:link w:val="41DOC-CLIENTJOB"/>
    <w:rsid w:val="00524182"/>
    <w:rPr>
      <w:rFonts w:ascii="Georgia" w:eastAsia="Calibri" w:hAnsi="Georgia" w:cs="Times New Roman"/>
      <w:color w:val="012249"/>
      <w:kern w:val="0"/>
      <w:sz w:val="29"/>
      <w:szCs w:val="29"/>
      <w:lang w:eastAsia="en-GB" w:bidi="en-US"/>
      <w14:ligatures w14:val="none"/>
    </w:rPr>
  </w:style>
  <w:style w:type="paragraph" w:customStyle="1" w:styleId="SHBullets">
    <w:name w:val="SH Bullets"/>
    <w:basedOn w:val="Normal"/>
    <w:rsid w:val="00EE5326"/>
    <w:pPr>
      <w:numPr>
        <w:numId w:val="10"/>
      </w:numPr>
      <w:spacing w:after="0" w:line="240" w:lineRule="auto"/>
      <w:ind w:right="-472"/>
      <w:jc w:val="both"/>
    </w:pPr>
    <w:rPr>
      <w:rFonts w:ascii="Franklin Gothic Book" w:eastAsia="Calibri" w:hAnsi="Franklin Gothic Book" w:cs="Times New Roman"/>
      <w:noProof/>
      <w:color w:val="595959"/>
      <w:lang w:val="en-US" w:eastAsia="en-GB"/>
    </w:rPr>
  </w:style>
  <w:style w:type="paragraph" w:customStyle="1" w:styleId="SHHeading">
    <w:name w:val="SH Heading"/>
    <w:basedOn w:val="SmallHeading"/>
    <w:link w:val="SHHeadingChar"/>
    <w:qFormat/>
    <w:rsid w:val="00EE5326"/>
    <w:pPr>
      <w:ind w:left="-274" w:right="-778"/>
    </w:pPr>
    <w:rPr>
      <w:noProof/>
      <w:sz w:val="36"/>
    </w:rPr>
  </w:style>
  <w:style w:type="character" w:customStyle="1" w:styleId="SHHeadingChar">
    <w:name w:val="SH Heading Char"/>
    <w:link w:val="SHHeading"/>
    <w:rsid w:val="00EE5326"/>
    <w:rPr>
      <w:rFonts w:ascii="Georgia" w:eastAsia="Calibri" w:hAnsi="Georgia" w:cs="Times New Roman"/>
      <w:noProof/>
      <w:color w:val="012249"/>
      <w:kern w:val="0"/>
      <w:sz w:val="36"/>
      <w:szCs w:val="28"/>
      <w:lang w:eastAsia="en-GB" w:bidi="en-US"/>
      <w14:ligatures w14:val="none"/>
    </w:rPr>
  </w:style>
  <w:style w:type="paragraph" w:customStyle="1" w:styleId="1CV">
    <w:name w:val="1 CV"/>
    <w:basedOn w:val="Normal"/>
    <w:link w:val="1CVChar"/>
    <w:qFormat/>
    <w:rsid w:val="00D20C3A"/>
    <w:pPr>
      <w:spacing w:after="0" w:line="240" w:lineRule="auto"/>
      <w:ind w:left="90" w:right="-472" w:hanging="360"/>
      <w:jc w:val="both"/>
    </w:pPr>
    <w:rPr>
      <w:rFonts w:ascii="Arial Nova Light" w:eastAsia="Calibri" w:hAnsi="Arial Nova Light" w:cs="Times New Roman"/>
      <w:noProof/>
      <w:color w:val="595959"/>
      <w:sz w:val="20"/>
      <w:szCs w:val="20"/>
      <w:lang w:eastAsia="en-GB"/>
    </w:rPr>
  </w:style>
  <w:style w:type="paragraph" w:customStyle="1" w:styleId="2CV">
    <w:name w:val="2 CV"/>
    <w:basedOn w:val="1CV"/>
    <w:link w:val="2CVChar"/>
    <w:qFormat/>
    <w:rsid w:val="001E29B6"/>
    <w:pPr>
      <w:numPr>
        <w:numId w:val="4"/>
      </w:numPr>
    </w:pPr>
  </w:style>
  <w:style w:type="paragraph" w:customStyle="1" w:styleId="3CV">
    <w:name w:val="3 CV"/>
    <w:basedOn w:val="2CV"/>
    <w:link w:val="3CVChar"/>
    <w:qFormat/>
    <w:rsid w:val="00D20C3A"/>
  </w:style>
  <w:style w:type="character" w:customStyle="1" w:styleId="2CVChar">
    <w:name w:val="2 CV Char"/>
    <w:basedOn w:val="1CVChar"/>
    <w:link w:val="2CV"/>
    <w:rsid w:val="001E29B6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JOBTITLE">
    <w:name w:val="JOB TITLE"/>
    <w:basedOn w:val="Normal"/>
    <w:link w:val="JOBTITLEChar"/>
    <w:qFormat/>
    <w:rsid w:val="00D20C3A"/>
    <w:pPr>
      <w:tabs>
        <w:tab w:val="right" w:pos="9498"/>
      </w:tabs>
      <w:spacing w:after="0" w:line="240" w:lineRule="auto"/>
      <w:ind w:left="-284" w:right="-472"/>
      <w:jc w:val="both"/>
    </w:pPr>
    <w:rPr>
      <w:rFonts w:ascii="Arial Nova Light" w:eastAsia="Calibri" w:hAnsi="Arial Nova Light" w:cs="Times New Roman"/>
      <w:noProof/>
      <w:color w:val="595959"/>
      <w:sz w:val="20"/>
      <w:szCs w:val="20"/>
      <w:lang w:eastAsia="en-GB"/>
    </w:rPr>
  </w:style>
  <w:style w:type="character" w:customStyle="1" w:styleId="JOBTITLEChar">
    <w:name w:val="JOB TITLE Char"/>
    <w:link w:val="JOBTITLE"/>
    <w:rsid w:val="00D20C3A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character" w:customStyle="1" w:styleId="3CVChar">
    <w:name w:val="3 CV Char"/>
    <w:basedOn w:val="2CVChar"/>
    <w:link w:val="3CV"/>
    <w:rsid w:val="00D20C3A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character" w:customStyle="1" w:styleId="1CVChar">
    <w:name w:val="1 CV Char"/>
    <w:basedOn w:val="DefaultParagraphFont"/>
    <w:link w:val="1CV"/>
    <w:rsid w:val="00D20C3A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COMPANYTITLE">
    <w:name w:val="COMPANY TITLE"/>
    <w:basedOn w:val="Normal"/>
    <w:link w:val="COMPANYTITLEChar"/>
    <w:qFormat/>
    <w:rsid w:val="00D20C3A"/>
    <w:pPr>
      <w:tabs>
        <w:tab w:val="right" w:pos="9498"/>
      </w:tabs>
      <w:spacing w:after="0" w:line="240" w:lineRule="auto"/>
      <w:ind w:left="-288" w:right="-475"/>
      <w:jc w:val="both"/>
    </w:pPr>
    <w:rPr>
      <w:rFonts w:ascii="Franklin Gothic Medium" w:eastAsia="Calibri" w:hAnsi="Franklin Gothic Medium" w:cs="Times New Roman"/>
      <w:bCs/>
      <w:color w:val="595959"/>
      <w:lang w:eastAsia="en-GB"/>
    </w:rPr>
  </w:style>
  <w:style w:type="character" w:customStyle="1" w:styleId="COMPANYTITLEChar">
    <w:name w:val="COMPANY TITLE Char"/>
    <w:basedOn w:val="DefaultParagraphFont"/>
    <w:link w:val="COMPANYTITLE"/>
    <w:rsid w:val="00D20C3A"/>
    <w:rPr>
      <w:rFonts w:ascii="Franklin Gothic Medium" w:eastAsia="Calibri" w:hAnsi="Franklin Gothic Medium" w:cs="Times New Roman"/>
      <w:bCs/>
      <w:color w:val="595959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4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3.emf"/></Relationships>
</file>

<file path=word/_rels/header4.xml.rels><?xml version="1.0" encoding="UTF-8"?>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?><Relationships xmlns="http://schemas.openxmlformats.org/package/2006/relationships"><Relationship Id="rId1" Type="http://schemas.openxmlformats.org/officeDocument/2006/relationships/attachedTemplate" Target="https://sheffieldhaworthlimited.sharepoint.com/prtc/Asset%20Management/SH%20USA/Admin/CV%20&amp;%20Assessment%20Templates%20(2024)%20(GENERIC)/CV%20&amp;%20Assessment%20Template%20-%20Generic%20(no%20Scorecard)%20-%202024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e6d124-157e-4db3-accf-90154e53f67d" xsi:nil="true"/>
    <lcf76f155ced4ddcb4097134ff3c332f xmlns="73926186-4678-4be0-9959-e45b63b3b80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53A95BB45A1943AAE590E5142CE3F5" ma:contentTypeVersion="23" ma:contentTypeDescription="Create a new document." ma:contentTypeScope="" ma:versionID="d48639c435e92db2ae0c5523832ef200">
  <xsd:schema xmlns:xsd="http://www.w3.org/2001/XMLSchema" xmlns:xs="http://www.w3.org/2001/XMLSchema" xmlns:p="http://schemas.microsoft.com/office/2006/metadata/properties" xmlns:ns2="8fe6d124-157e-4db3-accf-90154e53f67d" xmlns:ns3="73926186-4678-4be0-9959-e45b63b3b802" targetNamespace="http://schemas.microsoft.com/office/2006/metadata/properties" ma:root="true" ma:fieldsID="d7d563db477a324b4802383da70580ec" ns2:_="" ns3:_="">
    <xsd:import namespace="8fe6d124-157e-4db3-accf-90154e53f67d"/>
    <xsd:import namespace="73926186-4678-4be0-9959-e45b63b3b80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2:TaxCatchAll" minOccurs="0"/>
                <xsd:element ref="ns3:MediaServiceOCR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d124-157e-4db3-accf-90154e53f67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0df0fcf-db67-4e06-9d0f-dfbf04ac3be6}" ma:internalName="TaxCatchAll" ma:showField="CatchAllData" ma:web="8fe6d124-157e-4db3-accf-90154e53f6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926186-4678-4be0-9959-e45b63b3b8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497af4df-0819-45cf-861e-f6122f4a9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BC664D-C033-46E0-837E-5F0B5433B25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4E54A23-4D67-4EFB-8AAD-5B381D58AD88}">
  <ds:schemaRefs>
    <ds:schemaRef ds:uri="http://schemas.microsoft.com/office/2006/metadata/properties"/>
    <ds:schemaRef ds:uri="http://schemas.microsoft.com/office/infopath/2007/PartnerControls"/>
    <ds:schemaRef ds:uri="8fe6d124-157e-4db3-accf-90154e53f67d"/>
    <ds:schemaRef ds:uri="73926186-4678-4be0-9959-e45b63b3b802"/>
  </ds:schemaRefs>
</ds:datastoreItem>
</file>

<file path=customXml/itemProps3.xml><?xml version="1.0" encoding="utf-8"?>
<ds:datastoreItem xmlns:ds="http://schemas.openxmlformats.org/officeDocument/2006/customXml" ds:itemID="{6DDEEE11-79A6-4574-8641-1A9991B5F3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e6d124-157e-4db3-accf-90154e53f67d"/>
    <ds:schemaRef ds:uri="73926186-4678-4be0-9959-e45b63b3b8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DFF1A19-CF3B-453B-90DD-8DB6098673C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CV%20&amp;%20Assessment%20Template%20-%20Generic%20(no%20Scorecard)%20-%202024</Template>
  <TotalTime>2</TotalTime>
  <Pages>4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 Fischer</dc:creator>
  <cp:keywords/>
  <dc:description/>
  <cp:lastModifiedBy>Amber Shamim</cp:lastModifiedBy>
  <cp:revision>2</cp:revision>
  <cp:lastPrinted>2024-03-16T01:25:00Z</cp:lastPrinted>
  <dcterms:created xsi:type="dcterms:W3CDTF">2026-05-15T04:44:00Z</dcterms:created>
  <dcterms:modified xsi:type="dcterms:W3CDTF">2026-05-15T04:44:00Z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0x0101008F53A95BB45A1943AAE590E5142CE3F5</vt:lpwstr>
  </property>
  <property fmtid="{D5CDD505-2E9C-101B-9397-08002B2CF9AE}" pid="3" name="MediaServiceImageTags">
    <vt:lpwstr/>
  </property>
</Properties>
</file>