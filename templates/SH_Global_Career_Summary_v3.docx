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Candidate Profile</w:t>
      </w:r>
      <w:bookmarkStart w:id="3" w:name="Text8"/>
    </w:p>
    <w:bookmarkEnd w:id="3"/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Text31"/>
            <w:enabled/>
            <w:calcOnExit w:val="0"/>
            <w:textInput>
              <w:default w:val="{{CANDIDATE_NAME}}"/>
            </w:textInput>
          </w:ffData>
        </w:fldChar>
      </w:r>
      <w:bookmarkStart w:id="4" w:name="Text31"/>
      <w:r>
        <w:rPr>
          <w:rFonts w:ascii="Raleway" w:hAnsi="Raleway"/>
        </w:rPr>
        <w:instrText xml:space="preserve"> FORMTEXT </w:instrText>
        <w:fldChar w:fldCharType="separate"/>
        <w:t>{{CANDIDATE_NAME}}</w:t>
        <w:fldChar w:fldCharType="end"/>
      </w:r>
      <w:bookmarkEnd w:id="4"/>
      <w:r>
        <w:rPr>
          <w:rFonts w:ascii="Raleway" w:hAnsi="Raleway"/>
        </w:rPr>
        <w:t xml:space="preserve"> </w:t>
      </w:r>
      <w:r>
        <w:rPr>
          <w:rFonts w:ascii="Raleway" w:hAnsi="Raleway"/>
          <w:color w:val="00B0F0"/>
        </w:rPr>
        <w:t>|</w:t>
      </w:r>
      <w:r>
        <w:rPr>
          <w:rFonts w:ascii="Raleway" w:hAnsi="Raleway"/>
          <w:color w:val="808080"/>
        </w:rPr>
        <w:t xml:space="preserve">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URRENT_EMPLOYER}}"/>
            </w:textInput>
          </w:ffData>
        </w:fldChar>
        <w:instrText xml:space="preserve"> FORMTEXT </w:instrText>
        <w:fldChar w:fldCharType="separate"/>
        <w:t>{{CURRENT_EMPLOYER}}</w:t>
        <w:fldChar w:fldCharType="end"/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LIENT_COMPANY}}"/>
            </w:textInput>
          </w:ffData>
        </w:fldChar>
        <w:instrText xml:space="preserve"> FORMTEXT </w:instrText>
        <w:fldChar w:fldCharType="separate"/>
        <w:t>{{CLIENT_COMPANY}}</w:t>
        <w:fldChar w:fldCharType="end"/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>
        <w:rPr>
          <w:rFonts w:ascii="Raleway" w:hAnsi="Raleway"/>
          <w:sz w:val="29"/>
          <w:szCs w:val="29"/>
        </w:rPr>
        <w:fldChar w:fldCharType="begin">
          <w:ffData>
            <w:name w:val=""/>
            <w:enabled/>
            <w:calcOnExit w:val="0"/>
            <w:textInput>
              <w:default w:val="{{SEARCH_TITLE}}"/>
            </w:textInput>
          </w:ffData>
        </w:fldChar>
        <w:instrText xml:space="preserve"> FORMTEXT </w:instrText>
        <w:fldChar w:fldCharType="separate"/>
        <w:t>{{SEARCH_TITLE}}</w:t>
        <w:fldChar w:fldCharType="end"/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begin">
          <w:ffData>
            <w:name w:val=""/>
            <w:enabled/>
            <w:calcOnExit w:val="0"/>
            <w:textInput>
              <w:default w:val="{{MONTH_YEAR}}"/>
            </w:textInput>
          </w:ffData>
        </w:fldChar>
        <w:instrText xml:space="preserve"> FORMTEXT </w:instrText>
        <w:fldChar w:fldCharType="separate"/>
        <w:t>{{MONTH_YEAR}}</w:t>
        <w:fldChar w:fldCharType="end"/>
        <w:t xml:space="preserve"/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bookmarkEnd w:id="0"/>
      <w:bookmarkEnd w:id="1"/>
      <w:r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Motivations</w:t>
      </w:r>
      <w:r>
        <w:rPr>
          <w:rFonts w:ascii="Raleway" w:hAnsi="Raleway"/>
          <w:b w:val="0"/>
          <w:bCs w:val="0"/>
        </w:rPr>
        <w:t>:</w:t>
      </w:r>
    </w:p>
    <w:p w14:paraId="2B24D97B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Client Coverage:</w:t>
      </w:r>
    </w:p>
    <w:p w14:paraId="5E8F3015" w14:textId="77777777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Strategy Experience:</w:t>
      </w:r>
    </w:p>
    <w:p w14:paraId="0E00F80D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Fundraising Track Record:</w:t>
      </w:r>
    </w:p>
    <w:bookmarkEnd w:id="6"/>
    <w:p w14:paraId="401AF2A3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bookmarkEnd w:id="5"/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of Strength:</w:t>
      </w:r>
    </w:p>
    <w:p w14:paraId="1137556A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to Explore Further:</w:t>
      </w:r>
    </w:p>
    <w:p w14:paraId="2FD3586F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Closing Summary / Preferred Location:</w:t>
      </w:r>
    </w:p>
    <w:p w14:paraId="019C5B22" w14:textId="77777777" w:rsidR="00F74192" w:rsidRPr="00460082" w:rsidRDefault="003F1325" w:rsidP="0094139E">
      <w:pPr>
        <w:pStyle w:val="SHTextBold"/>
        <w:ind w:left="-274" w:right="-475"/>
        <w:rPr>
          <w:rFonts w:ascii="Raleway" w:hAnsi="Raleway"/>
          <w:sz w:val="21"/>
          <w:szCs w:val="21"/>
          <w:lang w:bidi="en-US"/>
        </w:rPr>
      </w:pPr>
      <w:r>
        <w:rPr>
          <w:rFonts w:ascii="Raleway" w:hAnsi="Raleway"/>
          <w:sz w:val="21"/>
          <w:szCs w:val="21"/>
          <w:lang w:bidi="en-US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  <w:instrText xml:space="preserve"> FORMTEXT </w:instrText>
        <w:fldChar w:fldCharType="separate"/>
        <w:t>[INSERT TEXT]</w:t>
        <w:fldChar w:fldCharType="end"/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Business Experience</w:t>
      </w:r>
    </w:p>
    <w:p w14:paraId="4146D7B2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55CD9729" w14:textId="77777777" w:rsidR="00986DF4" w:rsidRPr="00046044" w:rsidRDefault="00986DF4" w:rsidP="003F1325">
      <w:pPr>
        <w:pStyle w:val="14CV-BODY"/>
        <w:rPr>
          <w:rFonts w:ascii="Raleway" w:hAnsi="Raleway"/>
        </w:rPr>
      </w:pPr>
    </w:p>
    <w:p w14:paraId="4B2CF562" w14:textId="0DEA2740" w:rsidR="00F74192" w:rsidRPr="00046044" w:rsidRDefault="00F74192" w:rsidP="00F74192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1_NAME}}"/>
            </w:textInput>
          </w:ffData>
        </w:fldChar>
      </w:r>
      <w:bookmarkStart w:id="7" w:name="Text30"/>
      <w:r>
        <w:rPr>
          <w:rFonts w:ascii="Raleway" w:hAnsi="Raleway"/>
          <w:caps/>
        </w:rPr>
        <w:instrText xml:space="preserve"> FORMTEXT </w:instrText>
        <w:fldChar w:fldCharType="separate"/>
        <w:t>{{COMPANY_1_NAME}}</w:t>
        <w:fldChar w:fldCharType="end"/>
      </w:r>
      <w:bookmarkEnd w:id="7"/>
      <w:r>
        <w:rPr>
          <w:rFonts w:ascii="Raleway" w:hAnsi="Raleway"/>
          <w:caps/>
        </w:rPr>
        <w:t xml:space="preserve">, </w:t>
        <w:fldChar w:fldCharType="begin">
          <w:ffData>
            <w:name w:val=""/>
            <w:enabled/>
            <w:calcOnExit w:val="0"/>
            <w:textInput>
              <w:default w:val="{{COMPANY_1_LOCATION}}"/>
            </w:textInput>
          </w:ffData>
        </w:fldChar>
        <w:instrText xml:space="preserve"> FORMTEXT </w:instrText>
        <w:fldChar w:fldCharType="separate"/>
        <w:t>{{COMPANY_1_LOCATION}}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START}}"/>
            </w:textInput>
          </w:ffData>
        </w:fldChar>
        <w:instrText xml:space="preserve"> FORMTEXT </w:instrText>
        <w:fldChar w:fldCharType="separate"/>
        <w:t>{{COMPANY_1_START}}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>– Present</w:t>
      </w:r>
    </w:p>
    <w:p w14:paraId="16CE8340" w14:textId="77777777" w:rsidR="00F74192" w:rsidRPr="00046044" w:rsidRDefault="00F74192" w:rsidP="00F74192"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Raleway" w:eastAsia="Calibri" w:hAnsi="Raleway" w:cs="Times New Roman"/>
          <w:color w:val="595959"/>
          <w:sz w:val="20"/>
          <w:szCs w:val="20"/>
          <w:lang w:eastAsia="en-GB"/>
        </w:rPr>
      </w:pPr>
    </w:p>
    <w:p w14:paraId="0B8DEF24" w14:textId="77777777" w:rsidR="00F74192" w:rsidRPr="00046044" w:rsidRDefault="00F74192" w:rsidP="00F74192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1_ROLE}}"/>
            </w:textInput>
          </w:ffData>
        </w:fldChar>
        <w:instrText xml:space="preserve"> FORMTEXT </w:instrText>
        <w:fldChar w:fldCharType="separate"/>
        <w:t>{{COMPANY_1_ROLE}}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1_FUNCTION}}"/>
            </w:textInput>
          </w:ffData>
        </w:fldChar>
        <w:instrText xml:space="preserve"> FORMTEXT </w:instrText>
        <w:fldChar w:fldCharType="separate"/>
        <w:t>{{COMPANY_1_FUNCTION}}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1_END}}"/>
            </w:textInput>
          </w:ffData>
        </w:fldChar>
        <w:instrText xml:space="preserve"> FORMTEXT </w:instrText>
        <w:fldChar w:fldCharType="separate"/>
        <w:t>{{COMPANY_1_END}}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1_ROLE_START}}"/>
            </w:textInput>
          </w:ffData>
        </w:fldChar>
        <w:instrText xml:space="preserve"> FORMTEXT </w:instrText>
        <w:fldChar w:fldCharType="separate"/>
        <w:t>{{COMPANY_1_ROLE_START}}</w:t>
        <w:fldChar w:fldCharType="end"/>
      </w:r>
    </w:p>
    <w:p w14:paraId="5F1BF717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EE32457" w14:textId="77777777" w:rsidR="004A2D31" w:rsidRPr="00046044" w:rsidRDefault="004A2D31" w:rsidP="001E29B6">
      <w:pPr>
        <w:pStyle w:val="10CV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BULLET_1}}"/>
            </w:textInput>
          </w:ffData>
        </w:fldChar>
        <w:instrText xml:space="preserve"> FORMTEXT </w:instrText>
        <w:fldChar w:fldCharType="separate"/>
        <w:t>{{COMPANY_1_BULLET_1}}</w:t>
        <w:fldChar w:fldCharType="end"/>
      </w:r>
    </w:p>
    <w:p w14:paraId="7AF60886" w14:textId="77777777" w:rsidR="00D20C3A" w:rsidRPr="00046044" w:rsidRDefault="00D20C3A" w:rsidP="007F4EE4">
      <w:pPr>
        <w:pStyle w:val="2CV"/>
        <w:ind w:left="450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BULLET_2}}"/>
            </w:textInput>
          </w:ffData>
        </w:fldChar>
        <w:instrText xml:space="preserve"> FORMTEXT </w:instrText>
        <w:fldChar w:fldCharType="separate"/>
        <w:t>{{COMPANY_1_BULLET_2}}</w:t>
        <w:fldChar w:fldCharType="end"/>
      </w:r>
    </w:p>
    <w:p w14:paraId="4BB20499" w14:textId="77777777" w:rsidR="00D20C3A" w:rsidRPr="00046044" w:rsidRDefault="00D20C3A" w:rsidP="001E29B6">
      <w:pPr>
        <w:pStyle w:val="12CV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BULLET_3}}"/>
            </w:textInput>
          </w:ffData>
        </w:fldChar>
        <w:instrText xml:space="preserve"> FORMTEXT </w:instrText>
        <w:fldChar w:fldCharType="separate"/>
        <w:t>{{COMPANY_1_BULLET_3}}</w:t>
        <w:fldChar w:fldCharType="end"/>
      </w:r>
    </w:p>
    <w:p w14:paraId="07674E9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13F4ECD" w14:textId="77777777" w:rsidR="004A2D31" w:rsidRPr="00046044" w:rsidRDefault="004A2D31" w:rsidP="003F1325">
      <w:pPr>
        <w:pStyle w:val="14CV-BODY"/>
        <w:rPr>
          <w:rFonts w:ascii="Raleway" w:hAnsi="Raleway"/>
        </w:rPr>
      </w:pPr>
    </w:p>
    <w:p w14:paraId="14BED4AF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2_NAME}}"/>
            </w:textInput>
          </w:ffData>
        </w:fldChar>
        <w:instrText xml:space="preserve"> FORMTEXT </w:instrText>
        <w:fldChar w:fldCharType="separate"/>
        <w:t>{{COMPANY_2_NAME}}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2_LOCATION}}"/>
            </w:textInput>
          </w:ffData>
        </w:fldChar>
        <w:instrText xml:space="preserve"> FORMTEXT </w:instrText>
        <w:fldChar w:fldCharType="separate"/>
        <w:t>{{COMPANY_2_LOCATION}}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ROLE_END}}"/>
            </w:textInput>
          </w:ffData>
        </w:fldChar>
        <w:instrText xml:space="preserve"> FORMTEXT </w:instrText>
        <w:fldChar w:fldCharType="separate"/>
        <w:t>{{COMPANY_1_ROLE_END}}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  <w:fldChar w:fldCharType="begin">
          <w:ffData>
            <w:name w:val=""/>
            <w:enabled/>
            <w:calcOnExit w:val="0"/>
            <w:textInput>
              <w:default w:val="{{COMPANY_2_START}}"/>
            </w:textInput>
          </w:ffData>
        </w:fldChar>
        <w:instrText xml:space="preserve"> FORMTEXT </w:instrText>
        <w:fldChar w:fldCharType="separate"/>
        <w:t>{{COMPANY_2_START}}</w:t>
        <w:fldChar w:fldCharType="end"/>
      </w:r>
    </w:p>
    <w:p w14:paraId="77F1F89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8DBA456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2_ROLE}}"/>
            </w:textInput>
          </w:ffData>
        </w:fldChar>
        <w:instrText xml:space="preserve"> FORMTEXT </w:instrText>
        <w:fldChar w:fldCharType="separate"/>
        <w:t>{{COMPANY_2_ROLE}}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2_FUNCTION}}"/>
            </w:textInput>
          </w:ffData>
        </w:fldChar>
        <w:instrText xml:space="preserve"> FORMTEXT </w:instrText>
        <w:fldChar w:fldCharType="separate"/>
        <w:t>{{COMPANY_2_FUNCTION}}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2_END}}"/>
            </w:textInput>
          </w:ffData>
        </w:fldChar>
        <w:instrText xml:space="preserve"> FORMTEXT </w:instrText>
        <w:fldChar w:fldCharType="separate"/>
        <w:t>{{COMPANY_2_END}}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2_ROLE_START}}"/>
            </w:textInput>
          </w:ffData>
        </w:fldChar>
        <w:instrText xml:space="preserve"> FORMTEXT </w:instrText>
        <w:fldChar w:fldCharType="separate"/>
        <w:t>{{COMPANY_2_ROLE_START}}</w:t>
        <w:fldChar w:fldCharType="end"/>
      </w:r>
    </w:p>
    <w:p w14:paraId="3D3C301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90E9D34" w14:textId="77777777" w:rsidR="00F74192" w:rsidRPr="00046044" w:rsidRDefault="004A2D31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2_BULLET_1}}"/>
            </w:textInput>
          </w:ffData>
        </w:fldChar>
        <w:instrText xml:space="preserve"> FORMTEXT </w:instrText>
        <w:fldChar w:fldCharType="separate"/>
        <w:t>{{COMPANY_2_BULLET_1}}</w:t>
        <w:fldChar w:fldCharType="end"/>
      </w:r>
    </w:p>
    <w:p w14:paraId="50B1B778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CD85FCB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23DFC97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3_NAME}}"/>
            </w:textInput>
          </w:ffData>
        </w:fldChar>
        <w:instrText xml:space="preserve"> FORMTEXT </w:instrText>
        <w:fldChar w:fldCharType="separate"/>
        <w:t>{{COMPANY_3_NAME}}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3_LOCATION}}"/>
            </w:textInput>
          </w:ffData>
        </w:fldChar>
        <w:instrText xml:space="preserve"> FORMTEXT </w:instrText>
        <w:fldChar w:fldCharType="separate"/>
        <w:t>{{COMPANY_3_LOCATION}}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ROLE_END}}"/>
            </w:textInput>
          </w:ffData>
        </w:fldChar>
        <w:instrText xml:space="preserve"> FORMTEXT </w:instrText>
        <w:fldChar w:fldCharType="separate"/>
        <w:t>{{COMPANY_2_ROLE_END}}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  <w:fldChar w:fldCharType="begin">
          <w:ffData>
            <w:name w:val=""/>
            <w:enabled/>
            <w:calcOnExit w:val="0"/>
            <w:textInput>
              <w:default w:val="{{COMPANY_3_START}}"/>
            </w:textInput>
          </w:ffData>
        </w:fldChar>
        <w:instrText xml:space="preserve"> FORMTEXT </w:instrText>
        <w:fldChar w:fldCharType="separate"/>
        <w:t>{{COMPANY_3_START}}</w:t>
        <w:fldChar w:fldCharType="end"/>
      </w:r>
    </w:p>
    <w:p w14:paraId="5B41729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78D6BF55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3_ROLE}}"/>
            </w:textInput>
          </w:ffData>
        </w:fldChar>
        <w:instrText xml:space="preserve"> FORMTEXT </w:instrText>
        <w:fldChar w:fldCharType="separate"/>
        <w:t>{{COMPANY_3_ROLE}}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3_FUNCTION}}"/>
            </w:textInput>
          </w:ffData>
        </w:fldChar>
        <w:instrText xml:space="preserve"> FORMTEXT </w:instrText>
        <w:fldChar w:fldCharType="separate"/>
        <w:t>{{COMPANY_3_FUNCTION}}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3_END}}"/>
            </w:textInput>
          </w:ffData>
        </w:fldChar>
        <w:instrText xml:space="preserve"> FORMTEXT </w:instrText>
        <w:fldChar w:fldCharType="separate"/>
        <w:t>{{COMPANY_3_END}}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3_ROLE_START}}"/>
            </w:textInput>
          </w:ffData>
        </w:fldChar>
        <w:instrText xml:space="preserve"> FORMTEXT </w:instrText>
        <w:fldChar w:fldCharType="separate"/>
        <w:t>{{COMPANY_3_ROLE_START}}</w:t>
        <w:fldChar w:fldCharType="end"/>
      </w:r>
    </w:p>
    <w:p w14:paraId="617718F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105839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  <w:instrText xml:space="preserve"> FORMTEXT </w:instrText>
        <w:fldChar w:fldCharType="separate"/>
        <w:t>BULLET STYLE: 1CV</w:t>
        <w:fldChar w:fldCharType="end"/>
      </w:r>
    </w:p>
    <w:p w14:paraId="3B95F2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28E80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FEE06CA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4_NAME}}"/>
            </w:textInput>
          </w:ffData>
        </w:fldChar>
        <w:instrText xml:space="preserve"> FORMTEXT </w:instrText>
        <w:fldChar w:fldCharType="separate"/>
        <w:t>{{COMPANY_4_NAME}}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4_LOCATION}}"/>
            </w:textInput>
          </w:ffData>
        </w:fldChar>
        <w:instrText xml:space="preserve"> FORMTEXT </w:instrText>
        <w:fldChar w:fldCharType="separate"/>
        <w:t>{{COMPANY_4_LOCATION}}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3_ROLE_END}}"/>
            </w:textInput>
          </w:ffData>
        </w:fldChar>
        <w:instrText xml:space="preserve"> FORMTEXT </w:instrText>
        <w:fldChar w:fldCharType="separate"/>
        <w:t>{{COMPANY_3_ROLE_END}}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  <w:fldChar w:fldCharType="begin">
          <w:ffData>
            <w:name w:val=""/>
            <w:enabled/>
            <w:calcOnExit w:val="0"/>
            <w:textInput>
              <w:default w:val="{{COMPANY_4_START}}"/>
            </w:textInput>
          </w:ffData>
        </w:fldChar>
        <w:instrText xml:space="preserve"> FORMTEXT </w:instrText>
        <w:fldChar w:fldCharType="separate"/>
        <w:t>{{COMPANY_4_START}}</w:t>
        <w:fldChar w:fldCharType="end"/>
      </w:r>
    </w:p>
    <w:p w14:paraId="5987405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4BC02A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4_ROLE}}"/>
            </w:textInput>
          </w:ffData>
        </w:fldChar>
        <w:instrText xml:space="preserve"> FORMTEXT </w:instrText>
        <w:fldChar w:fldCharType="separate"/>
        <w:t>{{COMPANY_4_ROLE}}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4_FUNCTION}}"/>
            </w:textInput>
          </w:ffData>
        </w:fldChar>
        <w:instrText xml:space="preserve"> FORMTEXT </w:instrText>
        <w:fldChar w:fldCharType="separate"/>
        <w:t>{{COMPANY_4_FUNCTION}}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4_END}}"/>
            </w:textInput>
          </w:ffData>
        </w:fldChar>
        <w:instrText xml:space="preserve"> FORMTEXT </w:instrText>
        <w:fldChar w:fldCharType="separate"/>
        <w:t>{{COMPANY_4_END}}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4_ROLE_START}}"/>
            </w:textInput>
          </w:ffData>
        </w:fldChar>
        <w:instrText xml:space="preserve"> FORMTEXT </w:instrText>
        <w:fldChar w:fldCharType="separate"/>
        <w:t>{{COMPANY_4_ROLE_START}}</w:t>
        <w:fldChar w:fldCharType="end"/>
      </w:r>
    </w:p>
    <w:p w14:paraId="2BBD96B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34C5F46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  <w:instrText xml:space="preserve"> FORMTEXT </w:instrText>
        <w:fldChar w:fldCharType="separate"/>
        <w:t>BULLET STYLE: 1CV</w:t>
        <w:fldChar w:fldCharType="end"/>
      </w:r>
    </w:p>
    <w:p w14:paraId="43EFC404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603FA125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4160487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5_NAME}}"/>
            </w:textInput>
          </w:ffData>
        </w:fldChar>
        <w:instrText xml:space="preserve"> FORMTEXT </w:instrText>
        <w:fldChar w:fldCharType="separate"/>
        <w:t>{{COMPANY_5_NAME}}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5_LOCATION}}"/>
            </w:textInput>
          </w:ffData>
        </w:fldChar>
        <w:instrText xml:space="preserve"> FORMTEXT </w:instrText>
        <w:fldChar w:fldCharType="separate"/>
        <w:t>{{COMPANY_5_LOCATION}}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4_ROLE_END}}"/>
            </w:textInput>
          </w:ffData>
        </w:fldChar>
        <w:instrText xml:space="preserve"> FORMTEXT </w:instrText>
        <w:fldChar w:fldCharType="separate"/>
        <w:t>{{COMPANY_4_ROLE_END}}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  <w:fldChar w:fldCharType="begin">
          <w:ffData>
            <w:name w:val=""/>
            <w:enabled/>
            <w:calcOnExit w:val="0"/>
            <w:textInput>
              <w:default w:val="{{COMPANY_5_START}}"/>
            </w:textInput>
          </w:ffData>
        </w:fldChar>
        <w:instrText xml:space="preserve"> FORMTEXT </w:instrText>
        <w:fldChar w:fldCharType="separate"/>
        <w:t>{{COMPANY_5_START}}</w:t>
        <w:fldChar w:fldCharType="end"/>
      </w:r>
    </w:p>
    <w:p w14:paraId="5BB85ABA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A7D677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5_ROLE}}"/>
            </w:textInput>
          </w:ffData>
        </w:fldChar>
        <w:instrText xml:space="preserve"> FORMTEXT </w:instrText>
        <w:fldChar w:fldCharType="separate"/>
        <w:t>{{COMPANY_5_ROLE}}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5_FUNCTION}}"/>
            </w:textInput>
          </w:ffData>
        </w:fldChar>
        <w:instrText xml:space="preserve"> FORMTEXT </w:instrText>
        <w:fldChar w:fldCharType="separate"/>
        <w:t>{{COMPANY_5_FUNCTION}}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5_END}}"/>
            </w:textInput>
          </w:ffData>
        </w:fldChar>
        <w:instrText xml:space="preserve"> FORMTEXT </w:instrText>
        <w:fldChar w:fldCharType="separate"/>
        <w:t>{{COMPANY_5_END}}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5_ROLE_START}}"/>
            </w:textInput>
          </w:ffData>
        </w:fldChar>
        <w:instrText xml:space="preserve"> FORMTEXT </w:instrText>
        <w:fldChar w:fldCharType="separate"/>
        <w:t>{{COMPANY_5_ROLE_START}}</w:t>
        <w:fldChar w:fldCharType="end"/>
      </w:r>
    </w:p>
    <w:p w14:paraId="47F613A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65D7B1C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  <w:instrText xml:space="preserve"> FORMTEXT </w:instrText>
        <w:fldChar w:fldCharType="separate"/>
        <w:t>BULLET STYLE: 1CV</w:t>
        <w:fldChar w:fldCharType="end"/>
      </w:r>
    </w:p>
    <w:p w14:paraId="0B48C1E8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143A7DE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B8BA72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6_NAME}}"/>
            </w:textInput>
          </w:ffData>
        </w:fldChar>
        <w:instrText xml:space="preserve"> FORMTEXT </w:instrText>
        <w:fldChar w:fldCharType="separate"/>
        <w:t>{{COMPANY_6_NAME}}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6_LOCATION}}"/>
            </w:textInput>
          </w:ffData>
        </w:fldChar>
        <w:instrText xml:space="preserve"> FORMTEXT </w:instrText>
        <w:fldChar w:fldCharType="separate"/>
        <w:t>{{COMPANY_6_LOCATION}}</w:t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5_ROLE_END}}"/>
            </w:textInput>
          </w:ffData>
        </w:fldChar>
        <w:instrText xml:space="preserve"> FORMTEXT </w:instrText>
        <w:fldChar w:fldCharType="separate"/>
        <w:t>{{COMPANY_5_ROLE_END}}</w:t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  <w:fldChar w:fldCharType="begin">
          <w:ffData>
            <w:name w:val=""/>
            <w:enabled/>
            <w:calcOnExit w:val="0"/>
            <w:textInput>
              <w:default w:val="{{COMPANY_6_START}}"/>
            </w:textInput>
          </w:ffData>
        </w:fldChar>
        <w:instrText xml:space="preserve"> FORMTEXT </w:instrText>
        <w:fldChar w:fldCharType="separate"/>
        <w:t>{{COMPANY_6_START}}</w:t>
        <w:fldChar w:fldCharType="end"/>
      </w:r>
    </w:p>
    <w:p w14:paraId="57990D5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5A0A299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6_ROLE}}"/>
            </w:textInput>
          </w:ffData>
        </w:fldChar>
        <w:instrText xml:space="preserve"> FORMTEXT </w:instrText>
        <w:fldChar w:fldCharType="separate"/>
        <w:t>{{COMPANY_6_ROLE}}</w:t>
        <w:fldChar w:fldCharType="end"/>
        <w:t xml:space="preserve">, </w:t>
        <w:fldChar w:fldCharType="begin">
          <w:ffData>
            <w:name w:val=""/>
            <w:enabled/>
            <w:calcOnExit w:val="0"/>
            <w:textInput>
              <w:default w:val="{{COMPANY_6_FUNCTION}}"/>
            </w:textInput>
          </w:ffData>
        </w:fldChar>
        <w:instrText xml:space="preserve"> FORMTEXT </w:instrText>
        <w:fldChar w:fldCharType="separate"/>
        <w:t>{{COMPANY_6_FUNCTION}}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{{COMPANY_6_END}}"/>
            </w:textInput>
          </w:ffData>
        </w:fldChar>
        <w:instrText xml:space="preserve"> FORMTEXT </w:instrText>
        <w:fldChar w:fldCharType="separate"/>
        <w:t>{{COMPANY_6_END}}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COMPANY_6_ROLE_START}}"/>
            </w:textInput>
          </w:ffData>
        </w:fldChar>
        <w:instrText xml:space="preserve"> FORMTEXT </w:instrText>
        <w:fldChar w:fldCharType="separate"/>
        <w:t>{{COMPANY_6_ROLE_START}}</w:t>
        <w:fldChar w:fldCharType="end"/>
      </w:r>
    </w:p>
    <w:p w14:paraId="1E8A925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51DB7E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  <w:instrText xml:space="preserve"> FORMTEXT </w:instrText>
        <w:fldChar w:fldCharType="separate"/>
        <w:t>BULLET STYLE: 1CV</w:t>
        <w:fldChar w:fldCharType="end"/>
      </w:r>
    </w:p>
    <w:p w14:paraId="2024E2A6" w14:textId="77777777" w:rsidR="003F1325" w:rsidRPr="007B1D3B" w:rsidRDefault="003F1325" w:rsidP="003F1325">
      <w:pPr>
        <w:pStyle w:val="14CV-BODY"/>
      </w:pPr>
    </w:p>
    <w:p w14:paraId="4217C9F4" w14:textId="77777777" w:rsidR="00190586" w:rsidRPr="007B1D3B" w:rsidRDefault="00190586" w:rsidP="00190586">
      <w:pPr>
        <w:pStyle w:val="14CV-BODY"/>
      </w:pPr>
    </w:p>
    <w:p w14:paraId="25AB72B4" w14:textId="77777777" w:rsidR="00190586" w:rsidRPr="007B1D3B" w:rsidRDefault="00190586" w:rsidP="00190586">
      <w:pPr>
        <w:pStyle w:val="14CV-BODY"/>
      </w:pPr>
    </w:p>
    <w:p w14:paraId="3D5C2DCB" w14:textId="77777777" w:rsidR="00190586" w:rsidRPr="007B1D3B" w:rsidRDefault="00190586" w:rsidP="00190586">
      <w:pPr>
        <w:pStyle w:val="14CV-BODY"/>
      </w:pPr>
    </w:p>
    <w:p w14:paraId="1455ACC0" w14:textId="77777777" w:rsidR="00190586" w:rsidRPr="007B1D3B" w:rsidRDefault="00190586" w:rsidP="00190586">
      <w:pPr>
        <w:pStyle w:val="14CV-BODY"/>
      </w:pPr>
    </w:p>
    <w:p w14:paraId="35D0F9B9" w14:textId="77777777" w:rsidR="00EE5326" w:rsidRPr="007B1D3B" w:rsidRDefault="00EE5326" w:rsidP="00190586">
      <w:pPr>
        <w:pStyle w:val="14CV-BODY"/>
      </w:pPr>
    </w:p>
    <w:p w14:paraId="2D08FBFC" w14:textId="77777777" w:rsidR="00EE5326" w:rsidRPr="007B1D3B" w:rsidRDefault="00EE5326" w:rsidP="00190586">
      <w:pPr>
        <w:pStyle w:val="14CV-BODY"/>
      </w:pPr>
    </w:p>
    <w:p w14:paraId="4CB7BADA" w14:textId="77777777" w:rsidR="00EE5326" w:rsidRPr="007B1D3B" w:rsidRDefault="00EE5326" w:rsidP="00190586">
      <w:pPr>
        <w:pStyle w:val="14CV-BODY"/>
      </w:pPr>
    </w:p>
    <w:p w14:paraId="3F8821E6" w14:textId="77777777" w:rsidR="00190586" w:rsidRPr="007B1D3B" w:rsidRDefault="00190586" w:rsidP="00190586">
      <w:pPr>
        <w:pStyle w:val="14CV-BODY"/>
      </w:pPr>
    </w:p>
    <w:p w14:paraId="64895330" w14:textId="77777777" w:rsidR="00190586" w:rsidRPr="007B1D3B" w:rsidRDefault="00190586" w:rsidP="00F74192">
      <w:pPr>
        <w:pStyle w:val="40DOC-HEADING"/>
        <w:rPr>
          <w:noProof w:val="0"/>
        </w:rPr>
        <w:sectPr w:rsidR="00190586" w:rsidRPr="007B1D3B" w:rsidSect="001E29B6"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{{EDU_1_START}}"/>
            </w:textInput>
          </w:ffData>
        </w:fldChar>
      </w:r>
      <w:bookmarkStart w:id="8" w:name="Text9"/>
      <w:r>
        <w:rPr>
          <w:rFonts w:ascii="Raleway" w:hAnsi="Raleway"/>
          <w:sz w:val="20"/>
          <w:szCs w:val="20"/>
        </w:rPr>
        <w:instrText xml:space="preserve"> FORMTEXT </w:instrText>
        <w:fldChar w:fldCharType="separate"/>
        <w:t>{{EDU_1_START}}</w:t>
        <w:fldChar w:fldCharType="end"/>
      </w:r>
      <w:bookmarkEnd w:id="8"/>
      <w:r>
        <w:rPr>
          <w:rFonts w:ascii="Raleway" w:hAnsi="Raleway"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{{EDU_1_END}}"/>
            </w:textInput>
          </w:ffData>
        </w:fldChar>
        <w:instrText xml:space="preserve"> FORMTEXT </w:instrText>
        <w:fldChar w:fldCharType="separate"/>
        <w:t>{{EDU_1_END}}</w:t>
        <w:fldChar w:fldCharType="end"/>
        <w:t>:</w:t>
        <w:tab/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{{EDU_1_INSTITUTION}}"/>
            </w:textInput>
          </w:ffData>
        </w:fldChar>
      </w:r>
      <w:bookmarkStart w:id="9" w:name="Text10"/>
      <w:r>
        <w:rPr>
          <w:rFonts w:ascii="Raleway" w:hAnsi="Raleway"/>
          <w:bCs/>
          <w:sz w:val="20"/>
          <w:szCs w:val="20"/>
        </w:rPr>
        <w:instrText xml:space="preserve"> FORMTEXT </w:instrText>
        <w:fldChar w:fldCharType="separate"/>
        <w:t>{{EDU_1_INSTITUTION}}</w:t>
        <w:fldChar w:fldCharType="end"/>
      </w:r>
      <w:bookmarkEnd w:id="9"/>
      <w:r>
        <w:rPr>
          <w:rFonts w:ascii="Raleway" w:hAnsi="Raleway"/>
          <w:bCs/>
          <w:sz w:val="20"/>
          <w:szCs w:val="20"/>
        </w:rPr>
        <w:t xml:space="preserve"> – </w:t>
        <w:fldChar w:fldCharType="begin">
          <w:ffData>
            <w:name w:val=""/>
            <w:enabled/>
            <w:calcOnExit w:val="0"/>
            <w:textInput>
              <w:default w:val="{{EDU_1_LOCATION}}"/>
            </w:textInput>
          </w:ffData>
        </w:fldChar>
        <w:instrText xml:space="preserve"> FORMTEXT </w:instrText>
        <w:fldChar w:fldCharType="separate"/>
        <w:t>{{EDU_1_LOCATION}}</w:t>
        <w:fldChar w:fldCharType="end"/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Degree, Major / Area(s) of Study</w:t>
        <w:fldChar w:fldCharType="end"/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Bullet</w:t>
        <w:fldChar w:fldCharType="end"/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{{EDU_2_START}}"/>
            </w:textInput>
          </w:ffData>
        </w:fldChar>
        <w:instrText xml:space="preserve"> FORMTEXT </w:instrText>
        <w:fldChar w:fldCharType="separate"/>
        <w:t>{{EDU_2_START}}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EDU_2_END}}"/>
            </w:textInput>
          </w:ffData>
        </w:fldChar>
        <w:instrText xml:space="preserve"> FORMTEXT </w:instrText>
        <w:fldChar w:fldCharType="separate"/>
        <w:t>{{EDU_2_END}}</w:t>
        <w:fldChar w:fldCharType="end"/>
        <w:t>:</w:t>
        <w:tab/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{{EDU_2_INSTITUTION}}"/>
            </w:textInput>
          </w:ffData>
        </w:fldChar>
        <w:instrText xml:space="preserve"> FORMTEXT </w:instrText>
        <w:fldChar w:fldCharType="separate"/>
        <w:t>{{EDU_2_INSTITUTION}}</w:t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{{EDU_2_LOCATION}}"/>
            </w:textInput>
          </w:ffData>
        </w:fldChar>
        <w:instrText xml:space="preserve"> FORMTEXT </w:instrText>
        <w:fldChar w:fldCharType="separate"/>
        <w:t>{{EDU_2_LOCATION}}</w:t>
        <w:fldChar w:fldCharType="end"/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  <w:instrText xml:space="preserve"> FORMTEXT </w:instrText>
        <w:fldChar w:fldCharType="separate"/>
        <w:t>Degree, Major / Area(s) of Study</w:t>
        <w:fldChar w:fldCharType="end"/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  <w:instrText xml:space="preserve"> FORMTEXT </w:instrText>
        <w:fldChar w:fldCharType="separate"/>
        <w:t>Bullet</w:t>
        <w:fldChar w:fldCharType="end"/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Accreditations</w:t>
      </w:r>
      <w:r>
        <w:rPr>
          <w:rFonts w:ascii="Raleway" w:hAnsi="Raleway"/>
        </w:rPr>
        <w:tab/>
        <w:tab/>
      </w:r>
      <w:r>
        <w:rPr>
          <w:rStyle w:val="31PD-INDENTChar"/>
          <w:rFonts w:ascii="Raleway" w:hAnsi="Raleway"/>
          <w:noProof w:val="0"/>
        </w:rPr>
        <w:fldChar w:fldCharType="begin">
          <w:ffData>
            <w:name w:val="Text16"/>
            <w:enabled/>
            <w:calcOnExit w:val="0"/>
            <w:textInput>
              <w:default w:val="{{QUAL_1}}"/>
            </w:textInput>
          </w:ffData>
        </w:fldChar>
        <w:instrText xml:space="preserve"> FORMTEXT </w:instrText>
        <w:fldChar w:fldCharType="separate"/>
        <w:t>{{QUAL_1}}</w:t>
        <w:fldChar w:fldCharType="end"/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>
        <w:rPr>
          <w:rFonts w:ascii="Raleway" w:hAnsi="Raleway"/>
          <w:bCs/>
        </w:rPr>
        <w:t>Technical Skills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QUAL_2}}"/>
            </w:textInput>
          </w:ffData>
        </w:fldChar>
        <w:instrText xml:space="preserve"> FORMTEXT </w:instrText>
        <w:fldChar w:fldCharType="separate"/>
        <w:t>{{QUAL_2}}</w:t>
        <w:fldChar w:fldCharType="end"/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Affiliations</w:t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AFFILIATION_1}}"/>
            </w:textInput>
          </w:ffData>
        </w:fldChar>
        <w:instrText xml:space="preserve"> FORMTEXT </w:instrText>
        <w:fldChar w:fldCharType="separate"/>
        <w:t>{{AFFILIATION_1}}</w:t>
        <w:fldChar w:fldCharType="end"/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Media</w:t>
        <w:tab/>
      </w:r>
      <w:r>
        <w:rPr>
          <w:rFonts w:ascii="Raleway" w:hAnsi="Raleway"/>
          <w:sz w:val="20"/>
          <w:szCs w:val="20"/>
        </w:rPr>
        <w:tab/>
        <w:tab/>
        <w:fldChar w:fldCharType="begin">
          <w:ffData>
            <w:name w:val=""/>
            <w:enabled/>
            <w:calcOnExit w:val="0"/>
            <w:textInput>
              <w:default w:val="Featured Speaker, XYZ Event (Month YYYY)"/>
            </w:textInput>
          </w:ffData>
        </w:fldChar>
        <w:instrText xml:space="preserve"> FORMTEXT </w:instrText>
        <w:fldChar w:fldCharType="separate"/>
        <w:t>Featured Speaker, XYZ Event (Month YYYY)</w:t>
        <w:fldChar w:fldCharType="end"/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Publications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{{NATIONALITY}}</w:t>
        <w:fldChar w:fldCharType="end"/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Nationality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{{LANGUAGES}}</w:t>
        <w:fldChar w:fldCharType="end"/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Languages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{{INTERESTS}}</w:t>
        <w:fldChar w:fldCharType="end"/>
        <w:tab/>
        <w:tab/>
        <w:fldChar w:fldCharType="begin">
          <w:ffData>
            <w:name w:val="Text14"/>
            <w:enabled/>
            <w:calcOnExit w:val="0"/>
            <w:textInput>
              <w:default w:val="Level  (Native / Bilingual, Fluent, Conversational, etc.)"/>
            </w:textInput>
          </w:ffData>
        </w:fldChar>
        <w:instrText xml:space="preserve"> FORMTEXT </w:instrText>
        <w:fldChar w:fldCharType="separate"/>
        <w:t>Level  (Native / Bilingual, Fluent, Conversational, etc.)</w:t>
        <w:fldChar w:fldCharType="end"/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Interests</w:t>
        <w:tab/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  <w:instrText xml:space="preserve"> FORMTEXT </w:instrText>
        <w:fldChar w:fldCharType="separate"/>
        <w:t>ADD</w:t>
        <w:fldChar w:fldCharType="end"/>
      </w:r>
    </w:p>
    <w:bookmarkEnd w:id="2"/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C408" w14:textId="77777777" w:rsidR="00AA23FC" w:rsidRPr="007B1D3B" w:rsidRDefault="00AA23FC">
      <w:pPr>
        <w:spacing w:after="0" w:line="240" w:lineRule="auto"/>
      </w:pPr>
      <w:r w:rsidRPr="007B1D3B">
        <w:separator/>
      </w:r>
    </w:p>
  </w:endnote>
  <w:endnote w:type="continuationSeparator" w:id="0">
    <w:p w14:paraId="15C4D774" w14:textId="77777777" w:rsidR="00AA23FC" w:rsidRPr="007B1D3B" w:rsidRDefault="00AA23FC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2654B572">
              <wp:simplePos x="0" y="0"/>
              <wp:positionH relativeFrom="margin">
                <wp:posOffset>-6985</wp:posOffset>
              </wp:positionH>
              <wp:positionV relativeFrom="paragraph">
                <wp:posOffset>-615950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-.55pt;margin-top:-48.5pt;width:451.85pt;height:80.7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A4DF8" w14:textId="77777777" w:rsidR="00AA23FC" w:rsidRPr="007B1D3B" w:rsidRDefault="00AA23FC">
      <w:pPr>
        <w:spacing w:after="0" w:line="240" w:lineRule="auto"/>
      </w:pPr>
      <w:r w:rsidRPr="007B1D3B">
        <w:separator/>
      </w:r>
    </w:p>
  </w:footnote>
  <w:footnote w:type="continuationSeparator" w:id="0">
    <w:p w14:paraId="51A701F1" w14:textId="77777777" w:rsidR="00AA23FC" w:rsidRPr="007B1D3B" w:rsidRDefault="00AA23FC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602962012" name="Picture 160296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316885892" name="Picture 316885892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{{CANDIDATE_NAME}}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A20E3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AA23FC"/>
    <w:rsid w:val="00AB7B93"/>
    <w:rsid w:val="00B40795"/>
    <w:rsid w:val="00B51B37"/>
    <w:rsid w:val="00B56591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BD48D0"/>
    <w:rsid w:val="00C238A1"/>
    <w:rsid w:val="00C240CD"/>
    <w:rsid w:val="00C84BD0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DF5D19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  <w:doNotShadeFormData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3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5</cp:revision>
  <cp:lastPrinted>2024-03-16T01:25:00Z</cp:lastPrinted>
  <dcterms:created xsi:type="dcterms:W3CDTF">2026-05-15T04:44:00Z</dcterms:created>
  <dcterms:modified xsi:type="dcterms:W3CDTF">2026-05-21T12:19:00Z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