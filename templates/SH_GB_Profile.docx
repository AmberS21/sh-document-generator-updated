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173E" w14:textId="77777777" w:rsidR="00710A86" w:rsidRPr="005A0050" w:rsidRDefault="00710A86" w:rsidP="001164FB">
      <w:pPr>
        <w:pStyle w:val="SHText"/>
      </w:pPr>
      <w:bookmarkStart w:id="0" w:name="Text1"/>
    </w:p>
    <w:p w14:paraId="6C28A486" w14:textId="77777777" w:rsidR="001C2F0F" w:rsidRPr="005A0050" w:rsidRDefault="001C2F0F" w:rsidP="001164FB">
      <w:pPr>
        <w:pStyle w:val="SHText"/>
      </w:pPr>
    </w:p>
    <w:p w14:paraId="6E3CA44F" w14:textId="77777777" w:rsidR="001C2F0F" w:rsidRPr="005A0050" w:rsidRDefault="001C2F0F" w:rsidP="001164FB">
      <w:pPr>
        <w:pStyle w:val="SHText"/>
      </w:pPr>
    </w:p>
    <w:p w14:paraId="27785FD0" w14:textId="77777777" w:rsidR="001C2F0F" w:rsidRPr="005A0050" w:rsidRDefault="001C2F0F" w:rsidP="001164FB">
      <w:pPr>
        <w:pStyle w:val="SHText"/>
      </w:pPr>
    </w:p>
    <w:p w14:paraId="500084CE" w14:textId="77777777" w:rsidR="00636A29" w:rsidRDefault="00636A29" w:rsidP="001164FB">
      <w:pPr>
        <w:pStyle w:val="SHTitle"/>
      </w:pPr>
    </w:p>
    <w:p w14:paraId="3EF3AF4C" w14:textId="77777777" w:rsidR="001C2F0F" w:rsidRPr="001164FB" w:rsidRDefault="00087DEC" w:rsidP="001164FB">
      <w:pPr>
        <w:pStyle w:val="SHHeading"/>
      </w:pPr>
      <w:r>
        <w:t>Candidate Profile</w:t>
      </w:r>
    </w:p>
    <w:p w14:paraId="2598D5FF" w14:textId="77777777" w:rsidR="00087DEC" w:rsidRPr="001164FB" w:rsidRDefault="00087DEC" w:rsidP="001164FB">
      <w:pPr>
        <w:pStyle w:val="SHHeading"/>
      </w:pPr>
    </w:p>
    <w:p w14:paraId="735653E0" w14:textId="77777777" w:rsidR="00087DEC" w:rsidRPr="001164FB" w:rsidRDefault="00087DEC" w:rsidP="001164FB">
      <w:pPr>
        <w:pStyle w:val="SHHeading"/>
      </w:pPr>
    </w:p>
    <w:p w14:paraId="51DCBA13" w14:textId="77777777" w:rsidR="00710A86" w:rsidRPr="00CB34C1" w:rsidRDefault="00087DEC" w:rsidP="001164FB">
      <w:pPr>
        <w:pStyle w:val="SHHeading"/>
        <w:rPr>
          <w:b/>
          <w:bCs/>
        </w:rPr>
      </w:pPr>
      <w:r>
        <w:rPr>
          <w:b/>
          <w:bCs/>
          <w:sz w:val="36"/>
          <w:szCs w:val="36"/>
        </w:rPr>
        <w:t>{{CANDIDATE_NAME}}</w:t>
      </w:r>
      <w:r>
        <w:rPr>
          <w:b/>
          <w:bCs/>
          <w:color w:val="147689" w:themeColor="accent3"/>
          <w:sz w:val="36"/>
          <w:szCs w:val="36"/>
        </w:rPr>
        <w:t xml:space="preserve"> </w:t>
      </w:r>
      <w:r>
        <w:rPr>
          <w:b/>
          <w:bCs/>
          <w:color w:val="21519D" w:themeColor="accent1" w:themeTint="BF"/>
          <w:sz w:val="36"/>
          <w:szCs w:val="36"/>
        </w:rPr>
        <w:t>|</w:t>
      </w:r>
      <w:r>
        <w:rPr>
          <w:b/>
          <w:bCs/>
          <w:color w:val="147689" w:themeColor="accent3"/>
        </w:rPr>
        <w:t xml:space="preserve"> </w:t>
      </w:r>
      <w:r>
        <w:rPr>
          <w:b/>
          <w:bCs/>
          <w:sz w:val="36"/>
          <w:szCs w:val="36"/>
        </w:rPr>
        <w:t>{{CURRENT_EMPLOYER}}</w:t>
      </w:r>
    </w:p>
    <w:p w14:paraId="1BDB54EE" w14:textId="77777777" w:rsidR="004521D4" w:rsidRPr="00CB34C1" w:rsidRDefault="004521D4" w:rsidP="001164FB">
      <w:pPr>
        <w:pStyle w:val="SHHeading"/>
        <w:rPr>
          <w:sz w:val="36"/>
          <w:szCs w:val="36"/>
        </w:rPr>
      </w:pPr>
      <w:r>
        <w:rPr>
          <w:sz w:val="36"/>
          <w:szCs w:val="36"/>
        </w:rPr>
        <w:t>{{CURRENT_TITLE}}</w:t>
      </w:r>
    </w:p>
    <w:p w14:paraId="4855E2C3" w14:textId="77777777" w:rsidR="004521D4" w:rsidRPr="00CB34C1" w:rsidRDefault="004521D4" w:rsidP="001164FB">
      <w:pPr>
        <w:pStyle w:val="SHHeading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Private Cell: </w:t>
      </w:r>
    </w:p>
    <w:p w14:paraId="21E92470" w14:textId="77777777" w:rsidR="00710A86" w:rsidRPr="001164FB" w:rsidRDefault="00710A86" w:rsidP="001164FB">
      <w:pPr>
        <w:pStyle w:val="SHText"/>
      </w:pPr>
    </w:p>
    <w:p w14:paraId="0827AF1D" w14:textId="77777777" w:rsidR="00710A86" w:rsidRPr="001164FB" w:rsidRDefault="00710A86" w:rsidP="001164FB">
      <w:pPr>
        <w:pStyle w:val="SHText"/>
      </w:pPr>
    </w:p>
    <w:p w14:paraId="75759784" w14:textId="77777777" w:rsidR="00710A86" w:rsidRPr="001164FB" w:rsidRDefault="00710A86" w:rsidP="001164FB">
      <w:pPr>
        <w:pStyle w:val="SHText"/>
      </w:pPr>
    </w:p>
    <w:p w14:paraId="3B4294B2" w14:textId="77777777" w:rsidR="00710A86" w:rsidRPr="001164FB" w:rsidRDefault="00710A86" w:rsidP="001164FB">
      <w:pPr>
        <w:pStyle w:val="SHText"/>
      </w:pPr>
    </w:p>
    <w:p w14:paraId="044F4051" w14:textId="77777777" w:rsidR="00880BD7" w:rsidRPr="001164FB" w:rsidRDefault="00A02980" w:rsidP="001164FB">
      <w:pPr>
        <w:pStyle w:val="SHDate"/>
      </w:pPr>
      <w:r>
        <w:t>{{CLIENT_COMPANY}}</w:t>
      </w:r>
    </w:p>
    <w:p w14:paraId="6F631A1F" w14:textId="77777777" w:rsidR="00A02980" w:rsidRPr="00CB34C1" w:rsidRDefault="00A02980" w:rsidP="001164FB">
      <w:pPr>
        <w:pStyle w:val="SHDate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{{SEARCH_TITLE}}</w:t>
      </w:r>
    </w:p>
    <w:p w14:paraId="47EE0807" w14:textId="77777777" w:rsidR="00880BD7" w:rsidRPr="00CB34C1" w:rsidRDefault="00880BD7" w:rsidP="001164FB">
      <w:pPr>
        <w:pStyle w:val="SHDate"/>
        <w:rPr>
          <w:sz w:val="28"/>
          <w:szCs w:val="28"/>
        </w:rPr>
      </w:pPr>
    </w:p>
    <w:p w14:paraId="11B6DC9F" w14:textId="77777777" w:rsidR="00CB34C1" w:rsidRPr="00CB34C1" w:rsidRDefault="00CB34C1" w:rsidP="001164FB">
      <w:pPr>
        <w:pStyle w:val="SHDate"/>
        <w:rPr>
          <w:sz w:val="28"/>
          <w:szCs w:val="28"/>
        </w:rPr>
      </w:pPr>
    </w:p>
    <w:p w14:paraId="2F3A7EB4" w14:textId="77777777" w:rsidR="00880BD7" w:rsidRPr="001164FB" w:rsidRDefault="004521D4" w:rsidP="00CB34C1">
      <w:pPr>
        <w:pStyle w:val="SHSubHeading"/>
        <w:ind w:left="-450"/>
      </w:pPr>
      <w:r>
        <w:t>By:</w:t>
      </w:r>
    </w:p>
    <w:p w14:paraId="721B890B" w14:textId="77777777" w:rsidR="004521D4" w:rsidRPr="00CB34C1" w:rsidRDefault="004521D4" w:rsidP="00CB34C1">
      <w:pPr>
        <w:pStyle w:val="SHSubHeading"/>
        <w:ind w:left="-450"/>
        <w:rPr>
          <w:szCs w:val="28"/>
        </w:rPr>
      </w:pPr>
    </w:p>
    <w:p w14:paraId="25655A0B" w14:textId="77777777" w:rsidR="001164FB" w:rsidRPr="00CB34C1" w:rsidRDefault="001164FB" w:rsidP="001164FB">
      <w:pPr>
        <w:pStyle w:val="SHDate"/>
        <w:rPr>
          <w:sz w:val="28"/>
          <w:szCs w:val="28"/>
        </w:rPr>
      </w:pPr>
    </w:p>
    <w:p w14:paraId="3C3C12F7" w14:textId="77777777" w:rsidR="00880BD7" w:rsidRPr="00CB34C1" w:rsidRDefault="00880BD7" w:rsidP="001164FB">
      <w:pPr>
        <w:pStyle w:val="SHDate"/>
        <w:rPr>
          <w:sz w:val="28"/>
          <w:szCs w:val="28"/>
        </w:rPr>
      </w:pPr>
    </w:p>
    <w:p w14:paraId="67B065B2" w14:textId="77777777" w:rsidR="00DE09A8" w:rsidRPr="001164FB" w:rsidRDefault="00DE09A8" w:rsidP="001164FB">
      <w:pPr>
        <w:pStyle w:val="SHDate"/>
      </w:pPr>
      <w:r>
        <w:t>{{MONTH_YEAR}}</w:t>
      </w:r>
    </w:p>
    <w:p w14:paraId="753A40F1" w14:textId="77777777" w:rsidR="00710A86" w:rsidRPr="001164FB" w:rsidRDefault="00710A86" w:rsidP="001164FB">
      <w:pPr>
        <w:pStyle w:val="SHText"/>
      </w:pPr>
    </w:p>
    <w:p w14:paraId="56DA513D" w14:textId="77777777" w:rsidR="00710A86" w:rsidRPr="001164FB" w:rsidRDefault="00710A86" w:rsidP="001164FB">
      <w:pPr>
        <w:pStyle w:val="SHText"/>
      </w:pPr>
    </w:p>
    <w:p w14:paraId="106B7C63" w14:textId="77777777" w:rsidR="001C2F0F" w:rsidRPr="001164FB" w:rsidRDefault="001C2F0F" w:rsidP="001164FB">
      <w:pPr>
        <w:pStyle w:val="SHText"/>
      </w:pPr>
    </w:p>
    <w:p w14:paraId="068F92AC" w14:textId="77777777" w:rsidR="001C2F0F" w:rsidRPr="001164FB" w:rsidRDefault="001C2F0F" w:rsidP="001164FB">
      <w:pPr>
        <w:pStyle w:val="SHText"/>
        <w:sectPr w:rsidR="001C2F0F" w:rsidRPr="001164FB" w:rsidSect="00E10018">
          <w:headerReference w:type="default" r:id="rId11"/>
          <w:footerReference w:type="default" r:id="rId12"/>
          <w:pgSz w:w="11906" w:h="16838"/>
          <w:pgMar w:top="3402" w:right="1440" w:bottom="1559" w:left="1440" w:header="709" w:footer="748" w:gutter="0"/>
          <w:cols w:space="708"/>
          <w:docGrid w:linePitch="360"/>
        </w:sectPr>
      </w:pPr>
    </w:p>
    <w:p w14:paraId="4CFA8682" w14:textId="1DCB7B11" w:rsidR="00F33AC0" w:rsidRPr="00F03F47" w:rsidRDefault="00F33AC0" w:rsidP="00F33AC0">
      <w:pPr>
        <w:pStyle w:val="SHSubHeading"/>
      </w:pPr>
      <w:bookmarkStart w:id="1" w:name="Text4"/>
      <w:bookmarkEnd w:id="0"/>
      <w:r>
        <w:lastRenderedPageBreak/>
        <w:t>Introduction</w:t>
      </w:r>
    </w:p>
    <w:p w14:paraId="420701A4" w14:textId="750D7259" w:rsidR="00F33AC0" w:rsidRDefault="00F33AC0" w:rsidP="00F33AC0">
      <w:pPr>
        <w:rPr>
          <w:b/>
          <w:bCs/>
          <w:sz w:val="22"/>
          <w:szCs w:val="22"/>
        </w:rPr>
      </w:pPr>
    </w:p>
    <w:p w14:paraId="21D6D74F" w14:textId="77777777" w:rsidR="00F33AC0" w:rsidRPr="00F03F47" w:rsidRDefault="00F33AC0" w:rsidP="00F33AC0">
      <w:pPr>
        <w:pStyle w:val="SHText"/>
      </w:pPr>
      <w:r>
        <w:t>Type your notes here…</w:t>
      </w:r>
    </w:p>
    <w:p w14:paraId="4A0EA64C" w14:textId="77777777" w:rsidR="00F33AC0" w:rsidRPr="001164FB" w:rsidRDefault="00F33AC0" w:rsidP="00F33AC0">
      <w:pPr>
        <w:pStyle w:val="SHText"/>
      </w:pPr>
    </w:p>
    <w:p w14:paraId="2F0E9F15" w14:textId="616B3CC0" w:rsidR="00F33AC0" w:rsidRDefault="00F33AC0" w:rsidP="00F03F47">
      <w:pPr>
        <w:pStyle w:val="SHBullets"/>
      </w:pPr>
      <w:r>
        <w:fldChar w:fldCharType="begin">
          <w:ffData>
            <w:name w:val="Text4"/>
            <w:enabled/>
            <w:calcOnExit w:val="0"/>
            <w:textInput>
              <w:default w:val="[SH Bullets]"/>
            </w:textInput>
          </w:ffData>
        </w:fldChar>
        <w:instrText xml:space="preserve"> FORMTEXT </w:instrText>
        <w:fldChar w:fldCharType="separate"/>
        <w:t>[SH Bullets]</w:t>
        <w:fldChar w:fldCharType="end"/>
      </w:r>
    </w:p>
    <w:p w14:paraId="5EF9AA90" w14:textId="0F829AEF" w:rsidR="00F33AC0" w:rsidRDefault="00F33AC0" w:rsidP="00F03F47">
      <w:pPr>
        <w:pStyle w:val="SHSubHeading"/>
      </w:pPr>
    </w:p>
    <w:p w14:paraId="2B115086" w14:textId="77777777" w:rsidR="00F33AC0" w:rsidRDefault="00F33AC0" w:rsidP="00F03F47">
      <w:pPr>
        <w:pStyle w:val="SHSubHeading"/>
      </w:pPr>
    </w:p>
    <w:p w14:paraId="524AE1F8" w14:textId="77777777" w:rsidR="00F03F47" w:rsidRPr="00F03F47" w:rsidRDefault="00F03F47" w:rsidP="00F03F47">
      <w:pPr>
        <w:pStyle w:val="SHSubHeading"/>
      </w:pPr>
      <w:r>
        <w:t>Career History</w:t>
      </w:r>
    </w:p>
    <w:p w14:paraId="1DCBD744" w14:textId="77777777" w:rsidR="00F03F47" w:rsidRDefault="00F03F47" w:rsidP="00F03F47">
      <w:pPr>
        <w:rPr>
          <w:b/>
          <w:bCs/>
          <w:sz w:val="22"/>
          <w:szCs w:val="22"/>
        </w:rPr>
      </w:pPr>
    </w:p>
    <w:p w14:paraId="300DFBF5" w14:textId="36D0C5B8" w:rsidR="00F03F47" w:rsidRPr="00F03F47" w:rsidRDefault="00F03F47" w:rsidP="00F03F47">
      <w:pPr>
        <w:pStyle w:val="SHText"/>
      </w:pPr>
      <w:r>
        <w:t>Type your notes here…</w:t>
      </w:r>
    </w:p>
    <w:p w14:paraId="2387BEF2" w14:textId="44DE4395" w:rsidR="00312F02" w:rsidRPr="001164FB" w:rsidRDefault="00312F02" w:rsidP="001164FB">
      <w:pPr>
        <w:pStyle w:val="SHText"/>
      </w:pPr>
    </w:p>
    <w:p w14:paraId="29B514B2" w14:textId="77777777" w:rsidR="00312F02" w:rsidRDefault="00312F02" w:rsidP="001164FB">
      <w:pPr>
        <w:pStyle w:val="SHBullets"/>
      </w:pPr>
      <w:r>
        <w:fldChar w:fldCharType="begin">
          <w:ffData>
            <w:name w:val="Text4"/>
            <w:enabled/>
            <w:calcOnExit w:val="0"/>
            <w:textInput>
              <w:default w:val="[SH Bullets]"/>
            </w:textInput>
          </w:ffData>
        </w:fldChar>
        <w:instrText xml:space="preserve"> FORMTEXT </w:instrText>
        <w:fldChar w:fldCharType="separate"/>
        <w:t>[SH Bullets]</w:t>
        <w:fldChar w:fldCharType="end"/>
      </w:r>
      <w:bookmarkEnd w:id="1"/>
    </w:p>
    <w:p w14:paraId="22E7AEC8" w14:textId="77777777" w:rsidR="00F03F47" w:rsidRDefault="00F03F47" w:rsidP="00F03F47">
      <w:pPr>
        <w:pStyle w:val="SHBullets"/>
        <w:numPr>
          <w:ilvl w:val="0"/>
          <w:numId w:val="0"/>
        </w:numPr>
        <w:ind w:left="360" w:hanging="360"/>
      </w:pPr>
    </w:p>
    <w:p w14:paraId="2D28F863" w14:textId="77777777" w:rsidR="00F03F47" w:rsidRDefault="00F03F47" w:rsidP="00F03F47">
      <w:pPr>
        <w:pStyle w:val="SHBullets"/>
        <w:numPr>
          <w:ilvl w:val="0"/>
          <w:numId w:val="0"/>
        </w:numPr>
        <w:ind w:left="360" w:hanging="360"/>
      </w:pPr>
    </w:p>
    <w:p w14:paraId="17CDBD9E" w14:textId="77777777" w:rsidR="00F03F47" w:rsidRPr="00F03F47" w:rsidRDefault="00F03F47" w:rsidP="00F03F47">
      <w:pPr>
        <w:pStyle w:val="SHSubHeading"/>
      </w:pPr>
      <w:r>
        <w:t>Current Role</w:t>
      </w:r>
    </w:p>
    <w:p w14:paraId="4AF00D19" w14:textId="77777777" w:rsidR="00F03F47" w:rsidRDefault="00F03F47" w:rsidP="00F03F47">
      <w:pPr>
        <w:rPr>
          <w:b/>
          <w:bCs/>
          <w:sz w:val="22"/>
          <w:szCs w:val="22"/>
        </w:rPr>
      </w:pPr>
    </w:p>
    <w:p w14:paraId="7633427C" w14:textId="77777777" w:rsidR="00F03F47" w:rsidRPr="00F03F47" w:rsidRDefault="00F03F47" w:rsidP="00F03F47">
      <w:pPr>
        <w:pStyle w:val="SHText"/>
      </w:pPr>
      <w:r>
        <w:t>Type your notes here…</w:t>
      </w:r>
    </w:p>
    <w:p w14:paraId="278A770D" w14:textId="77777777" w:rsidR="00F03F47" w:rsidRPr="001164FB" w:rsidRDefault="00F03F47" w:rsidP="00F03F47">
      <w:pPr>
        <w:pStyle w:val="SHText"/>
      </w:pPr>
    </w:p>
    <w:p w14:paraId="0605E5B3" w14:textId="77777777" w:rsidR="00F03F47" w:rsidRDefault="00F03F47" w:rsidP="00F03F47">
      <w:pPr>
        <w:pStyle w:val="SHBullets"/>
      </w:pPr>
      <w:r>
        <w:fldChar w:fldCharType="begin">
          <w:ffData>
            <w:name w:val="Text4"/>
            <w:enabled/>
            <w:calcOnExit w:val="0"/>
            <w:textInput>
              <w:default w:val="[SH Bullets]"/>
            </w:textInput>
          </w:ffData>
        </w:fldChar>
        <w:instrText xml:space="preserve"> FORMTEXT </w:instrText>
        <w:fldChar w:fldCharType="separate"/>
        <w:t>[SH Bullets]</w:t>
        <w:fldChar w:fldCharType="end"/>
      </w:r>
    </w:p>
    <w:p w14:paraId="2B49AB71" w14:textId="77777777" w:rsidR="00F03F47" w:rsidRDefault="00F03F47" w:rsidP="00F03F47">
      <w:pPr>
        <w:pStyle w:val="SHBullets"/>
        <w:numPr>
          <w:ilvl w:val="0"/>
          <w:numId w:val="0"/>
        </w:numPr>
        <w:ind w:left="360" w:hanging="360"/>
      </w:pPr>
    </w:p>
    <w:p w14:paraId="4442D65B" w14:textId="77777777" w:rsidR="00F03F47" w:rsidRDefault="00F03F47" w:rsidP="00F03F47">
      <w:pPr>
        <w:pStyle w:val="SHBullets"/>
        <w:numPr>
          <w:ilvl w:val="0"/>
          <w:numId w:val="0"/>
        </w:numPr>
        <w:ind w:left="360" w:hanging="360"/>
      </w:pPr>
    </w:p>
    <w:p w14:paraId="532645C3" w14:textId="77777777" w:rsidR="00F03F47" w:rsidRPr="00F03F47" w:rsidRDefault="00F03F47" w:rsidP="00F03F47">
      <w:pPr>
        <w:pStyle w:val="SHSubHeading"/>
      </w:pPr>
      <w:r>
        <w:t>Assessment</w:t>
      </w:r>
    </w:p>
    <w:p w14:paraId="7E4F2879" w14:textId="77777777" w:rsidR="00F03F47" w:rsidRDefault="00F03F47" w:rsidP="00F03F47">
      <w:pPr>
        <w:rPr>
          <w:b/>
          <w:bCs/>
          <w:sz w:val="22"/>
          <w:szCs w:val="22"/>
        </w:rPr>
      </w:pPr>
    </w:p>
    <w:p w14:paraId="3DD0939B" w14:textId="77777777" w:rsidR="00F03F47" w:rsidRPr="00F03F47" w:rsidRDefault="00F03F47" w:rsidP="00F03F47">
      <w:pPr>
        <w:pStyle w:val="SHText"/>
      </w:pPr>
      <w:r>
        <w:t>Type your notes here…</w:t>
      </w:r>
    </w:p>
    <w:p w14:paraId="05BB7FA6" w14:textId="77777777" w:rsidR="00F03F47" w:rsidRPr="001164FB" w:rsidRDefault="00F03F47" w:rsidP="00F03F47">
      <w:pPr>
        <w:pStyle w:val="SHText"/>
      </w:pPr>
    </w:p>
    <w:p w14:paraId="051CAAB9" w14:textId="77777777" w:rsidR="00F03F47" w:rsidRDefault="00F03F47" w:rsidP="00F03F47">
      <w:pPr>
        <w:pStyle w:val="SHBullets"/>
      </w:pPr>
      <w:r>
        <w:fldChar w:fldCharType="begin">
          <w:ffData>
            <w:name w:val="Text4"/>
            <w:enabled/>
            <w:calcOnExit w:val="0"/>
            <w:textInput>
              <w:default w:val="[SH Bullets]"/>
            </w:textInput>
          </w:ffData>
        </w:fldChar>
        <w:instrText xml:space="preserve"> FORMTEXT </w:instrText>
        <w:fldChar w:fldCharType="separate"/>
        <w:t>[SH Bullets]</w:t>
        <w:fldChar w:fldCharType="end"/>
      </w:r>
    </w:p>
    <w:p w14:paraId="37CE1D26" w14:textId="6E6508A5" w:rsidR="00F03F47" w:rsidRDefault="00F03F47" w:rsidP="00F03F47">
      <w:pPr>
        <w:pStyle w:val="SHBullets"/>
        <w:numPr>
          <w:ilvl w:val="0"/>
          <w:numId w:val="0"/>
        </w:numPr>
        <w:ind w:left="360" w:hanging="360"/>
      </w:pPr>
    </w:p>
    <w:p w14:paraId="79411F81" w14:textId="77777777" w:rsidR="00F03F47" w:rsidRDefault="00F03F47" w:rsidP="00F03F47">
      <w:pPr>
        <w:pStyle w:val="SHBullets"/>
        <w:numPr>
          <w:ilvl w:val="0"/>
          <w:numId w:val="0"/>
        </w:numPr>
        <w:ind w:left="360" w:hanging="360"/>
      </w:pPr>
    </w:p>
    <w:p w14:paraId="52629CDC" w14:textId="77777777" w:rsidR="00F03F47" w:rsidRPr="00F03F47" w:rsidRDefault="00F03F47" w:rsidP="00F03F47">
      <w:pPr>
        <w:pStyle w:val="SHSubHeading"/>
      </w:pPr>
      <w:r>
        <w:t>Technical Details</w:t>
      </w:r>
    </w:p>
    <w:p w14:paraId="2C288DA6" w14:textId="6A7F7B46" w:rsidR="00F03F47" w:rsidRDefault="00F74010" w:rsidP="00F74010">
      <w:pPr>
        <w:tabs>
          <w:tab w:val="left" w:pos="2835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14:paraId="2ACED819" w14:textId="77777777" w:rsidR="00F03F47" w:rsidRPr="00F03F47" w:rsidRDefault="00F03F47" w:rsidP="00F03F47">
      <w:pPr>
        <w:pStyle w:val="SHText"/>
      </w:pPr>
      <w:r>
        <w:t>Type your notes here…</w:t>
      </w:r>
    </w:p>
    <w:p w14:paraId="5C44F2CC" w14:textId="77777777" w:rsidR="00F03F47" w:rsidRPr="001164FB" w:rsidRDefault="00F03F47" w:rsidP="00F03F47">
      <w:pPr>
        <w:pStyle w:val="SHText"/>
      </w:pPr>
    </w:p>
    <w:p w14:paraId="5C237365" w14:textId="77777777" w:rsidR="00F03F47" w:rsidRDefault="00F03F47" w:rsidP="00F03F47">
      <w:pPr>
        <w:pStyle w:val="SHBullets"/>
      </w:pPr>
      <w:r>
        <w:fldChar w:fldCharType="begin">
          <w:ffData>
            <w:name w:val="Text4"/>
            <w:enabled/>
            <w:calcOnExit w:val="0"/>
            <w:textInput>
              <w:default w:val="[SH Bullets]"/>
            </w:textInput>
          </w:ffData>
        </w:fldChar>
        <w:instrText xml:space="preserve"> FORMTEXT </w:instrText>
        <w:fldChar w:fldCharType="separate"/>
        <w:t>[SH Bullets]</w:t>
        <w:fldChar w:fldCharType="end"/>
      </w:r>
    </w:p>
    <w:p w14:paraId="570ECA1F" w14:textId="77777777" w:rsidR="00F03F47" w:rsidRPr="001164FB" w:rsidRDefault="00F03F47" w:rsidP="00F03F47">
      <w:pPr>
        <w:pStyle w:val="SHBullets"/>
        <w:numPr>
          <w:ilvl w:val="0"/>
          <w:numId w:val="0"/>
        </w:numPr>
        <w:ind w:left="360" w:hanging="360"/>
      </w:pPr>
    </w:p>
    <w:p w14:paraId="6D6CFEB2" w14:textId="77777777" w:rsidR="00312F02" w:rsidRPr="00CB34C1" w:rsidRDefault="00312F02" w:rsidP="001164FB">
      <w:pPr>
        <w:pStyle w:val="SHText"/>
        <w:rPr>
          <w:sz w:val="28"/>
          <w:szCs w:val="28"/>
        </w:rPr>
      </w:pPr>
    </w:p>
    <w:p w14:paraId="0973E109" w14:textId="77777777" w:rsidR="00312F02" w:rsidRPr="001164FB" w:rsidRDefault="00944FDD" w:rsidP="001164FB">
      <w:pPr>
        <w:pStyle w:val="SHSubHeading"/>
      </w:pPr>
      <w:r>
        <w:t>Business Experience</w:t>
      </w:r>
    </w:p>
    <w:p w14:paraId="3D8CDF2D" w14:textId="77777777" w:rsidR="00800049" w:rsidRPr="00CB34C1" w:rsidRDefault="00800049" w:rsidP="00CB34C1">
      <w:pPr>
        <w:pStyle w:val="SHHeading"/>
        <w:ind w:left="0"/>
        <w:rPr>
          <w:sz w:val="28"/>
          <w:szCs w:val="28"/>
        </w:rPr>
      </w:pPr>
    </w:p>
    <w:p>
      <w:pPr>
        <w:pStyle w:val="SHText"/>
      </w:pPr>
      <w:r>
        <w:t>{{#companies}}</w:t>
      </w: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0"/>
        <w:gridCol w:w="3100"/>
      </w:tblGrid>
      <w:tr>
        <w:tc>
          <w:tcPr>
            <w:tcW w:w="6800" w:type="dxa"/>
          </w:tcPr>
          <w:p>
            <w:pPr>
              <w:pStyle w:val="SHText"/>
              <w:rPr>
                <w:b/>
                <w:bCs/>
              </w:rPr>
            </w:pPr>
            <w:r>
              <w:rPr>
                <w:b/>
                <w:bCs/>
              </w:rPr>
              <w:t xml:space="preserve">{{name}}, {{location}}</w:t>
            </w:r>
          </w:p>
        </w:tc>
        <w:tc>
          <w:tcPr>
            <w:tcW w:w="3100" w:type="dxa"/>
          </w:tcPr>
          <w:p>
            <w:pPr>
              <w:pStyle w:val="SHTex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{{dates}}</w:t>
            </w:r>
          </w:p>
        </w:tc>
      </w:tr>
    </w:tbl>
    <w:p>
      <w:pPr>
        <w:pStyle w:val="SHText"/>
      </w:pPr>
      <w:r>
        <w:t>{{#roles}}</w:t>
      </w: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0"/>
        <w:gridCol w:w="3100"/>
      </w:tblGrid>
      <w:tr>
        <w:tc>
          <w:tcPr>
            <w:tcW w:w="6800" w:type="dxa"/>
          </w:tcPr>
          <w:p>
            <w:pPr>
              <w:pStyle w:val="SHText"/>
            </w:pPr>
            <w:r>
              <w:t xml:space="preserve">{{role}}, {{function}}</w:t>
            </w:r>
          </w:p>
        </w:tc>
        <w:tc>
          <w:tcPr>
            <w:tcW w:w="3100" w:type="dxa"/>
          </w:tcPr>
          <w:p>
            <w:pPr>
              <w:pStyle w:val="SHText"/>
              <w:jc w:val="right"/>
            </w:pPr>
            <w:r>
              <w:t>{{#role_dates}}{{role_dates}}{{/role_dates}}</w:t>
            </w:r>
          </w:p>
        </w:tc>
      </w:tr>
    </w:tbl>
    <w:p>
      <w:pPr>
        <w:pStyle w:val="SHBullets"/>
      </w:pPr>
      <w:r>
        <w:t>{{#bullets}}</w:t>
      </w:r>
    </w:p>
    <w:p>
      <w:pPr>
        <w:pStyle w:val="SHBullets"/>
      </w:pPr>
      <w:r>
        <w:t>{{.}}</w:t>
      </w:r>
    </w:p>
    <w:p>
      <w:pPr>
        <w:pStyle w:val="SHText"/>
      </w:pPr>
      <w:r>
        <w:t>{{/bullets}}{{/roles}}</w:t>
      </w:r>
    </w:p>
    <w:p>
      <w:pPr>
        <w:pStyle w:val="SHText"/>
      </w:pPr>
      <w:r>
        <w:t>{{/companies}}</w:t>
      </w:r>
    </w:p>
    <w:p w14:paraId="6F0294D4" w14:textId="77777777" w:rsidR="008D25AF" w:rsidRDefault="008D25AF" w:rsidP="00CB34C1">
      <w:pPr>
        <w:pStyle w:val="SHBullets"/>
        <w:numPr>
          <w:ilvl w:val="0"/>
          <w:numId w:val="0"/>
        </w:numPr>
      </w:pPr>
    </w:p>
    <w:p w14:paraId="51147C68" w14:textId="77777777" w:rsidR="00F03F47" w:rsidRPr="00F03F47" w:rsidRDefault="00F03F47" w:rsidP="00CB34C1">
      <w:pPr>
        <w:pStyle w:val="SHBullets"/>
        <w:numPr>
          <w:ilvl w:val="0"/>
          <w:numId w:val="0"/>
        </w:numPr>
      </w:pPr>
    </w:p>
    <w:p w14:paraId="44245E84" w14:textId="77777777" w:rsidR="0026330C" w:rsidRDefault="0026330C">
      <w:pPr>
        <w:rPr>
          <w:color w:val="0F2446" w:themeColor="text2"/>
          <w:sz w:val="28"/>
          <w:szCs w:val="22"/>
          <w:lang w:eastAsia="en-GB"/>
        </w:rPr>
      </w:pPr>
      <w:r>
        <w:br w:type="page"/>
      </w:r>
    </w:p>
    <w:p w14:paraId="19F57122" w14:textId="2006E8F9" w:rsidR="0030106B" w:rsidRPr="001164FB" w:rsidRDefault="00105E48" w:rsidP="001164FB">
      <w:pPr>
        <w:pStyle w:val="SHSubHeading"/>
      </w:pPr>
      <w:r>
        <w:lastRenderedPageBreak/>
        <w:t>Personal Details</w:t>
      </w:r>
    </w:p>
    <w:p w14:paraId="7801E689" w14:textId="77777777" w:rsidR="00105E48" w:rsidRPr="00F03F47" w:rsidRDefault="00105E48" w:rsidP="001164FB">
      <w:pPr>
        <w:pStyle w:val="SHSubHeading"/>
        <w:rPr>
          <w:sz w:val="22"/>
        </w:rPr>
      </w:pPr>
    </w:p>
    <w:p w14:paraId="7BF61704" w14:textId="77777777" w:rsidR="00105E48" w:rsidRPr="001164FB" w:rsidRDefault="00105E48" w:rsidP="001164FB">
      <w:pPr>
        <w:pStyle w:val="SHText"/>
        <w:rPr>
          <w:b/>
          <w:bCs/>
          <w:color w:val="21519D" w:themeColor="accent1" w:themeTint="BF"/>
        </w:rPr>
      </w:pPr>
      <w:r>
        <w:rPr>
          <w:b/>
          <w:bCs/>
          <w:color w:val="21519D" w:themeColor="accent1" w:themeTint="BF"/>
        </w:rPr>
        <w:t>Education</w:t>
      </w:r>
    </w:p>
    <w:p w14:paraId="2ADE0165" w14:textId="77777777" w:rsidR="006D4998" w:rsidRPr="001164FB" w:rsidRDefault="006D4998" w:rsidP="001164FB">
      <w:pPr>
        <w:pStyle w:val="SHText"/>
      </w:pPr>
    </w:p>
    <w:p w14:paraId="21E84CCB" w14:textId="77777777" w:rsidR="008D25AF" w:rsidRPr="001164FB" w:rsidRDefault="006D4998" w:rsidP="001164FB">
      <w:pPr>
        <w:pStyle w:val="SHText"/>
      </w:pPr>
      <w:r>
        <w:rPr>
          <w:b/>
          <w:bCs/>
        </w:rPr>
        <w:t>{{EDU_1_YEARS}}</w:t>
      </w:r>
      <w:r>
        <w:tab/>
        <w:tab/>
        <w:tab/>
      </w:r>
      <w:r>
        <w:rPr>
          <w:b/>
          <w:bCs/>
        </w:rPr>
        <w:t>{{EDU_1_INSTITUTION}}</w:t>
      </w:r>
    </w:p>
    <w:p w14:paraId="67D6DE10" w14:textId="77777777" w:rsidR="006D4998" w:rsidRPr="001164FB" w:rsidRDefault="006D4998" w:rsidP="001164FB">
      <w:pPr>
        <w:pStyle w:val="SHText"/>
        <w:ind w:left="1440" w:firstLine="720"/>
        <w:rPr>
          <w:b/>
          <w:bCs/>
        </w:rPr>
      </w:pPr>
      <w:r>
        <w:t>{{EDU_1_DEGREE}}</w:t>
      </w:r>
    </w:p>
    <w:p w14:paraId="3911EF3E" w14:textId="77777777" w:rsidR="006D4998" w:rsidRPr="001164FB" w:rsidRDefault="006D4998" w:rsidP="001164FB">
      <w:pPr>
        <w:pStyle w:val="SHText"/>
      </w:pPr>
    </w:p>
    <w:p w14:paraId="0013F8CA" w14:textId="77777777" w:rsidR="008D25AF" w:rsidRPr="001164FB" w:rsidRDefault="006D4998" w:rsidP="001164FB">
      <w:pPr>
        <w:pStyle w:val="SHText"/>
        <w:rPr>
          <w:b/>
          <w:bCs/>
          <w:color w:val="21519D" w:themeColor="accent1" w:themeTint="BF"/>
        </w:rPr>
      </w:pPr>
      <w:r>
        <w:rPr>
          <w:b/>
          <w:bCs/>
          <w:color w:val="21519D" w:themeColor="accent1" w:themeTint="BF"/>
        </w:rPr>
        <w:t>Professional</w:t>
      </w:r>
    </w:p>
    <w:p w14:paraId="193C1A01" w14:textId="77777777" w:rsidR="006D4998" w:rsidRPr="00F03F47" w:rsidRDefault="006D4998" w:rsidP="001164FB">
      <w:pPr>
        <w:pStyle w:val="SHText"/>
        <w:rPr>
          <w:b/>
          <w:bCs/>
          <w:color w:val="21519D" w:themeColor="accent1" w:themeTint="BF"/>
        </w:rPr>
      </w:pPr>
      <w:r>
        <w:rPr>
          <w:b/>
          <w:bCs/>
          <w:color w:val="21519D" w:themeColor="accent1" w:themeTint="BF"/>
        </w:rPr>
        <w:t>Qualifications</w:t>
        <w:tab/>
        <w:tab/>
      </w:r>
      <w:r>
        <w:t>{{QUAL_1}}</w:t>
      </w:r>
    </w:p>
    <w:p w14:paraId="31BE49D2" w14:textId="77777777" w:rsidR="004225B6" w:rsidRPr="001164FB" w:rsidRDefault="004225B6" w:rsidP="001164FB">
      <w:pPr>
        <w:pStyle w:val="SHText"/>
      </w:pPr>
    </w:p>
    <w:p w14:paraId="6C22B9EC" w14:textId="77777777" w:rsidR="004225B6" w:rsidRPr="001164FB" w:rsidRDefault="004225B6" w:rsidP="001164FB">
      <w:pPr>
        <w:pStyle w:val="SHText"/>
      </w:pPr>
      <w:r>
        <w:rPr>
          <w:b/>
          <w:bCs/>
        </w:rPr>
        <w:t>Nationality</w:t>
      </w:r>
      <w:r>
        <w:tab/>
        <w:tab/>
        <w:t>{{NATIONALITY}}</w:t>
      </w:r>
    </w:p>
    <w:p w14:paraId="0B43890D" w14:textId="77777777" w:rsidR="004225B6" w:rsidRPr="001164FB" w:rsidRDefault="004225B6" w:rsidP="001164FB">
      <w:pPr>
        <w:pStyle w:val="SHText"/>
      </w:pPr>
    </w:p>
    <w:p w14:paraId="38ED6402" w14:textId="77777777" w:rsidR="004225B6" w:rsidRPr="001164FB" w:rsidRDefault="004225B6" w:rsidP="001164FB">
      <w:pPr>
        <w:pStyle w:val="SHText"/>
      </w:pPr>
      <w:r>
        <w:rPr>
          <w:b/>
          <w:bCs/>
        </w:rPr>
        <w:t>Languages</w:t>
      </w:r>
      <w:r>
        <w:tab/>
        <w:tab/>
        <w:t>{{LANGUAGES}}</w:t>
      </w:r>
    </w:p>
    <w:p w14:paraId="0622619E" w14:textId="77777777" w:rsidR="004225B6" w:rsidRPr="001164FB" w:rsidRDefault="004225B6" w:rsidP="001164FB">
      <w:pPr>
        <w:pStyle w:val="SHText"/>
      </w:pPr>
    </w:p>
    <w:p w14:paraId="7007A969" w14:textId="77777777" w:rsidR="004225B6" w:rsidRPr="001164FB" w:rsidRDefault="004225B6" w:rsidP="001164FB">
      <w:pPr>
        <w:pStyle w:val="SHText"/>
      </w:pPr>
      <w:r>
        <w:rPr>
          <w:b/>
          <w:bCs/>
        </w:rPr>
        <w:t>Interests</w:t>
      </w:r>
      <w:r>
        <w:tab/>
        <w:tab/>
        <w:t>{{INTERESTS}}</w:t>
      </w:r>
    </w:p>
    <w:sectPr w:rsidR="004225B6" w:rsidRPr="001164FB" w:rsidSect="002C2769">
      <w:headerReference w:type="default" r:id="rId13"/>
      <w:footerReference w:type="default" r:id="rId14"/>
      <w:pgSz w:w="11906" w:h="16838"/>
      <w:pgMar w:top="1440" w:right="1440" w:bottom="1276" w:left="992" w:header="709" w:footer="44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5A9D" w14:textId="77777777" w:rsidR="0012144B" w:rsidRDefault="0012144B" w:rsidP="00C35120">
      <w:r>
        <w:separator/>
      </w:r>
    </w:p>
    <w:p w14:paraId="70863D49" w14:textId="77777777" w:rsidR="0012144B" w:rsidRDefault="0012144B"/>
  </w:endnote>
  <w:endnote w:type="continuationSeparator" w:id="0">
    <w:p w14:paraId="7349553C" w14:textId="77777777" w:rsidR="0012144B" w:rsidRDefault="0012144B" w:rsidP="00C35120">
      <w:r>
        <w:continuationSeparator/>
      </w:r>
    </w:p>
    <w:p w14:paraId="5F57C90B" w14:textId="77777777" w:rsidR="0012144B" w:rsidRDefault="0012144B"/>
  </w:endnote>
  <w:endnote w:type="continuationNotice" w:id="1">
    <w:p w14:paraId="3BE431A7" w14:textId="77777777" w:rsidR="0012144B" w:rsidRDefault="001214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3D74" w14:textId="72745E12" w:rsidR="00931BEF" w:rsidRDefault="00931BEF">
    <w:pPr>
      <w:pStyle w:val="Footer"/>
      <w:jc w:val="right"/>
    </w:pPr>
  </w:p>
  <w:p w14:paraId="016B4FE4" w14:textId="77777777" w:rsidR="00F74010" w:rsidRDefault="00F74010" w:rsidP="00F74010">
    <w:pPr>
      <w:pStyle w:val="SHText"/>
      <w:ind w:left="-567" w:right="-46"/>
      <w:jc w:val="center"/>
      <w:rPr>
        <w:i/>
        <w:color w:val="0B1A34" w:themeColor="accent1" w:themeShade="BF"/>
        <w:sz w:val="20"/>
        <w:szCs w:val="20"/>
      </w:rPr>
    </w:pPr>
    <w:r w:rsidRPr="006B7839">
      <w:rPr>
        <w:i/>
        <w:color w:val="0B1A34" w:themeColor="accent1" w:themeShade="BF"/>
        <w:sz w:val="20"/>
        <w:szCs w:val="20"/>
      </w:rPr>
      <w:t xml:space="preserve">This profile is submitted in confidence and subject to Sheffield Haworth’s standard terms and conditions. </w:t>
    </w:r>
  </w:p>
  <w:p w14:paraId="049B890D" w14:textId="422ADCF4" w:rsidR="00F74010" w:rsidRPr="006B7839" w:rsidRDefault="00F74010" w:rsidP="00F74010">
    <w:pPr>
      <w:pStyle w:val="SHText"/>
      <w:ind w:left="-567" w:right="-46"/>
      <w:jc w:val="center"/>
      <w:rPr>
        <w:color w:val="0B1A34" w:themeColor="accent1" w:themeShade="BF"/>
        <w:sz w:val="20"/>
        <w:szCs w:val="20"/>
      </w:rPr>
    </w:pPr>
    <w:r w:rsidRPr="006B7839">
      <w:rPr>
        <w:i/>
        <w:color w:val="0B1A34" w:themeColor="accent1" w:themeShade="BF"/>
        <w:sz w:val="20"/>
        <w:szCs w:val="20"/>
      </w:rPr>
      <w:t>A copy of these can be provided upon request.</w:t>
    </w:r>
  </w:p>
  <w:p w14:paraId="5DE57C95" w14:textId="77777777" w:rsidR="00F74010" w:rsidRDefault="00F74010" w:rsidP="00F74010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rFonts w:ascii="Raleway" w:hAnsi="Raleway"/>
        <w:noProof/>
        <w:color w:val="002060"/>
      </w:rPr>
    </w:pPr>
  </w:p>
  <w:p w14:paraId="47E93732" w14:textId="77777777" w:rsidR="00F74010" w:rsidRDefault="00F74010" w:rsidP="00F74010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rFonts w:ascii="Raleway" w:hAnsi="Raleway"/>
        <w:noProof/>
        <w:color w:val="002060"/>
      </w:rPr>
    </w:pPr>
  </w:p>
  <w:p w14:paraId="0A6B4CA2" w14:textId="56672AC7" w:rsidR="004454C4" w:rsidRPr="00F74010" w:rsidRDefault="00F74010" w:rsidP="00F74010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jc w:val="center"/>
      <w:textAlignment w:val="baseline"/>
      <w:rPr>
        <w:rFonts w:ascii="Raleway" w:hAnsi="Raleway"/>
        <w:noProof/>
        <w:color w:val="002060"/>
      </w:rPr>
    </w:pPr>
    <w:r w:rsidRPr="60A35DCD">
      <w:rPr>
        <w:rFonts w:ascii="Raleway" w:hAnsi="Raleway"/>
        <w:noProof/>
        <w:color w:val="002060"/>
      </w:rPr>
      <w:t>www.sheffieldhaworth.com</w:t>
    </w:r>
    <w:r w:rsidR="00931BE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91E7FF" wp14:editId="5875593B">
              <wp:simplePos x="0" y="0"/>
              <wp:positionH relativeFrom="page">
                <wp:posOffset>7659370</wp:posOffset>
              </wp:positionH>
              <wp:positionV relativeFrom="paragraph">
                <wp:posOffset>576770</wp:posOffset>
              </wp:positionV>
              <wp:extent cx="7552055" cy="569595"/>
              <wp:effectExtent l="0" t="0" r="0" b="1905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055" cy="56959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7ED5705" id="Rectangle 35" o:spid="_x0000_s1026" style="position:absolute;margin-left:603.1pt;margin-top:45.4pt;width:594.65pt;height:44.85pt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4BV9eAIAAGIFAAAOAAAAZHJzL2Uyb0RvYy54bWysVE1v2zAMvQ/YfxB0X+0EdbsEdYqgRYcB RVusHXpWZak2IIsapcTJfv0o+SNZV+wwLAdFEh8fyWdSF5e71rCtQt+ALfnsJOdMWQlVY19L/v3p 5tNnznwQthIGrCr5Xnl+ufr44aJzSzWHGkylkBGJ9cvOlbwOwS2zzMtatcKfgFOWjBqwFYGO+JpV KDpib002z/OzrAOsHIJU3tPtdW/kq8SvtZLhXmuvAjMlp9xCWjGtL3HNVhdi+YrC1Y0c0hD/kEUr GktBJ6prEQTbYPMHVdtIBA86nEhoM9C6kSrVQNXM8jfVPNbCqVQLiePdJJP/f7TybvvoHpBk6Jxf etrGKnYa2/hP+bFdEms/iaV2gUm6PC+KeV4UnEmyFWeLYlFENbODt0MfvihoWdyUHOljJI3E9taH HjpCYjAPpqluGmPSITaAujLItoI+nZBS2TAfAvyGNDbiLUTPnjTeZIdy0i7sjYo4Y78pzZqKCpin ZFKnvQ006021qFQfv8jpN0YfU0vFJsLIrCn+xD0QjMjjImYDzYCPrio16uSc/y2xvsTJI0UGGybn trGA7xGYMEXu8aNIvTRRpReo9g/IEPox8U7eNPTpboUPDwJpLmiCaNbDPS3aQFdyGHac1YA/37uP eGpXsnLW0ZyV3P/YCFScma+WGnkxOz2Ng5kOp8X5nA54bHk5tthNewXUDzN6VZxM24gPZtxqhPaZ noR1jEomYSXFLrkMOB6uQj//9KhItV4nGA2jE+HWPjoZyaOqsTWfds8C3dC/gTr/DsaZFMs3bdxj o6eF9SaAblKPH3Qd9KZBTo0zPDrxpTg+J9ThaVz9AgAA//8DAFBLAwQUAAYACAAAACEAxxROft0A AAAMAQAADwAAAGRycy9kb3ducmV2LnhtbEyPQU+EMBSE7yb+h+aZeHNbMRBAykaNezFe3PUHFPoW WOkroV0W/73Pkx4nM5n5ptqubhQLzmHwpOF+o0Agtd4O1Gn4POzuchAhGrJm9IQavjHAtr6+qkxp /YU+cNnHTnAJhdJo6GOcSilD26MzYeMnJPaOfnYmspw7aWdz4XI3ykSpTDozEC/0ZsKXHtuv/dlp eHU+fT8Vi9slQ+NlllN8fiOtb2/Wp0cQEdf4F4ZffEaHmpkafyYbxMg6UVnCWQ2F4g+cSB6KNAXR sJerFGRdyf8n6h8AAAD//wMAUEsBAi0AFAAGAAgAAAAhALaDOJL+AAAA4QEAABMAAAAAAAAAAAAA AAAAAAAAAFtDb250ZW50X1R5cGVzXS54bWxQSwECLQAUAAYACAAAACEAOP0h/9YAAACUAQAACwAA AAAAAAAAAAAAAAAvAQAAX3JlbHMvLnJlbHNQSwECLQAUAAYACAAAACEAhOAVfXgCAABiBQAADgAA AAAAAAAAAAAAAAAuAgAAZHJzL2Uyb0RvYy54bWxQSwECLQAUAAYACAAAACEAxxROft0AAAAMAQAA DwAAAAAAAAAAAAAAAADSBAAAZHJzL2Rvd25yZXYueG1sUEsFBgAAAAAEAAQA8wAAANwFAAAAAA== " fillcolor="#ea963e [3205]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0000"/>
      </w:rPr>
      <w:id w:val="907967105"/>
      <w:docPartObj>
        <w:docPartGallery w:val="Page Numbers (Bottom of Page)"/>
        <w:docPartUnique/>
      </w:docPartObj>
    </w:sdtPr>
    <w:sdtEndPr>
      <w:rPr>
        <w:noProof/>
        <w:color w:val="0F2446" w:themeColor="text2"/>
      </w:rPr>
    </w:sdtEndPr>
    <w:sdtContent>
      <w:p w14:paraId="1BA9FF70" w14:textId="77777777" w:rsidR="00F74010" w:rsidRDefault="00F74010" w:rsidP="00F74010">
        <w:pPr>
          <w:pStyle w:val="Footer"/>
          <w:tabs>
            <w:tab w:val="clear" w:pos="4680"/>
          </w:tabs>
          <w:ind w:right="-592"/>
          <w:jc w:val="center"/>
          <w:rPr>
            <w:color w:val="FF0000"/>
          </w:rPr>
        </w:pPr>
      </w:p>
      <w:p w14:paraId="548DAAA5" w14:textId="77777777" w:rsidR="00F74010" w:rsidRDefault="00F74010" w:rsidP="00F74010">
        <w:pPr>
          <w:pStyle w:val="Footer"/>
          <w:tabs>
            <w:tab w:val="clear" w:pos="4680"/>
          </w:tabs>
          <w:ind w:right="-592"/>
          <w:jc w:val="center"/>
          <w:rPr>
            <w:color w:val="FF0000"/>
          </w:rPr>
        </w:pPr>
      </w:p>
      <w:p w14:paraId="3684DC12" w14:textId="63B93E08" w:rsidR="00F74010" w:rsidRDefault="00F74010" w:rsidP="00F74010">
        <w:pPr>
          <w:pStyle w:val="Footer"/>
          <w:tabs>
            <w:tab w:val="clear" w:pos="4680"/>
          </w:tabs>
          <w:ind w:right="-592"/>
          <w:jc w:val="center"/>
          <w:rPr>
            <w:i/>
            <w:color w:val="0B1A34" w:themeColor="accent1" w:themeShade="BF"/>
          </w:rPr>
        </w:pPr>
        <w:r w:rsidRPr="006B7839">
          <w:rPr>
            <w:i/>
            <w:color w:val="0B1A34" w:themeColor="accent1" w:themeShade="BF"/>
          </w:rPr>
          <w:t>This profile is submitted in confidence and subject to Sheffield Haworth’s standard terms and conditions.</w:t>
        </w:r>
      </w:p>
      <w:p w14:paraId="30FB1EE1" w14:textId="5EC4BBFF" w:rsidR="00F74010" w:rsidRDefault="00F74010" w:rsidP="00F74010">
        <w:pPr>
          <w:pStyle w:val="Footer"/>
          <w:tabs>
            <w:tab w:val="clear" w:pos="4680"/>
          </w:tabs>
          <w:ind w:right="-592"/>
          <w:jc w:val="center"/>
          <w:rPr>
            <w:i/>
            <w:color w:val="0B1A34" w:themeColor="accent1" w:themeShade="BF"/>
          </w:rPr>
        </w:pPr>
        <w:r w:rsidRPr="006B7839">
          <w:rPr>
            <w:i/>
            <w:color w:val="0B1A34" w:themeColor="accent1" w:themeShade="BF"/>
          </w:rPr>
          <w:t xml:space="preserve">A copy </w:t>
        </w:r>
        <w:r w:rsidRPr="006B7839">
          <w:rPr>
            <w:i/>
            <w:color w:val="0B1A34" w:themeColor="accent1" w:themeShade="BF"/>
          </w:rPr>
          <w:t>of these</w:t>
        </w:r>
        <w:r w:rsidRPr="006B7839">
          <w:rPr>
            <w:i/>
            <w:color w:val="0B1A34" w:themeColor="accent1" w:themeShade="BF"/>
          </w:rPr>
          <w:t xml:space="preserve"> can be provided upon request.</w:t>
        </w:r>
      </w:p>
      <w:p w14:paraId="63061980" w14:textId="77777777" w:rsidR="00F74010" w:rsidRDefault="00F74010" w:rsidP="00F74010">
        <w:pPr>
          <w:pStyle w:val="Footer"/>
          <w:tabs>
            <w:tab w:val="clear" w:pos="4680"/>
          </w:tabs>
          <w:ind w:right="-592"/>
          <w:jc w:val="center"/>
          <w:rPr>
            <w:i/>
            <w:color w:val="0B1A34" w:themeColor="accent1" w:themeShade="BF"/>
          </w:rPr>
        </w:pPr>
      </w:p>
      <w:p w14:paraId="54B7D4C8" w14:textId="5720DCEE" w:rsidR="0080354C" w:rsidRPr="003E587F" w:rsidRDefault="00F74010" w:rsidP="00F74010">
        <w:pPr>
          <w:pStyle w:val="Footer"/>
          <w:tabs>
            <w:tab w:val="clear" w:pos="4680"/>
          </w:tabs>
          <w:ind w:right="-592"/>
          <w:jc w:val="center"/>
          <w:rPr>
            <w:color w:val="0F2446" w:themeColor="text2"/>
          </w:rPr>
        </w:pPr>
        <w:r w:rsidRPr="60A35DCD">
          <w:rPr>
            <w:rFonts w:ascii="Raleway" w:hAnsi="Raleway"/>
            <w:noProof/>
            <w:color w:val="002060"/>
          </w:rPr>
          <w:t>www.sheffieldhaworth.com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D6599" w14:textId="77777777" w:rsidR="0012144B" w:rsidRDefault="0012144B" w:rsidP="00C35120">
      <w:r>
        <w:separator/>
      </w:r>
    </w:p>
    <w:p w14:paraId="1E9F6C23" w14:textId="77777777" w:rsidR="0012144B" w:rsidRDefault="0012144B"/>
  </w:footnote>
  <w:footnote w:type="continuationSeparator" w:id="0">
    <w:p w14:paraId="6C69FF99" w14:textId="77777777" w:rsidR="0012144B" w:rsidRDefault="0012144B" w:rsidP="00C35120">
      <w:r>
        <w:continuationSeparator/>
      </w:r>
    </w:p>
    <w:p w14:paraId="397F9475" w14:textId="77777777" w:rsidR="0012144B" w:rsidRDefault="0012144B"/>
  </w:footnote>
  <w:footnote w:type="continuationNotice" w:id="1">
    <w:p w14:paraId="3752E455" w14:textId="77777777" w:rsidR="0012144B" w:rsidRDefault="001214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99F8" w14:textId="464FAE36" w:rsidR="00BC0CFE" w:rsidRDefault="00F74010" w:rsidP="003E587F">
    <w:pPr>
      <w:tabs>
        <w:tab w:val="left" w:pos="4080"/>
        <w:tab w:val="left" w:pos="4480"/>
      </w:tabs>
      <w:ind w:left="-567"/>
      <w:jc w:val="center"/>
    </w:pPr>
    <w:r>
      <w:rPr>
        <w:noProof/>
      </w:rPr>
      <w:drawing>
        <wp:anchor distT="0" distB="0" distL="114300" distR="114300" simplePos="0" relativeHeight="251661319" behindDoc="0" locked="0" layoutInCell="1" allowOverlap="1" wp14:anchorId="5C15D7BD" wp14:editId="69F2693D">
          <wp:simplePos x="0" y="0"/>
          <wp:positionH relativeFrom="margin">
            <wp:align>center</wp:align>
          </wp:positionH>
          <wp:positionV relativeFrom="paragraph">
            <wp:posOffset>93345</wp:posOffset>
          </wp:positionV>
          <wp:extent cx="2548255" cy="438785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95" behindDoc="1" locked="0" layoutInCell="1" allowOverlap="1" wp14:anchorId="207BB51D" wp14:editId="5ED39939">
          <wp:simplePos x="0" y="0"/>
          <wp:positionH relativeFrom="page">
            <wp:posOffset>-1571625</wp:posOffset>
          </wp:positionH>
          <wp:positionV relativeFrom="paragraph">
            <wp:posOffset>-7256145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2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5FAF7C" w14:textId="3C5AC0D1" w:rsidR="008757C3" w:rsidRDefault="008757C3"/>
  <w:p w14:paraId="6ADC1391" w14:textId="50A83B4D" w:rsidR="008757C3" w:rsidRDefault="008757C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4B67C" w14:textId="54F4EA93" w:rsidR="008757C3" w:rsidRPr="001164FB" w:rsidRDefault="00F74010" w:rsidP="00F03F47">
    <w:pPr>
      <w:pStyle w:val="SHSubHeading"/>
      <w:tabs>
        <w:tab w:val="right" w:pos="9900"/>
      </w:tabs>
      <w:ind w:left="7020" w:right="-696" w:firstLine="720"/>
      <w:rPr>
        <w:rFonts w:ascii="Cambria" w:hAnsi="Cambria"/>
      </w:rPr>
    </w:pPr>
    <w:r>
      <w:rPr>
        <w:noProof/>
      </w:rPr>
      <w:drawing>
        <wp:anchor distT="0" distB="0" distL="114300" distR="114300" simplePos="0" relativeHeight="251671559" behindDoc="0" locked="0" layoutInCell="1" allowOverlap="1" wp14:anchorId="29E75C1F" wp14:editId="6D2CEE0D">
          <wp:simplePos x="0" y="0"/>
          <wp:positionH relativeFrom="margin">
            <wp:posOffset>-514350</wp:posOffset>
          </wp:positionH>
          <wp:positionV relativeFrom="paragraph">
            <wp:posOffset>-161925</wp:posOffset>
          </wp:positionV>
          <wp:extent cx="1647825" cy="283210"/>
          <wp:effectExtent l="0" t="0" r="9525" b="2540"/>
          <wp:wrapNone/>
          <wp:docPr id="1704730475" name="Picture 170473047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7825" cy="28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7" behindDoc="1" locked="0" layoutInCell="1" allowOverlap="1" wp14:anchorId="1636433C" wp14:editId="52D7F9F2">
          <wp:simplePos x="0" y="0"/>
          <wp:positionH relativeFrom="page">
            <wp:posOffset>1009650</wp:posOffset>
          </wp:positionH>
          <wp:positionV relativeFrom="paragraph">
            <wp:posOffset>-7448550</wp:posOffset>
          </wp:positionV>
          <wp:extent cx="15294610" cy="14991715"/>
          <wp:effectExtent l="2095500" t="0" r="2974340" b="0"/>
          <wp:wrapNone/>
          <wp:docPr id="829931105" name="Picture 8299311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2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610" cy="14991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11" behindDoc="0" locked="0" layoutInCell="1" allowOverlap="1" wp14:anchorId="0C110B6B" wp14:editId="04EFB86E">
          <wp:simplePos x="0" y="0"/>
          <wp:positionH relativeFrom="margin">
            <wp:posOffset>-96520</wp:posOffset>
          </wp:positionH>
          <wp:positionV relativeFrom="paragraph">
            <wp:posOffset>-7441565</wp:posOffset>
          </wp:positionV>
          <wp:extent cx="2548255" cy="438785"/>
          <wp:effectExtent l="0" t="0" r="4445" b="0"/>
          <wp:wrapNone/>
          <wp:docPr id="469332635" name="Picture 46933263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63" behindDoc="0" locked="0" layoutInCell="1" allowOverlap="1" wp14:anchorId="66B54CC7" wp14:editId="544F4A01">
          <wp:simplePos x="0" y="0"/>
          <wp:positionH relativeFrom="margin">
            <wp:posOffset>65405</wp:posOffset>
          </wp:positionH>
          <wp:positionV relativeFrom="paragraph">
            <wp:posOffset>-7289165</wp:posOffset>
          </wp:positionV>
          <wp:extent cx="2548255" cy="438785"/>
          <wp:effectExtent l="0" t="0" r="4445" b="0"/>
          <wp:wrapNone/>
          <wp:docPr id="1246745410" name="Picture 1246745410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5" behindDoc="0" locked="0" layoutInCell="1" allowOverlap="1" wp14:anchorId="14BB1082" wp14:editId="39F7F040">
          <wp:simplePos x="0" y="0"/>
          <wp:positionH relativeFrom="margin">
            <wp:posOffset>-86995</wp:posOffset>
          </wp:positionH>
          <wp:positionV relativeFrom="paragraph">
            <wp:posOffset>-7441565</wp:posOffset>
          </wp:positionV>
          <wp:extent cx="2548255" cy="438785"/>
          <wp:effectExtent l="0" t="0" r="4445" b="0"/>
          <wp:wrapNone/>
          <wp:docPr id="1227605145" name="Picture 122760514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16AA">
      <w:t xml:space="preserve"> </w:t>
    </w:r>
    <w:r w:rsidR="00BC0CFE" w:rsidRPr="004016AA">
      <w:t>[</w:t>
    </w:r>
    <w:r w:rsidR="00A02980">
      <w:t>Candidate Name</w:t>
    </w:r>
    <w:r w:rsidR="00CB34C1">
      <w:t>]</w:t>
    </w:r>
  </w:p>
  <w:p w14:paraId="40297A9B" w14:textId="5DCFBA45" w:rsidR="0080354C" w:rsidRDefault="008035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ABA65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B61F0"/>
    <w:multiLevelType w:val="hybridMultilevel"/>
    <w:tmpl w:val="65C81014"/>
    <w:lvl w:ilvl="0" w:tplc="51DCE6AA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" w15:restartNumberingAfterBreak="0">
    <w:nsid w:val="25E0428B"/>
    <w:multiLevelType w:val="hybridMultilevel"/>
    <w:tmpl w:val="3CF6307E"/>
    <w:lvl w:ilvl="0" w:tplc="DE447FA4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0F2446" w:themeColor="text2"/>
      </w:rPr>
    </w:lvl>
    <w:lvl w:ilvl="1" w:tplc="FFFFFFFF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2A0A6DB4"/>
    <w:multiLevelType w:val="hybridMultilevel"/>
    <w:tmpl w:val="C42A226E"/>
    <w:lvl w:ilvl="0" w:tplc="FE465BC0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 w16cid:durableId="1701012922">
    <w:abstractNumId w:val="1"/>
  </w:num>
  <w:num w:numId="2" w16cid:durableId="906457493">
    <w:abstractNumId w:val="1"/>
  </w:num>
  <w:num w:numId="3" w16cid:durableId="1582256930">
    <w:abstractNumId w:val="0"/>
  </w:num>
  <w:num w:numId="4" w16cid:durableId="788285442">
    <w:abstractNumId w:val="3"/>
  </w:num>
  <w:num w:numId="5" w16cid:durableId="616837248">
    <w:abstractNumId w:val="2"/>
  </w:num>
  <w:num w:numId="6" w16cid:durableId="11721367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10"/>
    <w:rsid w:val="0000174C"/>
    <w:rsid w:val="000039CA"/>
    <w:rsid w:val="000165C4"/>
    <w:rsid w:val="00037A4D"/>
    <w:rsid w:val="000544FF"/>
    <w:rsid w:val="0005626B"/>
    <w:rsid w:val="00076386"/>
    <w:rsid w:val="00087DEC"/>
    <w:rsid w:val="00093CCC"/>
    <w:rsid w:val="000B00CA"/>
    <w:rsid w:val="000B26CD"/>
    <w:rsid w:val="000C05C7"/>
    <w:rsid w:val="000F3D7A"/>
    <w:rsid w:val="000F5182"/>
    <w:rsid w:val="00105A67"/>
    <w:rsid w:val="00105E48"/>
    <w:rsid w:val="001164FB"/>
    <w:rsid w:val="0012144B"/>
    <w:rsid w:val="00162E45"/>
    <w:rsid w:val="00170239"/>
    <w:rsid w:val="001A2C89"/>
    <w:rsid w:val="001A4549"/>
    <w:rsid w:val="001B18A8"/>
    <w:rsid w:val="001C2F0F"/>
    <w:rsid w:val="001C6709"/>
    <w:rsid w:val="00205F37"/>
    <w:rsid w:val="002354E3"/>
    <w:rsid w:val="002428AD"/>
    <w:rsid w:val="00255A30"/>
    <w:rsid w:val="00260C60"/>
    <w:rsid w:val="0026330C"/>
    <w:rsid w:val="0029019A"/>
    <w:rsid w:val="002951D3"/>
    <w:rsid w:val="002C13F3"/>
    <w:rsid w:val="002C2769"/>
    <w:rsid w:val="002C6252"/>
    <w:rsid w:val="0030106B"/>
    <w:rsid w:val="0030266E"/>
    <w:rsid w:val="00302CF8"/>
    <w:rsid w:val="00304AC5"/>
    <w:rsid w:val="00306368"/>
    <w:rsid w:val="00312F02"/>
    <w:rsid w:val="00323935"/>
    <w:rsid w:val="003556D9"/>
    <w:rsid w:val="00365E71"/>
    <w:rsid w:val="00375F13"/>
    <w:rsid w:val="0039007B"/>
    <w:rsid w:val="003911E2"/>
    <w:rsid w:val="003D46D3"/>
    <w:rsid w:val="003D5DA9"/>
    <w:rsid w:val="003E587F"/>
    <w:rsid w:val="003F59AD"/>
    <w:rsid w:val="003F77AB"/>
    <w:rsid w:val="004016AA"/>
    <w:rsid w:val="004100C9"/>
    <w:rsid w:val="00412FAA"/>
    <w:rsid w:val="004225B6"/>
    <w:rsid w:val="00426490"/>
    <w:rsid w:val="004454C4"/>
    <w:rsid w:val="00451203"/>
    <w:rsid w:val="00451621"/>
    <w:rsid w:val="004521D4"/>
    <w:rsid w:val="0046038C"/>
    <w:rsid w:val="0046592C"/>
    <w:rsid w:val="004876AF"/>
    <w:rsid w:val="00490244"/>
    <w:rsid w:val="004A0267"/>
    <w:rsid w:val="004C6F5D"/>
    <w:rsid w:val="004E34E9"/>
    <w:rsid w:val="00521F21"/>
    <w:rsid w:val="00537326"/>
    <w:rsid w:val="0054502B"/>
    <w:rsid w:val="00563902"/>
    <w:rsid w:val="00585A1D"/>
    <w:rsid w:val="005A0050"/>
    <w:rsid w:val="005B0A4B"/>
    <w:rsid w:val="005D3250"/>
    <w:rsid w:val="006041B0"/>
    <w:rsid w:val="006352B3"/>
    <w:rsid w:val="00636A29"/>
    <w:rsid w:val="0063751B"/>
    <w:rsid w:val="006463B9"/>
    <w:rsid w:val="00656DDD"/>
    <w:rsid w:val="006730C4"/>
    <w:rsid w:val="00682C05"/>
    <w:rsid w:val="00690982"/>
    <w:rsid w:val="006A155C"/>
    <w:rsid w:val="006D4998"/>
    <w:rsid w:val="006D60CA"/>
    <w:rsid w:val="006E30DB"/>
    <w:rsid w:val="006F125B"/>
    <w:rsid w:val="00710A86"/>
    <w:rsid w:val="00742EF9"/>
    <w:rsid w:val="007675F9"/>
    <w:rsid w:val="00783E13"/>
    <w:rsid w:val="0079152A"/>
    <w:rsid w:val="007B7A8E"/>
    <w:rsid w:val="007C5149"/>
    <w:rsid w:val="007D3067"/>
    <w:rsid w:val="007D3A2A"/>
    <w:rsid w:val="00800049"/>
    <w:rsid w:val="0080044C"/>
    <w:rsid w:val="0080354C"/>
    <w:rsid w:val="00803EA5"/>
    <w:rsid w:val="00815207"/>
    <w:rsid w:val="0082010E"/>
    <w:rsid w:val="00825B11"/>
    <w:rsid w:val="008312A4"/>
    <w:rsid w:val="00850420"/>
    <w:rsid w:val="008708E1"/>
    <w:rsid w:val="008757C3"/>
    <w:rsid w:val="00880BD7"/>
    <w:rsid w:val="00880E8D"/>
    <w:rsid w:val="00884E3B"/>
    <w:rsid w:val="00890A88"/>
    <w:rsid w:val="008929E5"/>
    <w:rsid w:val="0089699C"/>
    <w:rsid w:val="008C5572"/>
    <w:rsid w:val="008D25AF"/>
    <w:rsid w:val="008D3B5E"/>
    <w:rsid w:val="008E354A"/>
    <w:rsid w:val="008F233E"/>
    <w:rsid w:val="00922039"/>
    <w:rsid w:val="00922048"/>
    <w:rsid w:val="00931BEF"/>
    <w:rsid w:val="00934B31"/>
    <w:rsid w:val="00942AFF"/>
    <w:rsid w:val="00943DE9"/>
    <w:rsid w:val="00944FDD"/>
    <w:rsid w:val="009574FC"/>
    <w:rsid w:val="00980578"/>
    <w:rsid w:val="009948E6"/>
    <w:rsid w:val="009B52E4"/>
    <w:rsid w:val="009C0CB9"/>
    <w:rsid w:val="009C2EE0"/>
    <w:rsid w:val="00A02980"/>
    <w:rsid w:val="00A44762"/>
    <w:rsid w:val="00A65F71"/>
    <w:rsid w:val="00A70295"/>
    <w:rsid w:val="00A82BE5"/>
    <w:rsid w:val="00AA5B35"/>
    <w:rsid w:val="00AC3EEB"/>
    <w:rsid w:val="00AC7CBA"/>
    <w:rsid w:val="00AD5131"/>
    <w:rsid w:val="00B72CAE"/>
    <w:rsid w:val="00B94E0D"/>
    <w:rsid w:val="00B966A8"/>
    <w:rsid w:val="00BB4BAD"/>
    <w:rsid w:val="00BB6B6B"/>
    <w:rsid w:val="00BC0CFE"/>
    <w:rsid w:val="00BC7924"/>
    <w:rsid w:val="00BC7B53"/>
    <w:rsid w:val="00BF6E3A"/>
    <w:rsid w:val="00C15465"/>
    <w:rsid w:val="00C2464B"/>
    <w:rsid w:val="00C35120"/>
    <w:rsid w:val="00C3741E"/>
    <w:rsid w:val="00C4724F"/>
    <w:rsid w:val="00C514A9"/>
    <w:rsid w:val="00C63DF5"/>
    <w:rsid w:val="00C723B0"/>
    <w:rsid w:val="00C8360A"/>
    <w:rsid w:val="00CB34C1"/>
    <w:rsid w:val="00CC28B2"/>
    <w:rsid w:val="00CD049A"/>
    <w:rsid w:val="00CF0548"/>
    <w:rsid w:val="00CF6FF5"/>
    <w:rsid w:val="00D160DF"/>
    <w:rsid w:val="00D16CAE"/>
    <w:rsid w:val="00D21173"/>
    <w:rsid w:val="00D279F8"/>
    <w:rsid w:val="00D27E08"/>
    <w:rsid w:val="00D40B14"/>
    <w:rsid w:val="00D425AF"/>
    <w:rsid w:val="00D75834"/>
    <w:rsid w:val="00D90D54"/>
    <w:rsid w:val="00DC36A7"/>
    <w:rsid w:val="00DC7B23"/>
    <w:rsid w:val="00DD4B90"/>
    <w:rsid w:val="00DD5193"/>
    <w:rsid w:val="00DE09A8"/>
    <w:rsid w:val="00DF0AF5"/>
    <w:rsid w:val="00DF5545"/>
    <w:rsid w:val="00E037FD"/>
    <w:rsid w:val="00E10018"/>
    <w:rsid w:val="00E20E15"/>
    <w:rsid w:val="00E20FF4"/>
    <w:rsid w:val="00E350E7"/>
    <w:rsid w:val="00E53492"/>
    <w:rsid w:val="00E61857"/>
    <w:rsid w:val="00E94BB6"/>
    <w:rsid w:val="00EB532A"/>
    <w:rsid w:val="00EC3157"/>
    <w:rsid w:val="00EC3E16"/>
    <w:rsid w:val="00EF7814"/>
    <w:rsid w:val="00F03F47"/>
    <w:rsid w:val="00F21B01"/>
    <w:rsid w:val="00F22B0C"/>
    <w:rsid w:val="00F33AC0"/>
    <w:rsid w:val="00F74010"/>
    <w:rsid w:val="00F83C45"/>
    <w:rsid w:val="00FB1C3D"/>
    <w:rsid w:val="00FC2CF9"/>
    <w:rsid w:val="00FD077D"/>
    <w:rsid w:val="00FE1AE4"/>
    <w:rsid w:val="00FF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5113B"/>
  <w14:defaultImageDpi w14:val="300"/>
  <w15:chartTrackingRefBased/>
  <w15:docId w15:val="{5BF71B29-E395-4722-9AF7-073C1AE2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4C1"/>
    <w:rPr>
      <w:rFonts w:ascii="Franklin Gothic Book" w:hAnsi="Franklin Gothic Book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52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207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152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207"/>
    <w:rPr>
      <w:lang w:eastAsia="en-US"/>
    </w:rPr>
  </w:style>
  <w:style w:type="paragraph" w:customStyle="1" w:styleId="SHText">
    <w:name w:val="SH Text"/>
    <w:basedOn w:val="Normal"/>
    <w:link w:val="SHTextChar"/>
    <w:qFormat/>
    <w:rsid w:val="001164FB"/>
    <w:pPr>
      <w:ind w:right="-472"/>
      <w:jc w:val="both"/>
    </w:pPr>
    <w:rPr>
      <w:color w:val="222229" w:themeColor="text1"/>
      <w:sz w:val="22"/>
      <w:szCs w:val="22"/>
      <w:lang w:eastAsia="en-GB"/>
    </w:rPr>
  </w:style>
  <w:style w:type="paragraph" w:customStyle="1" w:styleId="SHBullets">
    <w:name w:val="SH Bullets"/>
    <w:basedOn w:val="SHText"/>
    <w:link w:val="SHBulletsChar"/>
    <w:qFormat/>
    <w:rsid w:val="001164FB"/>
    <w:pPr>
      <w:numPr>
        <w:numId w:val="5"/>
      </w:numPr>
      <w:ind w:left="360"/>
    </w:pPr>
  </w:style>
  <w:style w:type="character" w:customStyle="1" w:styleId="SHTextChar">
    <w:name w:val="SH Text Char"/>
    <w:link w:val="SHText"/>
    <w:rsid w:val="001164FB"/>
    <w:rPr>
      <w:rFonts w:ascii="Franklin Gothic Book" w:hAnsi="Franklin Gothic Book"/>
      <w:color w:val="222229" w:themeColor="text1"/>
      <w:sz w:val="22"/>
      <w:szCs w:val="22"/>
    </w:rPr>
  </w:style>
  <w:style w:type="paragraph" w:customStyle="1" w:styleId="SHHeading">
    <w:name w:val="SH Heading"/>
    <w:basedOn w:val="SHTitle"/>
    <w:link w:val="SHHeadingChar"/>
    <w:qFormat/>
    <w:rsid w:val="001164FB"/>
    <w:pPr>
      <w:ind w:left="-426"/>
    </w:pPr>
  </w:style>
  <w:style w:type="character" w:customStyle="1" w:styleId="SHBulletsChar">
    <w:name w:val="SH Bullets Char"/>
    <w:link w:val="SHBullets"/>
    <w:rsid w:val="001164FB"/>
    <w:rPr>
      <w:rFonts w:ascii="Franklin Gothic Book" w:hAnsi="Franklin Gothic Book"/>
      <w:color w:val="222229" w:themeColor="text1"/>
      <w:sz w:val="22"/>
      <w:szCs w:val="22"/>
    </w:rPr>
  </w:style>
  <w:style w:type="paragraph" w:customStyle="1" w:styleId="SHSubHeading">
    <w:name w:val="SH Sub Heading"/>
    <w:basedOn w:val="SHText"/>
    <w:link w:val="SHSubHeadingChar"/>
    <w:qFormat/>
    <w:rsid w:val="001164FB"/>
    <w:rPr>
      <w:color w:val="0F2446" w:themeColor="text2"/>
      <w:sz w:val="28"/>
    </w:rPr>
  </w:style>
  <w:style w:type="character" w:customStyle="1" w:styleId="SHHeadingChar">
    <w:name w:val="SH Heading Char"/>
    <w:link w:val="SHHeading"/>
    <w:rsid w:val="001164FB"/>
    <w:rPr>
      <w:rFonts w:ascii="Franklin Gothic Book" w:hAnsi="Franklin Gothic Book"/>
      <w:color w:val="012249"/>
      <w:sz w:val="52"/>
      <w:szCs w:val="52"/>
    </w:rPr>
  </w:style>
  <w:style w:type="table" w:styleId="TableGrid">
    <w:name w:val="Table Grid"/>
    <w:basedOn w:val="TableNormal"/>
    <w:uiPriority w:val="59"/>
    <w:rsid w:val="007D3A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SubHeadingChar">
    <w:name w:val="SH Sub Heading Char"/>
    <w:link w:val="SHSubHeading"/>
    <w:rsid w:val="001164FB"/>
    <w:rPr>
      <w:rFonts w:ascii="Franklin Gothic Book" w:hAnsi="Franklin Gothic Book"/>
      <w:color w:val="0F2446" w:themeColor="text2"/>
      <w:sz w:val="28"/>
      <w:szCs w:val="22"/>
    </w:rPr>
  </w:style>
  <w:style w:type="character" w:customStyle="1" w:styleId="SHTableText">
    <w:name w:val="SH Table Text"/>
    <w:uiPriority w:val="1"/>
    <w:qFormat/>
    <w:rsid w:val="00CB34C1"/>
    <w:rPr>
      <w:rFonts w:ascii="Franklin Gothic Book" w:hAnsi="Franklin Gothic Book"/>
      <w:color w:val="222229" w:themeColor="text1"/>
    </w:rPr>
  </w:style>
  <w:style w:type="table" w:customStyle="1" w:styleId="SHTable">
    <w:name w:val="SH Table"/>
    <w:basedOn w:val="TableNormal"/>
    <w:uiPriority w:val="99"/>
    <w:rsid w:val="00A44762"/>
    <w:rPr>
      <w:rFonts w:ascii="Cambria" w:hAnsi="Cambria"/>
      <w:color w:val="012249"/>
      <w:sz w:val="22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57" w:type="dxa"/>
        <w:bottom w:w="57" w:type="dxa"/>
      </w:tblCellMar>
    </w:tblPr>
    <w:tblStylePr w:type="firstRow">
      <w:pPr>
        <w:jc w:val="left"/>
      </w:pPr>
      <w:rPr>
        <w:rFonts w:ascii="Tms Rmn" w:hAnsi="Tms Rmn"/>
        <w:b/>
        <w:sz w:val="22"/>
      </w:rPr>
      <w:tblPr/>
      <w:tcPr>
        <w:tcBorders>
          <w:top w:val="single" w:sz="4" w:space="0" w:color="A6A6A6"/>
          <w:bottom w:val="single" w:sz="4" w:space="0" w:color="A6A6A6"/>
        </w:tcBorders>
        <w:shd w:val="clear" w:color="auto" w:fill="EAEAEA"/>
        <w:vAlign w:val="center"/>
      </w:tcPr>
    </w:tblStylePr>
  </w:style>
  <w:style w:type="character" w:styleId="PageNumber">
    <w:name w:val="page number"/>
    <w:basedOn w:val="DefaultParagraphFont"/>
    <w:semiHidden/>
    <w:rsid w:val="00DF0AF5"/>
  </w:style>
  <w:style w:type="paragraph" w:customStyle="1" w:styleId="SHTitle">
    <w:name w:val="SH Title"/>
    <w:basedOn w:val="SHText"/>
    <w:link w:val="SHTitleChar"/>
    <w:qFormat/>
    <w:rsid w:val="008312A4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1164FB"/>
    <w:pPr>
      <w:ind w:left="-426"/>
    </w:pPr>
    <w:rPr>
      <w:b/>
      <w:bCs/>
      <w:color w:val="012249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7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4C"/>
    <w:rPr>
      <w:rFonts w:ascii="Segoe UI" w:hAnsi="Segoe UI" w:cs="Segoe UI"/>
      <w:sz w:val="18"/>
      <w:szCs w:val="18"/>
      <w:lang w:eastAsia="en-US"/>
    </w:rPr>
  </w:style>
  <w:style w:type="character" w:customStyle="1" w:styleId="SHTitleChar">
    <w:name w:val="SH Title Char"/>
    <w:link w:val="SHTitle"/>
    <w:rsid w:val="008312A4"/>
    <w:rPr>
      <w:rFonts w:ascii="Raleway Medium" w:hAnsi="Raleway Medium"/>
      <w:color w:val="01224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5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67677C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C6252"/>
    <w:rPr>
      <w:rFonts w:asciiTheme="minorHAnsi" w:eastAsiaTheme="minorEastAsia" w:hAnsiTheme="minorHAnsi" w:cstheme="minorBidi"/>
      <w:color w:val="67677C" w:themeColor="text1" w:themeTint="A5"/>
      <w:spacing w:val="15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CB34C1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C1"/>
    <w:rPr>
      <w:rFonts w:ascii="Franklin Gothic Book" w:eastAsiaTheme="majorEastAsia" w:hAnsi="Franklin Gothic Book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9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1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4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329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9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15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4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6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5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979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8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94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1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9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3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9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3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87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2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5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07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7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Brand colours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0F2446"/>
      </a:accent1>
      <a:accent2>
        <a:srgbClr val="EA963E"/>
      </a:accent2>
      <a:accent3>
        <a:srgbClr val="147689"/>
      </a:accent3>
      <a:accent4>
        <a:srgbClr val="EB3562"/>
      </a:accent4>
      <a:accent5>
        <a:srgbClr val="27C3F3"/>
      </a:accent5>
      <a:accent6>
        <a:srgbClr val="8789B9"/>
      </a:accent6>
      <a:hlink>
        <a:srgbClr val="27C3F3"/>
      </a:hlink>
      <a:folHlink>
        <a:srgbClr val="1476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CF2E482231E4787D75EFA60CFBC15" ma:contentTypeVersion="6" ma:contentTypeDescription="Create a new document." ma:contentTypeScope="" ma:versionID="2a5aac2194841487751a1d4081f03799">
  <xsd:schema xmlns:xsd="http://www.w3.org/2001/XMLSchema" xmlns:xs="http://www.w3.org/2001/XMLSchema" xmlns:p="http://schemas.microsoft.com/office/2006/metadata/properties" xmlns:ns2="57c1535b-a034-4b9b-b3f4-598527d6e648" xmlns:ns3="8d0c9442-6669-46a0-9a8a-1c21b3c53865" targetNamespace="http://schemas.microsoft.com/office/2006/metadata/properties" ma:root="true" ma:fieldsID="575493472424370bc7d9f38597d54e27" ns2:_="" ns3:_="">
    <xsd:import namespace="57c1535b-a034-4b9b-b3f4-598527d6e648"/>
    <xsd:import namespace="8d0c9442-6669-46a0-9a8a-1c21b3c53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1535b-a034-4b9b-b3f4-598527d6e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c9442-6669-46a0-9a8a-1c21b3c53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E6EFD8-C505-4035-815E-F86376E47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c1535b-a034-4b9b-b3f4-598527d6e648"/>
    <ds:schemaRef ds:uri="8d0c9442-6669-46a0-9a8a-1c21b3c53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06AE72-FBF9-47B4-8A10-4691382F5D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DA732C-7CCA-4298-BEF1-631D50D1FD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9575AD-3A15-4872-AABF-4959A63642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</Template>
  <TotalTime>11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Shamim</dc:creator>
  <cp:keywords/>
  <cp:lastModifiedBy>Amber Shamim</cp:lastModifiedBy>
  <cp:revision>2</cp:revision>
  <cp:lastPrinted>2011-04-12T12:33:00Z</cp:lastPrinted>
  <dcterms:created xsi:type="dcterms:W3CDTF">2026-05-15T14:42:00Z</dcterms:created>
  <dcterms:modified xsi:type="dcterms:W3CDTF">2026-05-15T14:53:00Z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0x0101008B1CF2E482231E4787D75EFA60CFBC15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</Properties>
</file>