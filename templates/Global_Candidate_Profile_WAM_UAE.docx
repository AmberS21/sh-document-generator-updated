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600F7" w14:textId="77777777" w:rsidR="00F653B3" w:rsidRPr="00CC67C8" w:rsidRDefault="00F653B3" w:rsidP="00555BFC">
      <w:pPr>
        <w:pStyle w:val="SHText"/>
      </w:pPr>
    </w:p>
    <w:p w14:paraId="277FC4D8" w14:textId="77777777" w:rsidR="00F653B3" w:rsidRPr="00CC67C8" w:rsidRDefault="00F653B3" w:rsidP="00F653B3"/>
    <w:p w14:paraId="6BAF6663" w14:textId="77777777" w:rsidR="00F653B3" w:rsidRPr="00CC67C8" w:rsidRDefault="00F653B3" w:rsidP="00F653B3"/>
    <w:p w14:paraId="42F7CE97" w14:textId="77777777" w:rsidR="00F653B3" w:rsidRPr="00CC67C8" w:rsidRDefault="00F653B3" w:rsidP="00F653B3"/>
    <w:p w14:paraId="37BD3C9D" w14:textId="77777777" w:rsidR="00F653B3" w:rsidRPr="00CC67C8" w:rsidRDefault="00F653B3" w:rsidP="00F653B3"/>
    <w:p w14:paraId="71CB30FE" w14:textId="77777777" w:rsidR="00F653B3" w:rsidRPr="00CC67C8" w:rsidRDefault="00F653B3" w:rsidP="00F653B3"/>
    <w:p w14:paraId="1B2377F0" w14:textId="77777777" w:rsidR="00F653B3" w:rsidRPr="00CC67C8" w:rsidRDefault="00F653B3" w:rsidP="00F653B3"/>
    <w:p w14:paraId="3ABCE8D0" w14:textId="77777777" w:rsidR="00F653B3" w:rsidRDefault="00F653B3" w:rsidP="00F653B3">
      <w:pPr>
        <w:pStyle w:val="SHText"/>
      </w:pPr>
    </w:p>
    <w:p w14:paraId="7C3C36FF" w14:textId="77777777" w:rsidR="00DD20C6" w:rsidRPr="00CC67C8" w:rsidRDefault="00DD20C6" w:rsidP="00F653B3">
      <w:pPr>
        <w:pStyle w:val="SHText"/>
      </w:pPr>
    </w:p>
    <w:p w14:paraId="2D16C0C2" w14:textId="77777777" w:rsidR="00F653B3" w:rsidRPr="00CC67C8" w:rsidRDefault="00F653B3" w:rsidP="00F653B3">
      <w:pPr>
        <w:pStyle w:val="SHHeading"/>
      </w:pPr>
      <w:r w:rsidRPr="00CC67C8">
        <w:t>Candidate Profile</w:t>
      </w:r>
      <w:bookmarkStart w:id="0" w:name="Text8"/>
    </w:p>
    <w:bookmarkEnd w:id="0"/>
    <w:p w14:paraId="5CEDB083" w14:textId="77777777" w:rsidR="00F653B3" w:rsidRPr="00CC67C8" w:rsidRDefault="00F653B3" w:rsidP="00F653B3">
      <w:pPr>
        <w:pStyle w:val="SHSubHeading"/>
      </w:pPr>
    </w:p>
    <w:p w14:paraId="259969DB" w14:textId="77777777" w:rsidR="00F653B3" w:rsidRPr="00CC67C8" w:rsidRDefault="00F653B3" w:rsidP="00F653B3">
      <w:pPr>
        <w:pStyle w:val="SHText"/>
      </w:pPr>
    </w:p>
    <w:p>
      <w:pPr>
        <w:pStyle w:val="SHSubHeading"/>
      </w:pPr>
      <w:r>
        <w:t xml:space="preserve">{{CANDIDATE_NAME}} | Ex - {{CURRENT_EMPLOYER}}</w:t>
      </w:r>
    </w:p>
    <w:p w14:paraId="20E4B745" w14:textId="77777777" w:rsidR="0020291C" w:rsidRDefault="0020291C" w:rsidP="0020291C">
      <w:pPr>
        <w:pStyle w:val="SHText"/>
      </w:pPr>
    </w:p>
    <w:p w14:paraId="01579A00" w14:textId="77777777" w:rsidR="0020291C" w:rsidRDefault="0020291C" w:rsidP="0020291C">
      <w:pPr>
        <w:pStyle w:val="SHText"/>
      </w:pPr>
    </w:p>
    <w:p w14:paraId="0B44A447" w14:textId="77777777" w:rsidR="0065554A" w:rsidRDefault="0065554A" w:rsidP="00F647AB">
      <w:pPr>
        <w:pStyle w:val="SHSubHeading"/>
        <w:ind w:left="0"/>
      </w:pPr>
    </w:p>
    <w:p>
      <w:pPr>
        <w:pStyle w:val="SHSubHeading"/>
      </w:pPr>
      <w:r>
        <w:t>{{NEW_EMPLOYER}}</w:t>
      </w:r>
    </w:p>
    <w:p>
      <w:pPr>
        <w:pStyle w:val="SHText"/>
        <w:rPr>
          <w:rFonts w:ascii="Georgia" w:hAnsi="Georgia"/>
          <w:color w:val="012249"/>
          <w:sz w:val="32"/>
          <w:szCs w:val="32"/>
        </w:rPr>
      </w:pPr>
      <w:r>
        <w:rPr>
          <w:rFonts w:ascii="Georgia" w:hAnsi="Georgia"/>
          <w:color w:val="012249"/>
          <w:sz w:val="32"/>
          <w:szCs w:val="32"/>
        </w:rPr>
        <w:t>{{NEW_ROLE}}</w:t>
      </w:r>
    </w:p>
    <w:p w14:paraId="572A022C" w14:textId="77777777" w:rsidR="0020291C" w:rsidRPr="00CC67C8" w:rsidRDefault="0020291C" w:rsidP="0020291C">
      <w:pPr>
        <w:pStyle w:val="SHText"/>
      </w:pPr>
      <w:r w:rsidRPr="00CC67C8">
        <w:softHyphen/>
      </w:r>
    </w:p>
    <w:p w14:paraId="01A22A2E" w14:textId="77777777" w:rsidR="0020291C" w:rsidRPr="00CC67C8" w:rsidRDefault="0020291C" w:rsidP="0020291C">
      <w:pPr>
        <w:pStyle w:val="SHText"/>
      </w:pPr>
    </w:p>
    <w:p w14:paraId="4538D22B" w14:textId="77777777" w:rsidR="0020291C" w:rsidRPr="00E91E52" w:rsidRDefault="0020291C" w:rsidP="0020291C">
      <w:pPr>
        <w:pStyle w:val="SHText"/>
        <w:rPr>
          <w:color w:val="ED7D31" w:themeColor="accent2"/>
        </w:rPr>
      </w:pPr>
    </w:p>
    <w:p>
      <w:pPr>
        <w:pStyle w:val="SHDate"/>
        <w:rPr>
          <w:color w:val="F7931E"/>
        </w:rPr>
      </w:pPr>
      <w:r>
        <w:rPr>
          <w:color w:val="F7931E"/>
        </w:rPr>
        <w:t>{{MONTH_YEAR}}</w:t>
      </w:r>
    </w:p>
    <w:p w14:paraId="59E56562" w14:textId="77777777" w:rsidR="00F653B3" w:rsidRPr="00CC67C8" w:rsidRDefault="00F653B3" w:rsidP="00F653B3"/>
    <w:p w14:paraId="506F4202" w14:textId="77777777" w:rsidR="00F653B3" w:rsidRPr="00CC67C8" w:rsidRDefault="00F653B3" w:rsidP="00F653B3"/>
    <w:p w14:paraId="574425A9" w14:textId="77777777" w:rsidR="00F653B3" w:rsidRPr="00CC67C8" w:rsidRDefault="00F653B3" w:rsidP="00F653B3"/>
    <w:p w14:paraId="6C65A38D" w14:textId="77777777" w:rsidR="00F653B3" w:rsidRPr="00CC67C8" w:rsidRDefault="00F653B3" w:rsidP="00F653B3"/>
    <w:p w14:paraId="12404C4A" w14:textId="77777777" w:rsidR="00F653B3" w:rsidRPr="00CC67C8" w:rsidRDefault="00F653B3" w:rsidP="00F653B3"/>
    <w:p w14:paraId="47BB744C" w14:textId="77777777" w:rsidR="00F653B3" w:rsidRPr="00CC67C8" w:rsidRDefault="00F653B3" w:rsidP="00F653B3"/>
    <w:p w14:paraId="7D695109" w14:textId="77777777" w:rsidR="00F653B3" w:rsidRPr="00CC67C8" w:rsidRDefault="00F653B3" w:rsidP="00F653B3"/>
    <w:p w14:paraId="4C56C6C5" w14:textId="77777777" w:rsidR="00F653B3" w:rsidRPr="00CC67C8" w:rsidRDefault="00F653B3" w:rsidP="00F653B3"/>
    <w:p w14:paraId="38146130" w14:textId="77777777" w:rsidR="00F653B3" w:rsidRPr="00CC67C8" w:rsidRDefault="00F653B3" w:rsidP="00F653B3"/>
    <w:p w14:paraId="00E13E51" w14:textId="77777777" w:rsidR="00F653B3" w:rsidRPr="00CC67C8" w:rsidRDefault="00F653B3" w:rsidP="00F653B3"/>
    <w:p w14:paraId="0AEA7D7D" w14:textId="77777777" w:rsidR="00F653B3" w:rsidRPr="00CC67C8" w:rsidRDefault="00F653B3" w:rsidP="00F653B3">
      <w:pPr>
        <w:sectPr w:rsidR="00F653B3" w:rsidRPr="00CC67C8" w:rsidSect="00C6477D">
          <w:headerReference w:type="default" r:id="rId10"/>
          <w:headerReference w:type="first" r:id="rId1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0DCC9CC" w14:textId="77777777" w:rsidR="00710141" w:rsidRPr="00CC67C8" w:rsidRDefault="00710141" w:rsidP="00F653B3">
      <w:pPr>
        <w:sectPr w:rsidR="00710141" w:rsidRPr="00CC67C8" w:rsidSect="00C6477D">
          <w:headerReference w:type="default" r:id="rId12"/>
          <w:type w:val="continuous"/>
          <w:pgSz w:w="11906" w:h="16838"/>
          <w:pgMar w:top="1440" w:right="1440" w:bottom="1560" w:left="1440" w:header="708" w:footer="382" w:gutter="0"/>
          <w:pgNumType w:start="0"/>
          <w:cols w:space="708"/>
          <w:docGrid w:linePitch="360"/>
        </w:sectPr>
      </w:pPr>
    </w:p>
    <w:p w14:paraId="0439BC9F" w14:textId="77777777" w:rsidR="00E73346" w:rsidRDefault="00E73346">
      <w:pPr>
        <w:rPr>
          <w:rFonts w:ascii="Georgia" w:eastAsia="Calibri" w:hAnsi="Georgia" w:cs="Times New Roman"/>
          <w:color w:val="012249"/>
          <w:sz w:val="36"/>
          <w:szCs w:val="32"/>
          <w:lang w:eastAsia="en-GB"/>
        </w:rPr>
      </w:pPr>
      <w:r>
        <w:rPr>
          <w:rFonts w:ascii="Georgia" w:eastAsia="Calibri" w:hAnsi="Georgia" w:cs="Times New Roman"/>
          <w:color w:val="012249"/>
          <w:sz w:val="36"/>
          <w:szCs w:val="32"/>
          <w:lang w:eastAsia="en-GB"/>
        </w:rPr>
        <w:br w:type="page"/>
      </w:r>
    </w:p>
    <w:p w14:paraId="11368974" w14:textId="3D8A7866" w:rsidR="00F653B3" w:rsidRPr="00CC67C8" w:rsidRDefault="00F653B3" w:rsidP="00F653B3">
      <w:pPr>
        <w:spacing w:after="0" w:line="276" w:lineRule="auto"/>
        <w:ind w:left="-284" w:right="-784"/>
        <w:jc w:val="both"/>
        <w:rPr>
          <w:rFonts w:ascii="Georgia" w:eastAsia="Calibri" w:hAnsi="Georgia" w:cs="Times New Roman"/>
          <w:color w:val="012249"/>
          <w:sz w:val="36"/>
          <w:szCs w:val="32"/>
          <w:lang w:eastAsia="en-GB"/>
        </w:rPr>
      </w:pPr>
      <w:r w:rsidRPr="00CC67C8">
        <w:rPr>
          <w:rFonts w:ascii="Georgia" w:eastAsia="Calibri" w:hAnsi="Georgia" w:cs="Times New Roman"/>
          <w:color w:val="012249"/>
          <w:sz w:val="36"/>
          <w:szCs w:val="32"/>
          <w:lang w:eastAsia="en-GB"/>
        </w:rPr>
        <w:lastRenderedPageBreak/>
        <w:t>Summary</w:t>
      </w:r>
    </w:p>
    <w:p w14:paraId="01467D0E" w14:textId="77777777" w:rsidR="006C096F" w:rsidRDefault="006C096F" w:rsidP="00BD7147">
      <w:pPr>
        <w:spacing w:after="0" w:line="240" w:lineRule="auto"/>
        <w:ind w:right="-472"/>
        <w:jc w:val="both"/>
      </w:pPr>
    </w:p>
    <w:p>
      <w:pPr>
        <w:spacing w:after="0" w:line="240" w:lineRule="auto"/>
        <w:ind w:left="-284" w:right="-472"/>
        <w:jc w:val="both"/>
        <w:rPr>
          <w:rFonts w:ascii="Franklin Gothic Book" w:eastAsia="Calibri" w:hAnsi="Franklin Gothic Book" w:cs="Times New Roman"/>
          <w:color w:val="595959"/>
          <w:lang w:eastAsia="en-GB"/>
        </w:rPr>
      </w:pPr>
      <w:r>
        <w:rPr>
          <w:rFonts w:ascii="Franklin Gothic Book" w:eastAsia="Calibri" w:hAnsi="Franklin Gothic Book" w:cs="Times New Roman"/>
          <w:color w:val="595959"/>
          <w:lang w:eastAsia="en-GB"/>
        </w:rPr>
        <w:t xml:space="preserve">{{SUMMARY_CURRENT}}</w:t>
      </w:r>
    </w:p>
    <w:p>
      <w:pPr>
        <w:spacing w:after="0" w:line="240" w:lineRule="auto"/>
        <w:ind w:left="-284" w:right="-472"/>
        <w:jc w:val="both"/>
        <w:rPr>
          <w:rFonts w:ascii="Franklin Gothic Book" w:eastAsia="Calibri" w:hAnsi="Franklin Gothic Book" w:cs="Times New Roman"/>
          <w:color w:val="595959"/>
          <w:lang w:eastAsia="en-GB"/>
        </w:rPr>
      </w:pPr>
    </w:p>
    <w:p>
      <w:pPr>
        <w:spacing w:after="0" w:line="240" w:lineRule="auto"/>
        <w:ind w:left="-284" w:right="-472"/>
        <w:jc w:val="both"/>
        <w:rPr>
          <w:rFonts w:ascii="Franklin Gothic Book" w:eastAsia="Calibri" w:hAnsi="Franklin Gothic Book" w:cs="Times New Roman"/>
          <w:color w:val="595959"/>
          <w:lang w:eastAsia="en-GB"/>
        </w:rPr>
      </w:pPr>
      <w:r>
        <w:rPr>
          <w:rFonts w:ascii="Franklin Gothic Book" w:eastAsia="Calibri" w:hAnsi="Franklin Gothic Book" w:cs="Times New Roman"/>
          <w:color w:val="595959"/>
          <w:lang w:eastAsia="en-GB"/>
        </w:rPr>
        <w:t xml:space="preserve">{{SUMMARY_PRIOR}}</w:t>
      </w:r>
    </w:p>
    <w:p>
      <w:pPr>
        <w:spacing w:after="0" w:line="240" w:lineRule="auto"/>
        <w:ind w:left="-284" w:right="-472"/>
        <w:jc w:val="both"/>
        <w:rPr>
          <w:rFonts w:ascii="Franklin Gothic Book" w:eastAsia="Calibri" w:hAnsi="Franklin Gothic Book" w:cs="Times New Roman"/>
          <w:color w:val="595959"/>
          <w:lang w:eastAsia="en-GB"/>
        </w:rPr>
      </w:pPr>
    </w:p>
    <w:p>
      <w:pPr>
        <w:spacing w:after="0" w:line="240" w:lineRule="auto"/>
        <w:ind w:left="-284" w:right="-472"/>
        <w:jc w:val="both"/>
        <w:rPr>
          <w:rFonts w:ascii="Franklin Gothic Book" w:eastAsia="Calibri" w:hAnsi="Franklin Gothic Book" w:cs="Times New Roman"/>
          <w:color w:val="595959"/>
          <w:lang w:eastAsia="en-GB"/>
        </w:rPr>
      </w:pPr>
      <w:r>
        <w:rPr>
          <w:rFonts w:ascii="Franklin Gothic Book" w:eastAsia="Calibri" w:hAnsi="Franklin Gothic Book" w:cs="Times New Roman"/>
          <w:color w:val="595959"/>
          <w:lang w:eastAsia="en-GB"/>
        </w:rPr>
        <w:t xml:space="preserve">{{SUMMARY_INITIAL}}</w:t>
      </w:r>
    </w:p>
    <w:p>
      <w:pPr>
        <w:spacing w:after="0" w:line="240" w:lineRule="auto"/>
        <w:ind w:left="-284" w:right="-472"/>
        <w:jc w:val="both"/>
        <w:rPr>
          <w:rFonts w:ascii="Franklin Gothic Book" w:eastAsia="Calibri" w:hAnsi="Franklin Gothic Book" w:cs="Times New Roman"/>
          <w:color w:val="595959"/>
          <w:lang w:eastAsia="en-GB"/>
        </w:rPr>
      </w:pPr>
    </w:p>
    <w:p>
      <w:pPr>
        <w:spacing w:after="0" w:line="240" w:lineRule="auto"/>
        <w:ind w:left="-284" w:right="-472"/>
        <w:jc w:val="both"/>
        <w:rPr>
          <w:rFonts w:ascii="Franklin Gothic Book" w:eastAsia="Calibri" w:hAnsi="Franklin Gothic Book" w:cs="Times New Roman"/>
          <w:b/>
          <w:bCs/>
          <w:color w:val="ED7D31" w:themeColor="accent2"/>
          <w:u w:val="single"/>
          <w:lang w:eastAsia="en-GB"/>
        </w:rPr>
      </w:pPr>
      <w:r>
        <w:rPr>
          <w:rFonts w:ascii="Franklin Gothic Book" w:eastAsia="Calibri" w:hAnsi="Franklin Gothic Book" w:cs="Times New Roman"/>
          <w:b/>
          <w:bCs/>
          <w:color w:val="ED7D31" w:themeColor="accent2"/>
          <w:u w:val="single"/>
          <w:lang w:eastAsia="en-GB"/>
        </w:rPr>
        <w:t xml:space="preserve">Sheffield Haworth Comments: </w:t>
      </w:r>
    </w:p>
    <w:p>
      <w:pPr>
        <w:spacing w:after="0" w:line="240" w:lineRule="auto"/>
        <w:ind w:left="-284" w:right="-472"/>
        <w:jc w:val="both"/>
        <w:rPr>
          <w:rFonts w:ascii="Franklin Gothic Book" w:eastAsia="Calibri" w:hAnsi="Franklin Gothic Book" w:cs="Times New Roman"/>
          <w:color w:val="595959"/>
          <w:lang w:eastAsia="en-GB"/>
        </w:rPr>
      </w:pPr>
    </w:p>
    <w:p>
      <w:pPr>
        <w:spacing w:after="0" w:line="240" w:lineRule="auto"/>
        <w:ind w:left="-284" w:right="-472"/>
        <w:jc w:val="both"/>
        <w:rPr>
          <w:rFonts w:ascii="Franklin Gothic Book" w:eastAsia="Calibri" w:hAnsi="Franklin Gothic Book" w:cs="Times New Roman"/>
          <w:color w:val="595959"/>
          <w:lang w:eastAsia="en-GB"/>
        </w:rPr>
      </w:pPr>
    </w:p>
    <w:p>
      <w:pPr>
        <w:spacing w:after="0" w:line="240" w:lineRule="auto"/>
        <w:ind w:left="-284" w:right="-472"/>
        <w:jc w:val="both"/>
        <w:rPr>
          <w:rFonts w:ascii="Franklin Gothic Book" w:eastAsia="Calibri" w:hAnsi="Franklin Gothic Book" w:cs="Times New Roman"/>
          <w:b/>
          <w:bCs/>
          <w:color w:val="ED7D31" w:themeColor="accent2"/>
          <w:lang w:eastAsia="en-GB"/>
        </w:rPr>
      </w:pPr>
      <w:r>
        <w:rPr>
          <w:rFonts w:ascii="Franklin Gothic Book" w:eastAsia="Calibri" w:hAnsi="Franklin Gothic Book" w:cs="Times New Roman"/>
          <w:b/>
          <w:bCs/>
          <w:color w:val="ED7D31" w:themeColor="accent2"/>
          <w:lang w:eastAsia="en-GB"/>
        </w:rPr>
        <w:t xml:space="preserve">General/ Positive Comments:</w:t>
      </w:r>
    </w:p>
    <w:p>
      <w:pPr>
        <w:spacing w:after="0" w:line="240" w:lineRule="auto"/>
        <w:ind w:left="-284" w:right="-472"/>
        <w:jc w:val="both"/>
        <w:rPr>
          <w:rFonts w:ascii="Franklin Gothic Book" w:eastAsia="Calibri" w:hAnsi="Franklin Gothic Book" w:cs="Times New Roman"/>
          <w:color w:val="595959"/>
          <w:lang w:eastAsia="en-GB"/>
        </w:rPr>
      </w:pPr>
    </w:p>
    <w:p>
      <w:pPr>
        <w:spacing w:after="0" w:line="240" w:lineRule="auto"/>
        <w:ind w:left="-284" w:right="-472"/>
        <w:jc w:val="both"/>
        <w:rPr>
          <w:rFonts w:ascii="Franklin Gothic Book" w:eastAsia="Calibri" w:hAnsi="Franklin Gothic Book" w:cs="Times New Roman"/>
          <w:color w:val="595959"/>
          <w:lang w:eastAsia="en-GB"/>
        </w:rPr>
      </w:pPr>
    </w:p>
    <w:p>
      <w:pPr>
        <w:spacing w:after="0" w:line="240" w:lineRule="auto"/>
        <w:ind w:left="-284" w:right="-472"/>
        <w:jc w:val="both"/>
        <w:rPr>
          <w:rFonts w:ascii="Franklin Gothic Book" w:eastAsia="Calibri" w:hAnsi="Franklin Gothic Book" w:cs="Times New Roman"/>
          <w:b/>
          <w:bCs/>
          <w:color w:val="ED7D31" w:themeColor="accent2"/>
          <w:lang w:eastAsia="en-GB"/>
        </w:rPr>
      </w:pPr>
      <w:r>
        <w:rPr>
          <w:rFonts w:ascii="Franklin Gothic Book" w:eastAsia="Calibri" w:hAnsi="Franklin Gothic Book" w:cs="Times New Roman"/>
          <w:b/>
          <w:bCs/>
          <w:color w:val="ED7D31" w:themeColor="accent2"/>
          <w:lang w:eastAsia="en-GB"/>
        </w:rPr>
        <w:t xml:space="preserve">Moving to {{NEW_EMPLOYER}}: </w:t>
      </w:r>
    </w:p>
    <w:p>
      <w:pPr>
        <w:spacing w:after="0" w:line="240" w:lineRule="auto"/>
        <w:ind w:left="-284" w:right="-472"/>
        <w:jc w:val="both"/>
        <w:rPr>
          <w:rFonts w:ascii="Franklin Gothic Book" w:eastAsia="Calibri" w:hAnsi="Franklin Gothic Book" w:cs="Times New Roman"/>
          <w:color w:val="595959"/>
          <w:lang w:eastAsia="en-GB"/>
        </w:rPr>
      </w:pPr>
    </w:p>
    <w:p>
      <w:pPr>
        <w:spacing w:after="0" w:line="240" w:lineRule="auto"/>
        <w:ind w:left="-284" w:right="-472"/>
        <w:jc w:val="both"/>
        <w:rPr>
          <w:rFonts w:ascii="Franklin Gothic Book" w:eastAsia="Calibri" w:hAnsi="Franklin Gothic Book" w:cs="Times New Roman"/>
          <w:color w:val="595959"/>
          <w:lang w:eastAsia="en-GB"/>
        </w:rPr>
      </w:pPr>
    </w:p>
    <w:p w14:paraId="30EC979E" w14:textId="77777777" w:rsidR="006C096F" w:rsidRDefault="006C096F" w:rsidP="006C096F">
      <w:pPr>
        <w:spacing w:after="0" w:line="240" w:lineRule="auto"/>
        <w:ind w:left="-284" w:right="-472"/>
        <w:jc w:val="both"/>
        <w:rPr>
          <w:rFonts w:ascii="Franklin Gothic Book" w:eastAsia="Calibri" w:hAnsi="Franklin Gothic Book" w:cs="Times New Roman"/>
          <w:color w:val="595959"/>
          <w:lang w:eastAsia="en-GB"/>
        </w:rPr>
      </w:pPr>
    </w:p>
    <w:p w14:paraId="32F9632C" w14:textId="77777777" w:rsidR="001F5778" w:rsidRDefault="001F5778" w:rsidP="001F5778">
      <w:pPr>
        <w:tabs>
          <w:tab w:val="left" w:pos="5985"/>
        </w:tabs>
      </w:pPr>
    </w:p>
    <w:p w14:paraId="27EF9164" w14:textId="77777777" w:rsidR="004C2BAD" w:rsidRDefault="004C2BAD" w:rsidP="00983D15">
      <w:pPr>
        <w:spacing w:after="0" w:line="276" w:lineRule="auto"/>
        <w:ind w:right="-784"/>
      </w:pPr>
    </w:p>
    <w:p w14:paraId="768B4FC1" w14:textId="77777777" w:rsidR="00035ACF" w:rsidRDefault="00035ACF" w:rsidP="00983D15">
      <w:pPr>
        <w:spacing w:after="0" w:line="276" w:lineRule="auto"/>
        <w:ind w:right="-784"/>
      </w:pPr>
    </w:p>
    <w:p w14:paraId="103DB61B" w14:textId="77777777" w:rsidR="00035ACF" w:rsidRDefault="00035ACF" w:rsidP="00983D15">
      <w:pPr>
        <w:spacing w:after="0" w:line="276" w:lineRule="auto"/>
        <w:ind w:right="-784"/>
      </w:pPr>
    </w:p>
    <w:p w14:paraId="5C5BE4A1" w14:textId="77777777" w:rsidR="00035ACF" w:rsidRDefault="00035ACF" w:rsidP="00983D15">
      <w:pPr>
        <w:spacing w:after="0" w:line="276" w:lineRule="auto"/>
        <w:ind w:right="-784"/>
      </w:pPr>
    </w:p>
    <w:p w14:paraId="67B9E238" w14:textId="77777777" w:rsidR="009263D5" w:rsidRDefault="009263D5" w:rsidP="00983D15">
      <w:pPr>
        <w:spacing w:after="0" w:line="276" w:lineRule="auto"/>
        <w:ind w:right="-784"/>
      </w:pPr>
    </w:p>
    <w:p w14:paraId="1F15D2F9" w14:textId="77777777" w:rsidR="0065554A" w:rsidRDefault="0065554A">
      <w:pPr>
        <w:rPr>
          <w:rFonts w:ascii="Georgia" w:eastAsia="Calibri" w:hAnsi="Georgia" w:cs="Times New Roman"/>
          <w:color w:val="012249"/>
          <w:sz w:val="36"/>
          <w:szCs w:val="32"/>
          <w:lang w:eastAsia="en-GB"/>
        </w:rPr>
      </w:pPr>
      <w:bookmarkStart w:id="1" w:name="_Hlk199263026"/>
      <w:r>
        <w:rPr>
          <w:rFonts w:ascii="Georgia" w:eastAsia="Calibri" w:hAnsi="Georgia" w:cs="Times New Roman"/>
          <w:color w:val="012249"/>
          <w:sz w:val="36"/>
          <w:szCs w:val="32"/>
          <w:lang w:eastAsia="en-GB"/>
        </w:rPr>
        <w:lastRenderedPageBreak/>
        <w:br w:type="page"/>
      </w:r>
    </w:p>
    <w:p w14:paraId="468450F9" w14:textId="36315EFD" w:rsidR="00260502" w:rsidRDefault="00260502" w:rsidP="00260502">
      <w:pPr>
        <w:spacing w:after="0" w:line="276" w:lineRule="auto"/>
        <w:ind w:left="-284" w:right="-784"/>
        <w:jc w:val="both"/>
        <w:rPr>
          <w:rFonts w:ascii="Georgia" w:eastAsia="Calibri" w:hAnsi="Georgia" w:cs="Times New Roman"/>
          <w:color w:val="012249"/>
          <w:sz w:val="36"/>
          <w:szCs w:val="32"/>
          <w:lang w:eastAsia="en-GB"/>
        </w:rPr>
      </w:pPr>
      <w:r w:rsidRPr="00CC67C8">
        <w:rPr>
          <w:rFonts w:ascii="Georgia" w:eastAsia="Calibri" w:hAnsi="Georgia" w:cs="Times New Roman"/>
          <w:color w:val="012249"/>
          <w:sz w:val="36"/>
          <w:szCs w:val="32"/>
          <w:lang w:eastAsia="en-GB"/>
        </w:rPr>
        <w:lastRenderedPageBreak/>
        <w:t>Business Experience</w:t>
      </w:r>
    </w:p>
    <w:p w14:paraId="4786C295" w14:textId="77777777" w:rsidR="00DE1501" w:rsidRPr="00CC61D8" w:rsidRDefault="00DE1501" w:rsidP="00277FC4">
      <w:pPr>
        <w:spacing w:after="0" w:line="276" w:lineRule="auto"/>
        <w:ind w:right="-784"/>
        <w:jc w:val="both"/>
        <w:rPr>
          <w:rFonts w:ascii="Georgia" w:eastAsia="Calibri" w:hAnsi="Georgia" w:cs="Times New Roman"/>
          <w:color w:val="012249"/>
          <w:sz w:val="36"/>
          <w:szCs w:val="32"/>
          <w:lang w:eastAsia="en-GB"/>
        </w:rPr>
      </w:pPr>
    </w:p>
    <w:p>
      <w:pPr>
        <w:pStyle w:val="SHText"/>
        <w:ind w:left="0"/>
      </w:pPr>
      <w:r>
        <w:t>{{#companies}}</w:t>
      </w:r>
    </w:p>
    <w:p>
      <w:pPr>
        <w:tabs>
          <w:tab w:val="right" w:pos="9498"/>
        </w:tabs>
        <w:spacing w:after="0" w:line="240" w:lineRule="auto"/>
        <w:ind w:left="-284" w:right="-472"/>
        <w:jc w:val="both"/>
        <w:rPr>
          <w:rFonts w:ascii="Franklin Gothic Book" w:eastAsia="Calibri" w:hAnsi="Franklin Gothic Book" w:cs="Times New Roman"/>
          <w:b/>
          <w:color w:val="595959"/>
          <w:lang w:eastAsia="en-GB"/>
        </w:rPr>
      </w:pPr>
      <w:r>
        <w:rPr>
          <w:rFonts w:ascii="Franklin Gothic Book" w:eastAsia="Calibri" w:hAnsi="Franklin Gothic Book" w:cs="Times New Roman"/>
          <w:b/>
          <w:color w:val="595959"/>
          <w:lang w:eastAsia="en-GB"/>
        </w:rPr>
        <w:t xml:space="preserve">{{name}}, {{location}}</w:t>
      </w:r>
      <w:r>
        <w:rPr>
          <w:rFonts w:ascii="Franklin Gothic Book" w:eastAsia="Calibri" w:hAnsi="Franklin Gothic Book" w:cs="Times New Roman"/>
          <w:b/>
          <w:color w:val="595959"/>
          <w:lang w:eastAsia="en-GB"/>
        </w:rPr>
        <w:tab/>
        <w:t>{{dates}}</w:t>
      </w:r>
    </w:p>
    <w:p>
      <w:pPr>
        <w:tabs>
          <w:tab w:val="right" w:pos="9498"/>
        </w:tabs>
        <w:spacing w:after="0" w:line="240" w:lineRule="auto"/>
        <w:ind w:left="-284" w:right="-472"/>
        <w:jc w:val="both"/>
        <w:rPr>
          <w:rFonts w:ascii="Franklin Gothic Book" w:eastAsia="Calibri" w:hAnsi="Franklin Gothic Book" w:cs="Times New Roman"/>
          <w:bCs/>
          <w:color w:val="595959"/>
          <w:lang w:eastAsia="en-GB"/>
        </w:rPr>
      </w:pPr>
      <w:r>
        <w:rPr>
          <w:rFonts w:ascii="Franklin Gothic Book" w:eastAsia="Calibri" w:hAnsi="Franklin Gothic Book" w:cs="Times New Roman"/>
          <w:bCs/>
          <w:color w:val="595959"/>
          <w:lang w:eastAsia="en-GB"/>
        </w:rPr>
        <w:t>{{job_title}}</w:t>
      </w:r>
    </w:p>
    <w:p>
      <w:pPr>
        <w:spacing w:after="0" w:line="240" w:lineRule="auto"/>
        <w:ind w:left="-284" w:right="-472"/>
        <w:jc w:val="both"/>
      </w:pPr>
    </w:p>
    <w:p>
      <w:pPr>
        <w:pStyle w:val="SHText"/>
        <w:ind w:left="0"/>
      </w:pPr>
      <w:r>
        <w:t>{{#roles}}</w:t>
      </w:r>
    </w:p>
    <w:p>
      <w:pPr>
        <w:pStyle w:val="SHText"/>
        <w:ind w:left="0"/>
      </w:pPr>
      <w:r>
        <w:t>{{#sub_role}}</w:t>
      </w:r>
    </w:p>
    <w:p>
      <w:pPr>
        <w:tabs>
          <w:tab w:val="right" w:pos="9498"/>
        </w:tabs>
        <w:spacing w:after="0" w:line="240" w:lineRule="auto"/>
        <w:ind w:left="-284" w:right="-472"/>
        <w:jc w:val="both"/>
        <w:rPr>
          <w:rFonts w:ascii="Franklin Gothic Book" w:eastAsia="Calibri" w:hAnsi="Franklin Gothic Book" w:cs="Times New Roman"/>
          <w:bCs/>
          <w:color w:val="595959"/>
          <w:lang w:eastAsia="en-GB"/>
        </w:rPr>
      </w:pPr>
      <w:r>
        <w:rPr>
          <w:rFonts w:ascii="Franklin Gothic Book" w:eastAsia="Calibri" w:hAnsi="Franklin Gothic Book" w:cs="Times New Roman"/>
          <w:bCs/>
          <w:color w:val="595959"/>
          <w:lang w:eastAsia="en-GB"/>
        </w:rPr>
        <w:t xml:space="preserve">{{sub_role}}</w:t>
      </w:r>
      <w:r>
        <w:rPr>
          <w:rFonts w:ascii="Franklin Gothic Book" w:eastAsia="Calibri" w:hAnsi="Franklin Gothic Book" w:cs="Times New Roman"/>
          <w:bCs/>
          <w:color w:val="595959"/>
          <w:lang w:eastAsia="en-GB"/>
        </w:rPr>
        <w:tab/>
        <w:t>{{role_dates}}</w:t>
      </w:r>
    </w:p>
    <w:p>
      <w:pPr>
        <w:pStyle w:val="SHText"/>
        <w:ind w:left="0"/>
      </w:pPr>
      <w:r>
        <w:t>{{/sub_role}}</w:t>
      </w:r>
    </w:p>
    <w:p>
      <w:pPr>
        <w:pStyle w:val="SHText"/>
        <w:ind w:left="0"/>
      </w:pPr>
      <w:r>
        <w:t>{{#bullets}}</w:t>
      </w:r>
    </w:p>
    <w:p>
      <w:pPr>
        <w:pStyle w:val="SHBullets"/>
        <w:numPr>
          <w:ilvl w:val="0"/>
          <w:numId w:val="4"/>
        </w:numPr>
        <w:ind w:left="0"/>
      </w:pPr>
      <w:r>
        <w:t xml:space="preserve">{{.}}</w:t>
      </w:r>
    </w:p>
    <w:p>
      <w:pPr>
        <w:pStyle w:val="SHText"/>
        <w:ind w:left="0"/>
      </w:pPr>
      <w:r>
        <w:t>{{/bullets}}</w:t>
      </w:r>
    </w:p>
    <w:p>
      <w:pPr>
        <w:spacing w:after="0" w:line="240" w:lineRule="auto"/>
        <w:ind w:left="-284" w:right="-472"/>
        <w:jc w:val="both"/>
      </w:pPr>
    </w:p>
    <w:p>
      <w:pPr>
        <w:pStyle w:val="SHText"/>
        <w:ind w:left="0"/>
      </w:pPr>
      <w:r>
        <w:t>{{/roles}}</w:t>
      </w:r>
    </w:p>
    <w:p>
      <w:pPr>
        <w:spacing w:after="0" w:line="240" w:lineRule="auto"/>
        <w:ind w:left="-284" w:right="-472"/>
        <w:jc w:val="both"/>
      </w:pPr>
    </w:p>
    <w:p>
      <w:pPr>
        <w:pStyle w:val="SHText"/>
        <w:ind w:left="0"/>
      </w:pPr>
      <w:r>
        <w:t>{{/companies}}</w:t>
      </w:r>
    </w:p>
    <w:p w14:paraId="59B455FD" w14:textId="77777777" w:rsidR="00710141" w:rsidRDefault="00710141" w:rsidP="00710141">
      <w:pPr>
        <w:pStyle w:val="SHHeading"/>
      </w:pPr>
      <w:r w:rsidRPr="00CC67C8">
        <w:t>Personal Details</w:t>
      </w:r>
    </w:p>
    <w:p w14:paraId="35107099" w14:textId="77777777" w:rsidR="006B0831" w:rsidRDefault="006B0831" w:rsidP="00710141">
      <w:pPr>
        <w:pStyle w:val="SHHeading"/>
      </w:pPr>
    </w:p>
    <w:p w14:paraId="42680C45" w14:textId="77777777" w:rsidR="00BE65CD" w:rsidRPr="00CC67C8" w:rsidRDefault="00BE65CD" w:rsidP="00BE65CD">
      <w:pPr>
        <w:pStyle w:val="SHText"/>
        <w:rPr>
          <w:b/>
        </w:rPr>
      </w:pPr>
      <w:r w:rsidRPr="00CC67C8">
        <w:rPr>
          <w:b/>
        </w:rPr>
        <w:t>Education</w:t>
      </w:r>
    </w:p>
    <w:p>
      <w:pPr>
        <w:pStyle w:val="SHText"/>
        <w:ind w:left="0"/>
      </w:pPr>
      <w:r>
        <w:t>{{#education}}</w:t>
      </w:r>
    </w:p>
    <w:p>
      <w:pPr>
        <w:pStyle w:val="SHText"/>
        <w:rPr>
          <w:b/>
        </w:rPr>
      </w:pPr>
      <w:r>
        <w:t xml:space="preserve">{{year}}:    			</w:t>
      </w:r>
      <w:r>
        <w:rPr>
          <w:b/>
        </w:rPr>
        <w:t>{{institution}}</w:t>
      </w:r>
    </w:p>
    <w:p>
      <w:pPr>
        <w:pStyle w:val="SHText"/>
      </w:pPr>
      <w:r>
        <w:t xml:space="preserve">				{{degree}}</w:t>
      </w:r>
    </w:p>
    <w:p>
      <w:pPr>
        <w:pStyle w:val="SHText"/>
        <w:ind w:left="0"/>
      </w:pPr>
      <w:r>
        <w:t>{{/education}}</w:t>
      </w:r>
    </w:p>
    <w:p>
      <w:pPr>
        <w:pStyle w:val="SHText"/>
      </w:pPr>
    </w:p>
    <w:p>
      <w:pPr>
        <w:pStyle w:val="SHText"/>
      </w:pPr>
      <w:r>
        <w:rPr>
          <w:b/>
        </w:rPr>
        <w:t>Languages</w:t>
      </w:r>
      <w:r>
        <w:tab/>
        <w:tab/>
        <w:t>{{LANGUAGES}}</w:t>
      </w:r>
    </w:p>
    <w:sectPr w:rsidR="00EB1B77" w:rsidRPr="00EB1B77" w:rsidSect="00B61416">
      <w:footerReference w:type="default" r:id="rId13"/>
      <w:type w:val="continuous"/>
      <w:pgSz w:w="11906" w:h="16838"/>
      <w:pgMar w:top="1440" w:right="1440" w:bottom="1560" w:left="1440" w:header="708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D5C38" w14:textId="77777777" w:rsidR="00A603A3" w:rsidRDefault="00A603A3" w:rsidP="00F653B3">
      <w:pPr>
        <w:spacing w:after="0" w:line="240" w:lineRule="auto"/>
      </w:pPr>
      <w:r>
        <w:separator/>
      </w:r>
    </w:p>
  </w:endnote>
  <w:endnote w:type="continuationSeparator" w:id="0">
    <w:p w14:paraId="6E28B573" w14:textId="77777777" w:rsidR="00A603A3" w:rsidRDefault="00A603A3" w:rsidP="00F653B3">
      <w:pPr>
        <w:spacing w:after="0" w:line="240" w:lineRule="auto"/>
      </w:pPr>
      <w:r>
        <w:continuationSeparator/>
      </w:r>
    </w:p>
  </w:endnote>
  <w:endnote w:type="continuationNotice" w:id="1">
    <w:p w14:paraId="053CC0E7" w14:textId="77777777" w:rsidR="00A603A3" w:rsidRDefault="00A603A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TC Franklin Gothic Std Book">
    <w:altName w:val="Segoe Script"/>
    <w:charset w:val="00"/>
    <w:family w:val="auto"/>
    <w:pitch w:val="variable"/>
    <w:sig w:usb0="00000003" w:usb1="4000204A" w:usb2="00000000" w:usb3="00000000" w:csb0="00000001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A05C2" w14:textId="77777777" w:rsidR="00710141" w:rsidRPr="00F135F9" w:rsidRDefault="00710141" w:rsidP="00710141">
    <w:pPr>
      <w:framePr w:h="188" w:hRule="exact" w:wrap="around" w:vAnchor="text" w:hAnchor="page" w:x="10906" w:y="1"/>
      <w:ind w:left="270" w:right="-804"/>
      <w:rPr>
        <w:rStyle w:val="PageNumber"/>
        <w:rFonts w:ascii="Franklin Gothic Book" w:hAnsi="Franklin Gothic Book"/>
        <w:b/>
        <w:color w:val="595959"/>
        <w:sz w:val="18"/>
        <w:szCs w:val="18"/>
      </w:rPr>
    </w:pPr>
    <w:r w:rsidRPr="00F135F9">
      <w:rPr>
        <w:rStyle w:val="PageNumber"/>
        <w:rFonts w:ascii="Franklin Gothic Book" w:hAnsi="Franklin Gothic Book"/>
        <w:b/>
        <w:color w:val="595959"/>
        <w:sz w:val="18"/>
        <w:szCs w:val="18"/>
      </w:rPr>
      <w:fldChar w:fldCharType="begin"/>
    </w:r>
    <w:r w:rsidRPr="00F135F9">
      <w:rPr>
        <w:rStyle w:val="PageNumber"/>
        <w:rFonts w:ascii="Franklin Gothic Book" w:hAnsi="Franklin Gothic Book"/>
        <w:b/>
        <w:color w:val="595959"/>
        <w:sz w:val="18"/>
        <w:szCs w:val="18"/>
      </w:rPr>
      <w:instrText xml:space="preserve">PAGE  </w:instrText>
    </w:r>
    <w:r w:rsidRPr="00F135F9">
      <w:rPr>
        <w:rStyle w:val="PageNumber"/>
        <w:rFonts w:ascii="Franklin Gothic Book" w:hAnsi="Franklin Gothic Book"/>
        <w:b/>
        <w:color w:val="595959"/>
        <w:sz w:val="18"/>
        <w:szCs w:val="18"/>
      </w:rPr>
      <w:fldChar w:fldCharType="separate"/>
    </w:r>
    <w:r w:rsidR="00555BFC">
      <w:rPr>
        <w:rStyle w:val="PageNumber"/>
        <w:rFonts w:ascii="Franklin Gothic Book" w:hAnsi="Franklin Gothic Book"/>
        <w:b/>
        <w:noProof/>
        <w:color w:val="595959"/>
        <w:sz w:val="18"/>
        <w:szCs w:val="18"/>
      </w:rPr>
      <w:t>1</w:t>
    </w:r>
    <w:r w:rsidRPr="00F135F9">
      <w:rPr>
        <w:rStyle w:val="PageNumber"/>
        <w:rFonts w:ascii="Franklin Gothic Book" w:hAnsi="Franklin Gothic Book"/>
        <w:b/>
        <w:color w:val="595959"/>
        <w:sz w:val="18"/>
        <w:szCs w:val="18"/>
      </w:rPr>
      <w:fldChar w:fldCharType="end"/>
    </w:r>
  </w:p>
  <w:p w14:paraId="7C74A567" w14:textId="77777777" w:rsidR="00B61416" w:rsidRPr="00B61416" w:rsidRDefault="00B61416" w:rsidP="00B61416">
    <w:pPr>
      <w:pStyle w:val="SHText"/>
      <w:ind w:left="-567" w:right="-46"/>
      <w:jc w:val="center"/>
      <w:rPr>
        <w:color w:val="0F2446"/>
        <w:sz w:val="20"/>
        <w:szCs w:val="20"/>
      </w:rPr>
    </w:pPr>
    <w:r w:rsidRPr="00B61416">
      <w:rPr>
        <w:noProof/>
        <w:color w:val="0F2446"/>
      </w:rPr>
      <mc:AlternateContent>
        <mc:Choice Requires="wps">
          <w:drawing>
            <wp:anchor distT="0" distB="0" distL="114300" distR="114300" simplePos="0" relativeHeight="251670530" behindDoc="0" locked="0" layoutInCell="1" allowOverlap="1" wp14:anchorId="0151470D" wp14:editId="261F7938">
              <wp:simplePos x="0" y="0"/>
              <wp:positionH relativeFrom="page">
                <wp:posOffset>7659370</wp:posOffset>
              </wp:positionH>
              <wp:positionV relativeFrom="paragraph">
                <wp:posOffset>576770</wp:posOffset>
              </wp:positionV>
              <wp:extent cx="7552055" cy="569595"/>
              <wp:effectExtent l="0" t="0" r="0" b="1905"/>
              <wp:wrapNone/>
              <wp:docPr id="35" name="Rectangl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2055" cy="569595"/>
                      </a:xfrm>
                      <a:prstGeom prst="rect">
                        <a:avLst/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B3E1E2D" id="Rectangle 35" o:spid="_x0000_s1026" style="position:absolute;margin-left:603.1pt;margin-top:45.4pt;width:594.65pt;height:44.85pt;z-index:25167053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" fillcolor="#ed7d31 [3205]" stroked="f" strokeweight="1pt">
              <w10:wrap anchorx="page"/>
            </v:rect>
          </w:pict>
        </mc:Fallback>
      </mc:AlternateContent>
    </w:r>
    <w:r w:rsidRPr="00B61416">
      <w:rPr>
        <w:i/>
        <w:color w:val="0F2446"/>
        <w:sz w:val="20"/>
        <w:szCs w:val="20"/>
      </w:rPr>
      <w:t>This profile is submitted in confidence and subject to Sheffield Haworth’s standard terms and conditions. A copy of these can be provided upon request.</w:t>
    </w:r>
  </w:p>
  <w:p w14:paraId="1BEF55CE" w14:textId="77777777" w:rsidR="00B61416" w:rsidRDefault="00B61416" w:rsidP="00B61416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ind w:right="-752"/>
      <w:textAlignment w:val="baseline"/>
      <w:rPr>
        <w:rFonts w:ascii="Raleway" w:hAnsi="Raleway"/>
        <w:noProof/>
        <w:color w:val="002060"/>
      </w:rPr>
    </w:pPr>
  </w:p>
  <w:p w14:paraId="631BBA3E" w14:textId="5A432661" w:rsidR="00710141" w:rsidRPr="00B61416" w:rsidRDefault="00B61416" w:rsidP="00B61416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ind w:left="-567" w:right="-752"/>
      <w:jc w:val="center"/>
      <w:textAlignment w:val="baseline"/>
      <w:rPr>
        <w:rFonts w:ascii="Raleway" w:hAnsi="Raleway"/>
        <w:noProof/>
        <w:color w:val="002060"/>
      </w:rPr>
    </w:pPr>
    <w:r w:rsidRPr="00AC6758">
      <w:rPr>
        <w:rFonts w:ascii="Raleway" w:hAnsi="Raleway"/>
        <w:noProof/>
        <w:color w:val="002060"/>
      </w:rPr>
      <w:t>www. sheffieldhaworth.com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63CC0" w14:textId="77777777" w:rsidR="00A603A3" w:rsidRDefault="00A603A3" w:rsidP="00F653B3">
      <w:pPr>
        <w:spacing w:after="0" w:line="240" w:lineRule="auto"/>
      </w:pPr>
      <w:r>
        <w:separator/>
      </w:r>
    </w:p>
  </w:footnote>
  <w:footnote w:type="continuationSeparator" w:id="0">
    <w:p w14:paraId="79F53ED8" w14:textId="77777777" w:rsidR="00A603A3" w:rsidRDefault="00A603A3" w:rsidP="00F653B3">
      <w:pPr>
        <w:spacing w:after="0" w:line="240" w:lineRule="auto"/>
      </w:pPr>
      <w:r>
        <w:continuationSeparator/>
      </w:r>
    </w:p>
  </w:footnote>
  <w:footnote w:type="continuationNotice" w:id="1">
    <w:p w14:paraId="493708D0" w14:textId="77777777" w:rsidR="00A603A3" w:rsidRDefault="00A603A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53A40" w14:textId="4B06E0C5" w:rsidR="00F653B3" w:rsidRDefault="00B61416" w:rsidP="00F653B3">
    <w:pPr>
      <w:pStyle w:val="Header"/>
      <w:ind w:left="-567"/>
    </w:pPr>
    <w:r>
      <w:rPr>
        <w:noProof/>
      </w:rPr>
      <w:drawing>
        <wp:anchor distT="0" distB="0" distL="114300" distR="114300" simplePos="0" relativeHeight="251660290" behindDoc="1" locked="0" layoutInCell="1" allowOverlap="1" wp14:anchorId="2E727A77" wp14:editId="5AA20380">
          <wp:simplePos x="0" y="0"/>
          <wp:positionH relativeFrom="page">
            <wp:posOffset>-1563899</wp:posOffset>
          </wp:positionH>
          <wp:positionV relativeFrom="paragraph">
            <wp:posOffset>-7129528</wp:posOffset>
          </wp:positionV>
          <wp:extent cx="15294610" cy="14991715"/>
          <wp:effectExtent l="2095500" t="0" r="297434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610" cy="14991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482" behindDoc="0" locked="0" layoutInCell="1" allowOverlap="1" wp14:anchorId="7ACE412E" wp14:editId="24189AA4">
          <wp:simplePos x="0" y="0"/>
          <wp:positionH relativeFrom="margin">
            <wp:posOffset>-2036553</wp:posOffset>
          </wp:positionH>
          <wp:positionV relativeFrom="paragraph">
            <wp:posOffset>-6557082</wp:posOffset>
          </wp:positionV>
          <wp:extent cx="2548255" cy="438785"/>
          <wp:effectExtent l="0" t="0" r="4445" b="0"/>
          <wp:wrapNone/>
          <wp:docPr id="308577238" name="Picture 308577238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255" cy="438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6434" behindDoc="0" locked="0" layoutInCell="1" allowOverlap="1" wp14:anchorId="071FADF2" wp14:editId="6560C107">
          <wp:simplePos x="0" y="0"/>
          <wp:positionH relativeFrom="margin">
            <wp:posOffset>-2200275</wp:posOffset>
          </wp:positionH>
          <wp:positionV relativeFrom="paragraph">
            <wp:posOffset>-6783705</wp:posOffset>
          </wp:positionV>
          <wp:extent cx="2548255" cy="438785"/>
          <wp:effectExtent l="0" t="0" r="4445" b="0"/>
          <wp:wrapNone/>
          <wp:docPr id="1257679979" name="Picture 1257679979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255" cy="438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386" behindDoc="0" locked="0" layoutInCell="1" allowOverlap="1" wp14:anchorId="7E859084" wp14:editId="6506263D">
          <wp:simplePos x="0" y="0"/>
          <wp:positionH relativeFrom="margin">
            <wp:posOffset>-2352675</wp:posOffset>
          </wp:positionH>
          <wp:positionV relativeFrom="paragraph">
            <wp:posOffset>-6936105</wp:posOffset>
          </wp:positionV>
          <wp:extent cx="2548255" cy="438785"/>
          <wp:effectExtent l="0" t="0" r="4445" b="0"/>
          <wp:wrapNone/>
          <wp:docPr id="1191827168" name="Picture 1191827168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255" cy="438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8" behindDoc="0" locked="0" layoutInCell="1" allowOverlap="1" wp14:anchorId="632AF74E" wp14:editId="28D5484F">
          <wp:simplePos x="0" y="0"/>
          <wp:positionH relativeFrom="margin">
            <wp:posOffset>-2505075</wp:posOffset>
          </wp:positionH>
          <wp:positionV relativeFrom="paragraph">
            <wp:posOffset>-7088505</wp:posOffset>
          </wp:positionV>
          <wp:extent cx="2548255" cy="438785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255" cy="438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653B3">
      <w:rPr>
        <w:rFonts w:ascii="ITC Franklin Gothic Std Book" w:hAnsi="ITC Franklin Gothic Std Book"/>
        <w:b/>
        <w:noProof/>
        <w:color w:val="808080"/>
        <w:sz w:val="18"/>
        <w:szCs w:val="18"/>
        <w:lang w:eastAsia="en-GB"/>
      </w:rPr>
      <w:drawing>
        <wp:inline distT="0" distB="0" distL="0" distR="0" wp14:anchorId="40295DDE" wp14:editId="6012E81B">
          <wp:extent cx="2481283" cy="50482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481283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FC6C5" w14:textId="77777777" w:rsidR="00F653B3" w:rsidRDefault="00F653B3" w:rsidP="00F653B3">
    <w:pPr>
      <w:pStyle w:val="Header"/>
      <w:ind w:left="-567"/>
    </w:pPr>
    <w:r>
      <w:rPr>
        <w:rFonts w:ascii="ITC Franklin Gothic Std Book" w:hAnsi="ITC Franklin Gothic Std Book"/>
        <w:b/>
        <w:noProof/>
        <w:color w:val="808080"/>
        <w:sz w:val="18"/>
        <w:szCs w:val="18"/>
        <w:lang w:eastAsia="en-GB"/>
      </w:rPr>
      <w:drawing>
        <wp:inline distT="0" distB="0" distL="0" distR="0" wp14:anchorId="26A00234" wp14:editId="63815EA7">
          <wp:extent cx="2867025" cy="504825"/>
          <wp:effectExtent l="0" t="0" r="0" b="0"/>
          <wp:docPr id="7" name="Picture 7" descr="sh_Logo_N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h_Logo_NEW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702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44013" w14:textId="0EDA0227" w:rsidR="00B61416" w:rsidRDefault="00EA4672" w:rsidP="00EA4672">
    <w:pPr>
      <w:pStyle w:val="Header"/>
      <w:rPr>
        <w:rFonts w:ascii="Georgia" w:eastAsia="Calibri" w:hAnsi="Georgia" w:cs="Times New Roman"/>
        <w:color w:val="012249"/>
        <w:sz w:val="32"/>
        <w:szCs w:val="32"/>
        <w:lang w:eastAsia="en-GB"/>
      </w:rPr>
    </w:pPr>
    <w:r>
      <w:rPr>
        <w:rFonts w:ascii="Georgia" w:eastAsia="Calibri" w:hAnsi="Georgia" w:cs="Times New Roman"/>
        <w:color w:val="012249"/>
        <w:sz w:val="32"/>
        <w:szCs w:val="32"/>
        <w:lang w:eastAsia="en-GB"/>
      </w:rPr>
      <w:t xml:space="preserve">                                      </w:t>
    </w:r>
    <w:r w:rsidR="00B61416">
      <w:rPr>
        <w:rFonts w:ascii="ITC Franklin Gothic Std Book" w:hAnsi="ITC Franklin Gothic Std Book"/>
        <w:b/>
        <w:noProof/>
        <w:color w:val="808080"/>
        <w:sz w:val="18"/>
        <w:szCs w:val="18"/>
        <w:lang w:eastAsia="en-GB"/>
      </w:rPr>
      <w:drawing>
        <wp:inline distT="0" distB="0" distL="0" distR="0" wp14:anchorId="5C914558" wp14:editId="4C1E1D21">
          <wp:extent cx="1751162" cy="356279"/>
          <wp:effectExtent l="0" t="0" r="1905" b="5715"/>
          <wp:docPr id="1618374490" name="Picture 16183744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86636" cy="3634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Georgia" w:eastAsia="Calibri" w:hAnsi="Georgia" w:cs="Times New Roman"/>
        <w:color w:val="012249"/>
        <w:sz w:val="32"/>
        <w:szCs w:val="32"/>
        <w:lang w:eastAsia="en-GB"/>
      </w:rPr>
      <w:t xml:space="preserve">                               </w:t>
    </w:r>
    <w:r w:rsidR="002E4A43">
      <w:rPr>
        <w:rFonts w:ascii="Georgia" w:eastAsia="Calibri" w:hAnsi="Georgia" w:cs="Times New Roman"/>
        <w:color w:val="012249"/>
        <w:sz w:val="32"/>
        <w:szCs w:val="32"/>
        <w:lang w:eastAsia="en-GB"/>
      </w:rPr>
      <w:t xml:space="preserve">            </w:t>
    </w:r>
    <w:r w:rsidR="001A2657">
      <w:rPr>
        <w:rFonts w:ascii="Georgia" w:eastAsia="Calibri" w:hAnsi="Georgia" w:cs="Times New Roman"/>
        <w:color w:val="012249"/>
        <w:sz w:val="32"/>
        <w:szCs w:val="32"/>
        <w:lang w:eastAsia="en-GB"/>
      </w:rPr>
      <w:t xml:space="preserve">     </w:t>
    </w:r>
    <w:r w:rsidR="00DB555F">
      <w:rPr>
        <w:rFonts w:ascii="Georgia" w:eastAsia="Calibri" w:hAnsi="Georgia" w:cs="Times New Roman"/>
        <w:color w:val="012249"/>
        <w:sz w:val="32"/>
        <w:szCs w:val="32"/>
        <w:lang w:eastAsia="en-GB"/>
      </w:rPr>
      <w:t xml:space="preserve">  </w:t>
    </w:r>
    <w:r w:rsidR="001A2657">
      <w:rPr>
        <w:rFonts w:ascii="Georgia" w:eastAsia="Calibri" w:hAnsi="Georgia" w:cs="Times New Roman"/>
        <w:color w:val="012249"/>
        <w:sz w:val="32"/>
        <w:szCs w:val="32"/>
        <w:lang w:eastAsia="en-GB"/>
      </w:rPr>
      <w:t xml:space="preserve"> </w:t>
    </w:r>
    <w:r w:rsidR="008A13D2">
      <w:rPr>
        <w:rFonts w:ascii="Georgia" w:eastAsia="Calibri" w:hAnsi="Georgia" w:cs="Times New Roman"/>
        <w:color w:val="012249"/>
        <w:sz w:val="32"/>
        <w:szCs w:val="32"/>
        <w:lang w:eastAsia="en-GB"/>
      </w:rPr>
      <w:t xml:space="preserve"> </w:t>
    </w:r>
    <w:r w:rsidR="00B83967">
      <w:rPr>
        <w:rFonts w:ascii="Georgia" w:eastAsia="Calibri" w:hAnsi="Georgia" w:cs="Times New Roman"/>
        <w:color w:val="012249"/>
        <w:sz w:val="32"/>
        <w:szCs w:val="32"/>
        <w:lang w:eastAsia="en-GB"/>
      </w:rPr>
      <w:t xml:space="preserve">     </w:t>
    </w:r>
  </w:p>
  <w:p w14:paraId="6CC2E7C3" w14:textId="77777777" w:rsidR="00B61416" w:rsidRDefault="00B61416" w:rsidP="00EA4672">
    <w:pPr>
      <w:pStyle w:val="Header"/>
      <w:rPr>
        <w:rFonts w:ascii="Georgia" w:eastAsia="Calibri" w:hAnsi="Georgia" w:cs="Times New Roman"/>
        <w:color w:val="012249"/>
        <w:sz w:val="32"/>
        <w:szCs w:val="32"/>
        <w:lang w:eastAsia="en-GB"/>
      </w:rPr>
    </w:pPr>
  </w:p>
  <w:p w14:paraId="1E4F7979" w14:textId="2D312F33" w:rsidR="00F653B3" w:rsidRPr="00EA4672" w:rsidRDefault="00B61416" w:rsidP="00B61416">
    <w:pPr>
      <w:pStyle w:val="Header"/>
      <w:tabs>
        <w:tab w:val="clear" w:pos="9360"/>
        <w:tab w:val="right" w:pos="9498"/>
      </w:tabs>
      <w:ind w:right="-472"/>
    </w:pPr>
    <w:r>
      <w:rPr>
        <w:rFonts w:ascii="Georgia" w:eastAsia="Calibri" w:hAnsi="Georgia" w:cs="Times New Roman"/>
        <w:color w:val="012249"/>
        <w:sz w:val="32"/>
        <w:szCs w:val="32"/>
        <w:lang w:eastAsia="en-GB"/>
      </w:rPr>
      <w:tab/>
    </w:r>
    <w:r>
      <w:rPr>
        <w:rFonts w:ascii="Georgia" w:eastAsia="Calibri" w:hAnsi="Georgia" w:cs="Times New Roman"/>
        <w:color w:val="012249"/>
        <w:sz w:val="32"/>
        <w:szCs w:val="32"/>
        <w:lang w:eastAsia="en-GB"/>
      </w:rPr>
      <w:tab/>
    </w:r>
    <w:r w:rsidR="00B83967" w:rsidRPr="00B83967">
      <w:rPr>
        <w:rFonts w:ascii="Georgia" w:eastAsia="Calibri" w:hAnsi="Georgia" w:cs="Times New Roman"/>
        <w:color w:val="012249"/>
        <w:sz w:val="32"/>
        <w:szCs w:val="32"/>
        <w:lang w:eastAsia="en-GB"/>
      </w:rPr>
      <w:t>Ash Vikram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F4962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28E933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71C939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E24D7D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31B61F0"/>
    <w:multiLevelType w:val="hybridMultilevel"/>
    <w:tmpl w:val="D57CA1C2"/>
    <w:lvl w:ilvl="0" w:tplc="145A36A6">
      <w:start w:val="1"/>
      <w:numFmt w:val="bullet"/>
      <w:lvlText w:val=""/>
      <w:lvlJc w:val="left"/>
      <w:pPr>
        <w:ind w:left="2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5" w15:restartNumberingAfterBreak="0">
    <w:nsid w:val="1DA90C00"/>
    <w:multiLevelType w:val="hybridMultilevel"/>
    <w:tmpl w:val="2FB0C1FA"/>
    <w:lvl w:ilvl="0" w:tplc="D2442B48">
      <w:start w:val="1"/>
      <w:numFmt w:val="bullet"/>
      <w:lvlText w:val=""/>
      <w:lvlJc w:val="left"/>
      <w:pPr>
        <w:ind w:left="436" w:hanging="360"/>
      </w:pPr>
      <w:rPr>
        <w:rFonts w:ascii="Wingdings" w:hAnsi="Wingdings" w:hint="default"/>
        <w:color w:val="F7931E"/>
      </w:rPr>
    </w:lvl>
    <w:lvl w:ilvl="1" w:tplc="4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6" w15:restartNumberingAfterBreak="0">
    <w:nsid w:val="3C86D5D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60D1290"/>
    <w:multiLevelType w:val="hybridMultilevel"/>
    <w:tmpl w:val="B69C14FA"/>
    <w:lvl w:ilvl="0" w:tplc="D2442B48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  <w:color w:val="F7931E"/>
      </w:rPr>
    </w:lvl>
    <w:lvl w:ilvl="1" w:tplc="D2442B4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7931E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57224CF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5ACD24DB"/>
    <w:multiLevelType w:val="hybridMultilevel"/>
    <w:tmpl w:val="550C44C8"/>
    <w:lvl w:ilvl="0" w:tplc="D2442B48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  <w:color w:val="F7931E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5B4235C4"/>
    <w:multiLevelType w:val="hybridMultilevel"/>
    <w:tmpl w:val="A948B8E6"/>
    <w:lvl w:ilvl="0" w:tplc="FEBE55A2">
      <w:start w:val="1"/>
      <w:numFmt w:val="bullet"/>
      <w:lvlText w:val=""/>
      <w:lvlJc w:val="left"/>
      <w:pPr>
        <w:ind w:left="436" w:hanging="360"/>
      </w:pPr>
      <w:rPr>
        <w:rFonts w:ascii="Wingdings" w:hAnsi="Wingdings" w:hint="default"/>
        <w:color w:val="F7931E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1" w15:restartNumberingAfterBreak="0">
    <w:nsid w:val="5CC82C9B"/>
    <w:multiLevelType w:val="hybridMultilevel"/>
    <w:tmpl w:val="D8AE1C20"/>
    <w:lvl w:ilvl="0" w:tplc="D2442B48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  <w:color w:val="F7931E"/>
      </w:rPr>
    </w:lvl>
    <w:lvl w:ilvl="1" w:tplc="D2442B4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7931E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2" w15:restartNumberingAfterBreak="0">
    <w:nsid w:val="70B80492"/>
    <w:multiLevelType w:val="hybridMultilevel"/>
    <w:tmpl w:val="153035E2"/>
    <w:lvl w:ilvl="0" w:tplc="3C090005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3" w15:restartNumberingAfterBreak="0">
    <w:nsid w:val="74B9B5F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76D04A4C"/>
    <w:multiLevelType w:val="hybridMultilevel"/>
    <w:tmpl w:val="09402AC4"/>
    <w:lvl w:ilvl="0" w:tplc="D2442B48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  <w:color w:val="F7931E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5" w15:restartNumberingAfterBreak="0">
    <w:nsid w:val="7B7755C5"/>
    <w:multiLevelType w:val="hybridMultilevel"/>
    <w:tmpl w:val="F3E677AE"/>
    <w:lvl w:ilvl="0" w:tplc="EB56086C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672223394">
    <w:abstractNumId w:val="15"/>
  </w:num>
  <w:num w:numId="2" w16cid:durableId="370614239">
    <w:abstractNumId w:val="4"/>
  </w:num>
  <w:num w:numId="3" w16cid:durableId="185101821">
    <w:abstractNumId w:val="12"/>
  </w:num>
  <w:num w:numId="4" w16cid:durableId="1722290364">
    <w:abstractNumId w:val="10"/>
  </w:num>
  <w:num w:numId="5" w16cid:durableId="694499781">
    <w:abstractNumId w:val="14"/>
  </w:num>
  <w:num w:numId="6" w16cid:durableId="2019192432">
    <w:abstractNumId w:val="9"/>
  </w:num>
  <w:num w:numId="7" w16cid:durableId="842276780">
    <w:abstractNumId w:val="7"/>
  </w:num>
  <w:num w:numId="8" w16cid:durableId="1113400194">
    <w:abstractNumId w:val="11"/>
  </w:num>
  <w:num w:numId="9" w16cid:durableId="1436091332">
    <w:abstractNumId w:val="3"/>
  </w:num>
  <w:num w:numId="10" w16cid:durableId="636885074">
    <w:abstractNumId w:val="10"/>
  </w:num>
  <w:num w:numId="11" w16cid:durableId="882248578">
    <w:abstractNumId w:val="6"/>
  </w:num>
  <w:num w:numId="12" w16cid:durableId="1898737203">
    <w:abstractNumId w:val="10"/>
  </w:num>
  <w:num w:numId="13" w16cid:durableId="782110061">
    <w:abstractNumId w:val="0"/>
  </w:num>
  <w:num w:numId="14" w16cid:durableId="1300375216">
    <w:abstractNumId w:val="10"/>
  </w:num>
  <w:num w:numId="15" w16cid:durableId="1957132845">
    <w:abstractNumId w:val="2"/>
  </w:num>
  <w:num w:numId="16" w16cid:durableId="1705981042">
    <w:abstractNumId w:val="8"/>
  </w:num>
  <w:num w:numId="17" w16cid:durableId="522669448">
    <w:abstractNumId w:val="13"/>
  </w:num>
  <w:num w:numId="18" w16cid:durableId="1086921853">
    <w:abstractNumId w:val="1"/>
  </w:num>
  <w:num w:numId="19" w16cid:durableId="1333727873">
    <w:abstractNumId w:val="5"/>
  </w:num>
  <w:num w:numId="20" w16cid:durableId="836961402">
    <w:abstractNumId w:val="10"/>
  </w:num>
  <w:num w:numId="21" w16cid:durableId="1722710115">
    <w:abstractNumId w:val="10"/>
  </w:num>
  <w:num w:numId="22" w16cid:durableId="1944025654">
    <w:abstractNumId w:val="10"/>
  </w:num>
  <w:num w:numId="23" w16cid:durableId="67466441">
    <w:abstractNumId w:val="10"/>
  </w:num>
  <w:num w:numId="24" w16cid:durableId="239486080">
    <w:abstractNumId w:val="10"/>
  </w:num>
  <w:num w:numId="25" w16cid:durableId="1917669991">
    <w:abstractNumId w:val="10"/>
  </w:num>
  <w:num w:numId="26" w16cid:durableId="578442571">
    <w:abstractNumId w:val="10"/>
  </w:num>
  <w:num w:numId="27" w16cid:durableId="1280182085">
    <w:abstractNumId w:val="10"/>
  </w:num>
  <w:num w:numId="28" w16cid:durableId="1306201083">
    <w:abstractNumId w:val="10"/>
  </w:num>
  <w:num w:numId="29" w16cid:durableId="1705591770">
    <w:abstractNumId w:val="10"/>
  </w:num>
  <w:num w:numId="30" w16cid:durableId="912352680">
    <w:abstractNumId w:val="10"/>
  </w:num>
  <w:num w:numId="31" w16cid:durableId="1693261302">
    <w:abstractNumId w:val="10"/>
  </w:num>
  <w:num w:numId="32" w16cid:durableId="1621566807">
    <w:abstractNumId w:val="10"/>
  </w:num>
  <w:num w:numId="33" w16cid:durableId="811405268">
    <w:abstractNumId w:val="10"/>
  </w:num>
  <w:num w:numId="34" w16cid:durableId="388261530">
    <w:abstractNumId w:val="10"/>
  </w:num>
  <w:num w:numId="35" w16cid:durableId="8889554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42A"/>
    <w:rsid w:val="000021B2"/>
    <w:rsid w:val="000024AD"/>
    <w:rsid w:val="00002E91"/>
    <w:rsid w:val="0000337A"/>
    <w:rsid w:val="00006A5D"/>
    <w:rsid w:val="0000748A"/>
    <w:rsid w:val="00010FE6"/>
    <w:rsid w:val="00012A58"/>
    <w:rsid w:val="00013771"/>
    <w:rsid w:val="00013B84"/>
    <w:rsid w:val="0001471F"/>
    <w:rsid w:val="000148EC"/>
    <w:rsid w:val="0001730F"/>
    <w:rsid w:val="0001739C"/>
    <w:rsid w:val="00017F6D"/>
    <w:rsid w:val="00021E03"/>
    <w:rsid w:val="00021E5A"/>
    <w:rsid w:val="00022723"/>
    <w:rsid w:val="000238C6"/>
    <w:rsid w:val="0002397A"/>
    <w:rsid w:val="00026058"/>
    <w:rsid w:val="000276D6"/>
    <w:rsid w:val="00032152"/>
    <w:rsid w:val="0003316C"/>
    <w:rsid w:val="00033E1F"/>
    <w:rsid w:val="00035ACF"/>
    <w:rsid w:val="00036389"/>
    <w:rsid w:val="00041D0B"/>
    <w:rsid w:val="00042922"/>
    <w:rsid w:val="00044285"/>
    <w:rsid w:val="0004532D"/>
    <w:rsid w:val="00045E14"/>
    <w:rsid w:val="00047E52"/>
    <w:rsid w:val="00050614"/>
    <w:rsid w:val="0005281B"/>
    <w:rsid w:val="0005776C"/>
    <w:rsid w:val="00057BFA"/>
    <w:rsid w:val="00057EC8"/>
    <w:rsid w:val="000617E8"/>
    <w:rsid w:val="00062F89"/>
    <w:rsid w:val="0006387F"/>
    <w:rsid w:val="00066CE7"/>
    <w:rsid w:val="00072A36"/>
    <w:rsid w:val="0007522B"/>
    <w:rsid w:val="00075480"/>
    <w:rsid w:val="00076164"/>
    <w:rsid w:val="00076657"/>
    <w:rsid w:val="00081939"/>
    <w:rsid w:val="000851D0"/>
    <w:rsid w:val="0008608A"/>
    <w:rsid w:val="00086D88"/>
    <w:rsid w:val="00087143"/>
    <w:rsid w:val="00087949"/>
    <w:rsid w:val="00090D44"/>
    <w:rsid w:val="00090D70"/>
    <w:rsid w:val="0009166B"/>
    <w:rsid w:val="000A0C53"/>
    <w:rsid w:val="000A19BA"/>
    <w:rsid w:val="000A2016"/>
    <w:rsid w:val="000A73F9"/>
    <w:rsid w:val="000B052C"/>
    <w:rsid w:val="000B2215"/>
    <w:rsid w:val="000B4AC0"/>
    <w:rsid w:val="000B5C4B"/>
    <w:rsid w:val="000B720E"/>
    <w:rsid w:val="000B7959"/>
    <w:rsid w:val="000B7E4A"/>
    <w:rsid w:val="000D0F3B"/>
    <w:rsid w:val="000D1208"/>
    <w:rsid w:val="000D1C44"/>
    <w:rsid w:val="000D2968"/>
    <w:rsid w:val="000D51B7"/>
    <w:rsid w:val="000D5849"/>
    <w:rsid w:val="000D6E8B"/>
    <w:rsid w:val="000E0B8D"/>
    <w:rsid w:val="000E5A66"/>
    <w:rsid w:val="000E71AF"/>
    <w:rsid w:val="000F137F"/>
    <w:rsid w:val="000F2647"/>
    <w:rsid w:val="000F39FB"/>
    <w:rsid w:val="000F5791"/>
    <w:rsid w:val="000F78AA"/>
    <w:rsid w:val="001005BE"/>
    <w:rsid w:val="00101146"/>
    <w:rsid w:val="00101619"/>
    <w:rsid w:val="00102059"/>
    <w:rsid w:val="00102962"/>
    <w:rsid w:val="00102AE0"/>
    <w:rsid w:val="00103198"/>
    <w:rsid w:val="0011133A"/>
    <w:rsid w:val="001135BF"/>
    <w:rsid w:val="001137CF"/>
    <w:rsid w:val="0011741E"/>
    <w:rsid w:val="0012071B"/>
    <w:rsid w:val="001221E7"/>
    <w:rsid w:val="001225F6"/>
    <w:rsid w:val="001246F8"/>
    <w:rsid w:val="00125F05"/>
    <w:rsid w:val="001260A9"/>
    <w:rsid w:val="001263F1"/>
    <w:rsid w:val="00127713"/>
    <w:rsid w:val="001303DD"/>
    <w:rsid w:val="001305DF"/>
    <w:rsid w:val="0013342E"/>
    <w:rsid w:val="00134423"/>
    <w:rsid w:val="00134980"/>
    <w:rsid w:val="00134A37"/>
    <w:rsid w:val="001354C6"/>
    <w:rsid w:val="00135C26"/>
    <w:rsid w:val="001360DA"/>
    <w:rsid w:val="001368FE"/>
    <w:rsid w:val="00136F5E"/>
    <w:rsid w:val="001372B6"/>
    <w:rsid w:val="00140D82"/>
    <w:rsid w:val="0014221D"/>
    <w:rsid w:val="00142C54"/>
    <w:rsid w:val="00143FA3"/>
    <w:rsid w:val="00144404"/>
    <w:rsid w:val="00147C76"/>
    <w:rsid w:val="001557E1"/>
    <w:rsid w:val="00156241"/>
    <w:rsid w:val="00157DBD"/>
    <w:rsid w:val="00162729"/>
    <w:rsid w:val="001639E0"/>
    <w:rsid w:val="00166FAF"/>
    <w:rsid w:val="00171114"/>
    <w:rsid w:val="00173DD6"/>
    <w:rsid w:val="00176288"/>
    <w:rsid w:val="00180EA9"/>
    <w:rsid w:val="0018458B"/>
    <w:rsid w:val="00186471"/>
    <w:rsid w:val="00192A72"/>
    <w:rsid w:val="00197447"/>
    <w:rsid w:val="00197705"/>
    <w:rsid w:val="001979FB"/>
    <w:rsid w:val="001A23BA"/>
    <w:rsid w:val="001A2657"/>
    <w:rsid w:val="001A2867"/>
    <w:rsid w:val="001A2BA4"/>
    <w:rsid w:val="001A2F01"/>
    <w:rsid w:val="001A68F1"/>
    <w:rsid w:val="001A6CB7"/>
    <w:rsid w:val="001B090E"/>
    <w:rsid w:val="001B1376"/>
    <w:rsid w:val="001B346C"/>
    <w:rsid w:val="001B5666"/>
    <w:rsid w:val="001C0A3F"/>
    <w:rsid w:val="001C39C1"/>
    <w:rsid w:val="001C4585"/>
    <w:rsid w:val="001C4DE9"/>
    <w:rsid w:val="001C789F"/>
    <w:rsid w:val="001D1DD3"/>
    <w:rsid w:val="001D1F5C"/>
    <w:rsid w:val="001D56FB"/>
    <w:rsid w:val="001D5D80"/>
    <w:rsid w:val="001D73D4"/>
    <w:rsid w:val="001E03E8"/>
    <w:rsid w:val="001E1159"/>
    <w:rsid w:val="001E400E"/>
    <w:rsid w:val="001E45D7"/>
    <w:rsid w:val="001E5827"/>
    <w:rsid w:val="001E6582"/>
    <w:rsid w:val="001F043F"/>
    <w:rsid w:val="001F124D"/>
    <w:rsid w:val="001F5082"/>
    <w:rsid w:val="001F5778"/>
    <w:rsid w:val="001F57A1"/>
    <w:rsid w:val="00202265"/>
    <w:rsid w:val="0020291C"/>
    <w:rsid w:val="002041BF"/>
    <w:rsid w:val="0020639D"/>
    <w:rsid w:val="00206812"/>
    <w:rsid w:val="00210CC5"/>
    <w:rsid w:val="0021259D"/>
    <w:rsid w:val="00214144"/>
    <w:rsid w:val="0021453A"/>
    <w:rsid w:val="00215F3D"/>
    <w:rsid w:val="002207EA"/>
    <w:rsid w:val="0022302E"/>
    <w:rsid w:val="0022304B"/>
    <w:rsid w:val="0022533C"/>
    <w:rsid w:val="00225842"/>
    <w:rsid w:val="002261EC"/>
    <w:rsid w:val="00227152"/>
    <w:rsid w:val="00227A7E"/>
    <w:rsid w:val="0023240E"/>
    <w:rsid w:val="0023244C"/>
    <w:rsid w:val="00236827"/>
    <w:rsid w:val="002379B9"/>
    <w:rsid w:val="0024444F"/>
    <w:rsid w:val="00247425"/>
    <w:rsid w:val="002521C7"/>
    <w:rsid w:val="002537D6"/>
    <w:rsid w:val="00255C94"/>
    <w:rsid w:val="00256630"/>
    <w:rsid w:val="00260425"/>
    <w:rsid w:val="00260502"/>
    <w:rsid w:val="00260B4E"/>
    <w:rsid w:val="00262121"/>
    <w:rsid w:val="00264272"/>
    <w:rsid w:val="002661C6"/>
    <w:rsid w:val="00266E5F"/>
    <w:rsid w:val="0027187A"/>
    <w:rsid w:val="002722D1"/>
    <w:rsid w:val="00275942"/>
    <w:rsid w:val="0027720A"/>
    <w:rsid w:val="0027735E"/>
    <w:rsid w:val="00277557"/>
    <w:rsid w:val="00277FC4"/>
    <w:rsid w:val="00282D60"/>
    <w:rsid w:val="002840E2"/>
    <w:rsid w:val="002869B8"/>
    <w:rsid w:val="00291186"/>
    <w:rsid w:val="0029509A"/>
    <w:rsid w:val="0029518A"/>
    <w:rsid w:val="00295C50"/>
    <w:rsid w:val="00296092"/>
    <w:rsid w:val="00296174"/>
    <w:rsid w:val="0029619D"/>
    <w:rsid w:val="002A1261"/>
    <w:rsid w:val="002A1E78"/>
    <w:rsid w:val="002A47B2"/>
    <w:rsid w:val="002A5716"/>
    <w:rsid w:val="002A5F72"/>
    <w:rsid w:val="002A5FF0"/>
    <w:rsid w:val="002A71B3"/>
    <w:rsid w:val="002B22E2"/>
    <w:rsid w:val="002B4644"/>
    <w:rsid w:val="002B5631"/>
    <w:rsid w:val="002B60D9"/>
    <w:rsid w:val="002B7447"/>
    <w:rsid w:val="002B7B9E"/>
    <w:rsid w:val="002C18E6"/>
    <w:rsid w:val="002C40AF"/>
    <w:rsid w:val="002C52A8"/>
    <w:rsid w:val="002C67F4"/>
    <w:rsid w:val="002C6D49"/>
    <w:rsid w:val="002D16F6"/>
    <w:rsid w:val="002D1717"/>
    <w:rsid w:val="002D1EAB"/>
    <w:rsid w:val="002D2BAD"/>
    <w:rsid w:val="002E1880"/>
    <w:rsid w:val="002E4A43"/>
    <w:rsid w:val="002E660E"/>
    <w:rsid w:val="002E68DF"/>
    <w:rsid w:val="002E6A84"/>
    <w:rsid w:val="002E6ABD"/>
    <w:rsid w:val="002F0AA6"/>
    <w:rsid w:val="002F2A07"/>
    <w:rsid w:val="002F34CE"/>
    <w:rsid w:val="002F40CA"/>
    <w:rsid w:val="002F503C"/>
    <w:rsid w:val="002F7C6E"/>
    <w:rsid w:val="002F7FB6"/>
    <w:rsid w:val="0030100B"/>
    <w:rsid w:val="00305CC1"/>
    <w:rsid w:val="00310A60"/>
    <w:rsid w:val="0031227B"/>
    <w:rsid w:val="00314489"/>
    <w:rsid w:val="00314F04"/>
    <w:rsid w:val="00315401"/>
    <w:rsid w:val="003177C4"/>
    <w:rsid w:val="00320415"/>
    <w:rsid w:val="0032326D"/>
    <w:rsid w:val="0032420B"/>
    <w:rsid w:val="003356B8"/>
    <w:rsid w:val="003379CF"/>
    <w:rsid w:val="003422DD"/>
    <w:rsid w:val="00342D44"/>
    <w:rsid w:val="00350753"/>
    <w:rsid w:val="00350BBB"/>
    <w:rsid w:val="00351A30"/>
    <w:rsid w:val="00352454"/>
    <w:rsid w:val="003528F5"/>
    <w:rsid w:val="00352C3E"/>
    <w:rsid w:val="00354144"/>
    <w:rsid w:val="0035467C"/>
    <w:rsid w:val="00355129"/>
    <w:rsid w:val="0035631E"/>
    <w:rsid w:val="00357717"/>
    <w:rsid w:val="00357F6F"/>
    <w:rsid w:val="0036048E"/>
    <w:rsid w:val="003620C9"/>
    <w:rsid w:val="003620DA"/>
    <w:rsid w:val="0036283D"/>
    <w:rsid w:val="00362A76"/>
    <w:rsid w:val="00364AF5"/>
    <w:rsid w:val="00364DDE"/>
    <w:rsid w:val="0036520D"/>
    <w:rsid w:val="00366638"/>
    <w:rsid w:val="003678FB"/>
    <w:rsid w:val="00371203"/>
    <w:rsid w:val="0037139B"/>
    <w:rsid w:val="003726CC"/>
    <w:rsid w:val="00372796"/>
    <w:rsid w:val="00372F86"/>
    <w:rsid w:val="00373F14"/>
    <w:rsid w:val="00376C70"/>
    <w:rsid w:val="003848BC"/>
    <w:rsid w:val="00387345"/>
    <w:rsid w:val="00387835"/>
    <w:rsid w:val="00393690"/>
    <w:rsid w:val="00393E66"/>
    <w:rsid w:val="0039436D"/>
    <w:rsid w:val="0039653B"/>
    <w:rsid w:val="003972C9"/>
    <w:rsid w:val="003A113E"/>
    <w:rsid w:val="003A2ABD"/>
    <w:rsid w:val="003A355C"/>
    <w:rsid w:val="003A5671"/>
    <w:rsid w:val="003A5C66"/>
    <w:rsid w:val="003A6643"/>
    <w:rsid w:val="003A7409"/>
    <w:rsid w:val="003B1712"/>
    <w:rsid w:val="003B365A"/>
    <w:rsid w:val="003B6C2F"/>
    <w:rsid w:val="003C1609"/>
    <w:rsid w:val="003C3A78"/>
    <w:rsid w:val="003D18F4"/>
    <w:rsid w:val="003D19D5"/>
    <w:rsid w:val="003D3744"/>
    <w:rsid w:val="003D55C9"/>
    <w:rsid w:val="003D64F5"/>
    <w:rsid w:val="003E33AD"/>
    <w:rsid w:val="003E5A56"/>
    <w:rsid w:val="003F3037"/>
    <w:rsid w:val="003F7EB6"/>
    <w:rsid w:val="00404567"/>
    <w:rsid w:val="00405BFD"/>
    <w:rsid w:val="004069B2"/>
    <w:rsid w:val="004079DA"/>
    <w:rsid w:val="0041075F"/>
    <w:rsid w:val="00410D46"/>
    <w:rsid w:val="004121A7"/>
    <w:rsid w:val="004126DA"/>
    <w:rsid w:val="00413C14"/>
    <w:rsid w:val="004150F5"/>
    <w:rsid w:val="004160B2"/>
    <w:rsid w:val="00420C90"/>
    <w:rsid w:val="004212EF"/>
    <w:rsid w:val="00422168"/>
    <w:rsid w:val="00422208"/>
    <w:rsid w:val="0042759A"/>
    <w:rsid w:val="00427DB0"/>
    <w:rsid w:val="00433D20"/>
    <w:rsid w:val="00433EBE"/>
    <w:rsid w:val="00434C15"/>
    <w:rsid w:val="004433C3"/>
    <w:rsid w:val="00443467"/>
    <w:rsid w:val="004438E4"/>
    <w:rsid w:val="00444E4A"/>
    <w:rsid w:val="00446ACC"/>
    <w:rsid w:val="004506AF"/>
    <w:rsid w:val="00450CE3"/>
    <w:rsid w:val="00452BEB"/>
    <w:rsid w:val="00453AFC"/>
    <w:rsid w:val="004562FA"/>
    <w:rsid w:val="00460439"/>
    <w:rsid w:val="00461524"/>
    <w:rsid w:val="00461A6A"/>
    <w:rsid w:val="0046214E"/>
    <w:rsid w:val="00463522"/>
    <w:rsid w:val="00463B16"/>
    <w:rsid w:val="00464103"/>
    <w:rsid w:val="00465827"/>
    <w:rsid w:val="00467DB7"/>
    <w:rsid w:val="00470EAF"/>
    <w:rsid w:val="00471C6A"/>
    <w:rsid w:val="00475540"/>
    <w:rsid w:val="0047628F"/>
    <w:rsid w:val="00485443"/>
    <w:rsid w:val="00485EEC"/>
    <w:rsid w:val="004878BD"/>
    <w:rsid w:val="00490FED"/>
    <w:rsid w:val="00496EB2"/>
    <w:rsid w:val="004A2206"/>
    <w:rsid w:val="004A5687"/>
    <w:rsid w:val="004A7AE2"/>
    <w:rsid w:val="004B02EF"/>
    <w:rsid w:val="004B23B2"/>
    <w:rsid w:val="004B2551"/>
    <w:rsid w:val="004B26A7"/>
    <w:rsid w:val="004B7DB9"/>
    <w:rsid w:val="004C09A9"/>
    <w:rsid w:val="004C1736"/>
    <w:rsid w:val="004C17D3"/>
    <w:rsid w:val="004C2BAD"/>
    <w:rsid w:val="004C33DD"/>
    <w:rsid w:val="004C3D04"/>
    <w:rsid w:val="004D06E5"/>
    <w:rsid w:val="004D1523"/>
    <w:rsid w:val="004D2838"/>
    <w:rsid w:val="004D2CDF"/>
    <w:rsid w:val="004D3531"/>
    <w:rsid w:val="004D4734"/>
    <w:rsid w:val="004D755A"/>
    <w:rsid w:val="004E179D"/>
    <w:rsid w:val="004E3C26"/>
    <w:rsid w:val="004E45AC"/>
    <w:rsid w:val="004E607D"/>
    <w:rsid w:val="004E70D2"/>
    <w:rsid w:val="004E79F6"/>
    <w:rsid w:val="004F0171"/>
    <w:rsid w:val="004F15EC"/>
    <w:rsid w:val="004F2511"/>
    <w:rsid w:val="004F531B"/>
    <w:rsid w:val="004F594D"/>
    <w:rsid w:val="004F6257"/>
    <w:rsid w:val="0050215F"/>
    <w:rsid w:val="00502B5D"/>
    <w:rsid w:val="0050431B"/>
    <w:rsid w:val="00507FDD"/>
    <w:rsid w:val="00510E81"/>
    <w:rsid w:val="005153F5"/>
    <w:rsid w:val="00515D6D"/>
    <w:rsid w:val="0051670D"/>
    <w:rsid w:val="00516C3E"/>
    <w:rsid w:val="00517673"/>
    <w:rsid w:val="00517B11"/>
    <w:rsid w:val="00517C44"/>
    <w:rsid w:val="00517E1D"/>
    <w:rsid w:val="00520FED"/>
    <w:rsid w:val="00521698"/>
    <w:rsid w:val="005235FF"/>
    <w:rsid w:val="00525C9C"/>
    <w:rsid w:val="00526395"/>
    <w:rsid w:val="00526492"/>
    <w:rsid w:val="00530940"/>
    <w:rsid w:val="00530ABF"/>
    <w:rsid w:val="00533B2D"/>
    <w:rsid w:val="00536235"/>
    <w:rsid w:val="005416AC"/>
    <w:rsid w:val="00542087"/>
    <w:rsid w:val="00544155"/>
    <w:rsid w:val="005446D7"/>
    <w:rsid w:val="0054505A"/>
    <w:rsid w:val="00546785"/>
    <w:rsid w:val="005475B8"/>
    <w:rsid w:val="00550E40"/>
    <w:rsid w:val="00551A97"/>
    <w:rsid w:val="005520A2"/>
    <w:rsid w:val="00553F15"/>
    <w:rsid w:val="0055596B"/>
    <w:rsid w:val="00555AB1"/>
    <w:rsid w:val="00555BFC"/>
    <w:rsid w:val="0055757C"/>
    <w:rsid w:val="005607AC"/>
    <w:rsid w:val="005614AC"/>
    <w:rsid w:val="00562A79"/>
    <w:rsid w:val="00563F53"/>
    <w:rsid w:val="00566C1C"/>
    <w:rsid w:val="00570D21"/>
    <w:rsid w:val="00572FC3"/>
    <w:rsid w:val="0057327A"/>
    <w:rsid w:val="005756AF"/>
    <w:rsid w:val="00582CED"/>
    <w:rsid w:val="00584EC2"/>
    <w:rsid w:val="00585EEA"/>
    <w:rsid w:val="00587542"/>
    <w:rsid w:val="00587FAF"/>
    <w:rsid w:val="005900CE"/>
    <w:rsid w:val="00591E3F"/>
    <w:rsid w:val="005936E3"/>
    <w:rsid w:val="005960C1"/>
    <w:rsid w:val="005964F0"/>
    <w:rsid w:val="00597B71"/>
    <w:rsid w:val="005A0CF0"/>
    <w:rsid w:val="005A1A04"/>
    <w:rsid w:val="005A208D"/>
    <w:rsid w:val="005A4B0D"/>
    <w:rsid w:val="005A73ED"/>
    <w:rsid w:val="005B1AB6"/>
    <w:rsid w:val="005B6C0F"/>
    <w:rsid w:val="005C181A"/>
    <w:rsid w:val="005C2198"/>
    <w:rsid w:val="005C4477"/>
    <w:rsid w:val="005C5826"/>
    <w:rsid w:val="005D188C"/>
    <w:rsid w:val="005D21DA"/>
    <w:rsid w:val="005D2392"/>
    <w:rsid w:val="005D2F3A"/>
    <w:rsid w:val="005D3651"/>
    <w:rsid w:val="005E0B7A"/>
    <w:rsid w:val="005E1A67"/>
    <w:rsid w:val="005E4647"/>
    <w:rsid w:val="005E5D69"/>
    <w:rsid w:val="005E5ECE"/>
    <w:rsid w:val="005E70F8"/>
    <w:rsid w:val="005F05F3"/>
    <w:rsid w:val="005F220D"/>
    <w:rsid w:val="005F2D99"/>
    <w:rsid w:val="005F5296"/>
    <w:rsid w:val="005F546F"/>
    <w:rsid w:val="005F6907"/>
    <w:rsid w:val="00602C1E"/>
    <w:rsid w:val="006049B9"/>
    <w:rsid w:val="00605428"/>
    <w:rsid w:val="00605598"/>
    <w:rsid w:val="00606E1C"/>
    <w:rsid w:val="006072EF"/>
    <w:rsid w:val="00607D97"/>
    <w:rsid w:val="00611DAA"/>
    <w:rsid w:val="006128CE"/>
    <w:rsid w:val="00615206"/>
    <w:rsid w:val="0061661C"/>
    <w:rsid w:val="00622DF1"/>
    <w:rsid w:val="00623654"/>
    <w:rsid w:val="0062382A"/>
    <w:rsid w:val="00624092"/>
    <w:rsid w:val="006248A7"/>
    <w:rsid w:val="0063178A"/>
    <w:rsid w:val="00633A7A"/>
    <w:rsid w:val="006344CA"/>
    <w:rsid w:val="0063557F"/>
    <w:rsid w:val="00640B15"/>
    <w:rsid w:val="00640B69"/>
    <w:rsid w:val="00640D11"/>
    <w:rsid w:val="006412C4"/>
    <w:rsid w:val="00641D0F"/>
    <w:rsid w:val="0064648C"/>
    <w:rsid w:val="006538EF"/>
    <w:rsid w:val="00653DA1"/>
    <w:rsid w:val="0065554A"/>
    <w:rsid w:val="006559D7"/>
    <w:rsid w:val="006567BD"/>
    <w:rsid w:val="006616ED"/>
    <w:rsid w:val="0066258E"/>
    <w:rsid w:val="0066288C"/>
    <w:rsid w:val="006634D7"/>
    <w:rsid w:val="00664FE5"/>
    <w:rsid w:val="00667BE2"/>
    <w:rsid w:val="00672322"/>
    <w:rsid w:val="006737E4"/>
    <w:rsid w:val="006754F3"/>
    <w:rsid w:val="006756AC"/>
    <w:rsid w:val="0067632B"/>
    <w:rsid w:val="00680609"/>
    <w:rsid w:val="00684F85"/>
    <w:rsid w:val="0068754A"/>
    <w:rsid w:val="00693965"/>
    <w:rsid w:val="006939C8"/>
    <w:rsid w:val="006970D1"/>
    <w:rsid w:val="006A0641"/>
    <w:rsid w:val="006A0D04"/>
    <w:rsid w:val="006A7E04"/>
    <w:rsid w:val="006B0831"/>
    <w:rsid w:val="006B2670"/>
    <w:rsid w:val="006C08DC"/>
    <w:rsid w:val="006C096F"/>
    <w:rsid w:val="006C1228"/>
    <w:rsid w:val="006C617B"/>
    <w:rsid w:val="006D143A"/>
    <w:rsid w:val="006D2CC8"/>
    <w:rsid w:val="006D33CB"/>
    <w:rsid w:val="006D4FF6"/>
    <w:rsid w:val="006E0326"/>
    <w:rsid w:val="006E065B"/>
    <w:rsid w:val="006E1379"/>
    <w:rsid w:val="006E14E1"/>
    <w:rsid w:val="006E266B"/>
    <w:rsid w:val="006E75A5"/>
    <w:rsid w:val="006E7BED"/>
    <w:rsid w:val="006F0A8D"/>
    <w:rsid w:val="006F3DCD"/>
    <w:rsid w:val="006F6669"/>
    <w:rsid w:val="006F7DE1"/>
    <w:rsid w:val="00700D9A"/>
    <w:rsid w:val="0070335C"/>
    <w:rsid w:val="0070463A"/>
    <w:rsid w:val="00705536"/>
    <w:rsid w:val="0070709B"/>
    <w:rsid w:val="00710141"/>
    <w:rsid w:val="00712446"/>
    <w:rsid w:val="00716557"/>
    <w:rsid w:val="00717503"/>
    <w:rsid w:val="0071752E"/>
    <w:rsid w:val="00717B86"/>
    <w:rsid w:val="007200A8"/>
    <w:rsid w:val="00722999"/>
    <w:rsid w:val="00724123"/>
    <w:rsid w:val="00725F8E"/>
    <w:rsid w:val="007273B8"/>
    <w:rsid w:val="00727456"/>
    <w:rsid w:val="007303F0"/>
    <w:rsid w:val="00733C88"/>
    <w:rsid w:val="007355B6"/>
    <w:rsid w:val="00737757"/>
    <w:rsid w:val="0074065C"/>
    <w:rsid w:val="00740EC2"/>
    <w:rsid w:val="0074139F"/>
    <w:rsid w:val="007424A7"/>
    <w:rsid w:val="00745C44"/>
    <w:rsid w:val="007506D1"/>
    <w:rsid w:val="0075152E"/>
    <w:rsid w:val="00753972"/>
    <w:rsid w:val="00755B39"/>
    <w:rsid w:val="00761F7C"/>
    <w:rsid w:val="0076212B"/>
    <w:rsid w:val="00762564"/>
    <w:rsid w:val="0076318B"/>
    <w:rsid w:val="0076455F"/>
    <w:rsid w:val="00765DCA"/>
    <w:rsid w:val="007733A7"/>
    <w:rsid w:val="007776DD"/>
    <w:rsid w:val="00781087"/>
    <w:rsid w:val="007812C3"/>
    <w:rsid w:val="00781396"/>
    <w:rsid w:val="00784F34"/>
    <w:rsid w:val="0079226B"/>
    <w:rsid w:val="007A1B37"/>
    <w:rsid w:val="007A2D86"/>
    <w:rsid w:val="007A3002"/>
    <w:rsid w:val="007A502C"/>
    <w:rsid w:val="007A7D9F"/>
    <w:rsid w:val="007B2F4D"/>
    <w:rsid w:val="007B5905"/>
    <w:rsid w:val="007B71F4"/>
    <w:rsid w:val="007B7482"/>
    <w:rsid w:val="007C0013"/>
    <w:rsid w:val="007C03AA"/>
    <w:rsid w:val="007C242A"/>
    <w:rsid w:val="007C56FB"/>
    <w:rsid w:val="007C64A2"/>
    <w:rsid w:val="007D164D"/>
    <w:rsid w:val="007D6007"/>
    <w:rsid w:val="007D6D9F"/>
    <w:rsid w:val="007D71A3"/>
    <w:rsid w:val="007D7C6F"/>
    <w:rsid w:val="007E1C21"/>
    <w:rsid w:val="007E460A"/>
    <w:rsid w:val="007E5FCF"/>
    <w:rsid w:val="007E67F1"/>
    <w:rsid w:val="007E798A"/>
    <w:rsid w:val="007E7F59"/>
    <w:rsid w:val="007F5AE9"/>
    <w:rsid w:val="007F7865"/>
    <w:rsid w:val="00801F3D"/>
    <w:rsid w:val="00804895"/>
    <w:rsid w:val="008055FB"/>
    <w:rsid w:val="00805A19"/>
    <w:rsid w:val="00812E9E"/>
    <w:rsid w:val="008132DA"/>
    <w:rsid w:val="00815769"/>
    <w:rsid w:val="00816D41"/>
    <w:rsid w:val="00817D23"/>
    <w:rsid w:val="00827940"/>
    <w:rsid w:val="00830B1B"/>
    <w:rsid w:val="0083177A"/>
    <w:rsid w:val="008326C7"/>
    <w:rsid w:val="008327DA"/>
    <w:rsid w:val="00833F7D"/>
    <w:rsid w:val="00834685"/>
    <w:rsid w:val="00835AAA"/>
    <w:rsid w:val="00845018"/>
    <w:rsid w:val="00845993"/>
    <w:rsid w:val="00847092"/>
    <w:rsid w:val="00852B0B"/>
    <w:rsid w:val="00854826"/>
    <w:rsid w:val="00854E37"/>
    <w:rsid w:val="008603EF"/>
    <w:rsid w:val="00864250"/>
    <w:rsid w:val="00866CE1"/>
    <w:rsid w:val="00874BC7"/>
    <w:rsid w:val="00875161"/>
    <w:rsid w:val="00876FC5"/>
    <w:rsid w:val="00877B1F"/>
    <w:rsid w:val="0088224C"/>
    <w:rsid w:val="00890F72"/>
    <w:rsid w:val="00891505"/>
    <w:rsid w:val="00892C4A"/>
    <w:rsid w:val="00894715"/>
    <w:rsid w:val="00897D56"/>
    <w:rsid w:val="008A103F"/>
    <w:rsid w:val="008A13D2"/>
    <w:rsid w:val="008A1911"/>
    <w:rsid w:val="008A1FEB"/>
    <w:rsid w:val="008A39A5"/>
    <w:rsid w:val="008B0BC0"/>
    <w:rsid w:val="008B0CAA"/>
    <w:rsid w:val="008B10CB"/>
    <w:rsid w:val="008B5543"/>
    <w:rsid w:val="008B5F56"/>
    <w:rsid w:val="008B71F1"/>
    <w:rsid w:val="008B723E"/>
    <w:rsid w:val="008C2AB4"/>
    <w:rsid w:val="008C5152"/>
    <w:rsid w:val="008C5C59"/>
    <w:rsid w:val="008C5E83"/>
    <w:rsid w:val="008D113E"/>
    <w:rsid w:val="008D292D"/>
    <w:rsid w:val="008D547F"/>
    <w:rsid w:val="008E0048"/>
    <w:rsid w:val="008E1769"/>
    <w:rsid w:val="008E3417"/>
    <w:rsid w:val="008E4B67"/>
    <w:rsid w:val="008F0340"/>
    <w:rsid w:val="008F1140"/>
    <w:rsid w:val="008F1EC4"/>
    <w:rsid w:val="008F603C"/>
    <w:rsid w:val="008F70A1"/>
    <w:rsid w:val="0090399A"/>
    <w:rsid w:val="00906A55"/>
    <w:rsid w:val="009101BF"/>
    <w:rsid w:val="00910369"/>
    <w:rsid w:val="009107A8"/>
    <w:rsid w:val="00911826"/>
    <w:rsid w:val="00912B54"/>
    <w:rsid w:val="009148BD"/>
    <w:rsid w:val="00915387"/>
    <w:rsid w:val="00915F73"/>
    <w:rsid w:val="00917151"/>
    <w:rsid w:val="0092055D"/>
    <w:rsid w:val="0092125F"/>
    <w:rsid w:val="00921762"/>
    <w:rsid w:val="009234BC"/>
    <w:rsid w:val="00923FBD"/>
    <w:rsid w:val="0092422B"/>
    <w:rsid w:val="009263D5"/>
    <w:rsid w:val="009277A5"/>
    <w:rsid w:val="009277B1"/>
    <w:rsid w:val="00927B88"/>
    <w:rsid w:val="00931066"/>
    <w:rsid w:val="00931D47"/>
    <w:rsid w:val="00936861"/>
    <w:rsid w:val="00943847"/>
    <w:rsid w:val="0094670D"/>
    <w:rsid w:val="00950F24"/>
    <w:rsid w:val="00952579"/>
    <w:rsid w:val="009525F4"/>
    <w:rsid w:val="0095742B"/>
    <w:rsid w:val="009575EF"/>
    <w:rsid w:val="009602EA"/>
    <w:rsid w:val="00960DAA"/>
    <w:rsid w:val="00965EB4"/>
    <w:rsid w:val="009765C6"/>
    <w:rsid w:val="00977044"/>
    <w:rsid w:val="00977A36"/>
    <w:rsid w:val="00977FFA"/>
    <w:rsid w:val="00981373"/>
    <w:rsid w:val="00981FA3"/>
    <w:rsid w:val="009835BB"/>
    <w:rsid w:val="00983D15"/>
    <w:rsid w:val="00985DD3"/>
    <w:rsid w:val="00987C32"/>
    <w:rsid w:val="00992561"/>
    <w:rsid w:val="00992719"/>
    <w:rsid w:val="00993EDB"/>
    <w:rsid w:val="00995344"/>
    <w:rsid w:val="009A03F8"/>
    <w:rsid w:val="009A4931"/>
    <w:rsid w:val="009A58BB"/>
    <w:rsid w:val="009A6220"/>
    <w:rsid w:val="009A6362"/>
    <w:rsid w:val="009A6892"/>
    <w:rsid w:val="009B4450"/>
    <w:rsid w:val="009B6D71"/>
    <w:rsid w:val="009C72C0"/>
    <w:rsid w:val="009D11DB"/>
    <w:rsid w:val="009D12AD"/>
    <w:rsid w:val="009D13BB"/>
    <w:rsid w:val="009D2A06"/>
    <w:rsid w:val="009D3FB9"/>
    <w:rsid w:val="009D465E"/>
    <w:rsid w:val="009D46AB"/>
    <w:rsid w:val="009D61AA"/>
    <w:rsid w:val="009E0025"/>
    <w:rsid w:val="009E05E1"/>
    <w:rsid w:val="009E0C9E"/>
    <w:rsid w:val="009E0EC5"/>
    <w:rsid w:val="009E1F43"/>
    <w:rsid w:val="009E2C3C"/>
    <w:rsid w:val="009E6116"/>
    <w:rsid w:val="009E681F"/>
    <w:rsid w:val="009E6DE3"/>
    <w:rsid w:val="009E78F5"/>
    <w:rsid w:val="009F0271"/>
    <w:rsid w:val="009F19A3"/>
    <w:rsid w:val="009F27D1"/>
    <w:rsid w:val="009F4FA4"/>
    <w:rsid w:val="009F5573"/>
    <w:rsid w:val="009F6E35"/>
    <w:rsid w:val="00A00C0D"/>
    <w:rsid w:val="00A00E8D"/>
    <w:rsid w:val="00A03D0F"/>
    <w:rsid w:val="00A05296"/>
    <w:rsid w:val="00A056B8"/>
    <w:rsid w:val="00A070DE"/>
    <w:rsid w:val="00A1013D"/>
    <w:rsid w:val="00A13003"/>
    <w:rsid w:val="00A141FA"/>
    <w:rsid w:val="00A1619F"/>
    <w:rsid w:val="00A2389D"/>
    <w:rsid w:val="00A24347"/>
    <w:rsid w:val="00A24813"/>
    <w:rsid w:val="00A25B51"/>
    <w:rsid w:val="00A25E88"/>
    <w:rsid w:val="00A26520"/>
    <w:rsid w:val="00A2712E"/>
    <w:rsid w:val="00A31058"/>
    <w:rsid w:val="00A31C03"/>
    <w:rsid w:val="00A33571"/>
    <w:rsid w:val="00A34C40"/>
    <w:rsid w:val="00A37114"/>
    <w:rsid w:val="00A43D3D"/>
    <w:rsid w:val="00A46F83"/>
    <w:rsid w:val="00A507E9"/>
    <w:rsid w:val="00A50B09"/>
    <w:rsid w:val="00A523EB"/>
    <w:rsid w:val="00A52F74"/>
    <w:rsid w:val="00A53AD0"/>
    <w:rsid w:val="00A5563E"/>
    <w:rsid w:val="00A56082"/>
    <w:rsid w:val="00A56287"/>
    <w:rsid w:val="00A5781C"/>
    <w:rsid w:val="00A603A3"/>
    <w:rsid w:val="00A60D16"/>
    <w:rsid w:val="00A60FC0"/>
    <w:rsid w:val="00A618A8"/>
    <w:rsid w:val="00A62F3B"/>
    <w:rsid w:val="00A63659"/>
    <w:rsid w:val="00A63A05"/>
    <w:rsid w:val="00A646BF"/>
    <w:rsid w:val="00A65ACD"/>
    <w:rsid w:val="00A66979"/>
    <w:rsid w:val="00A7020B"/>
    <w:rsid w:val="00A71FC2"/>
    <w:rsid w:val="00A7499F"/>
    <w:rsid w:val="00A75F7A"/>
    <w:rsid w:val="00A7786A"/>
    <w:rsid w:val="00A83589"/>
    <w:rsid w:val="00A85515"/>
    <w:rsid w:val="00A903A3"/>
    <w:rsid w:val="00A92853"/>
    <w:rsid w:val="00A9401E"/>
    <w:rsid w:val="00A9507B"/>
    <w:rsid w:val="00A96499"/>
    <w:rsid w:val="00AA16CB"/>
    <w:rsid w:val="00AA28A1"/>
    <w:rsid w:val="00AA3895"/>
    <w:rsid w:val="00AA490B"/>
    <w:rsid w:val="00AA578B"/>
    <w:rsid w:val="00AA70A7"/>
    <w:rsid w:val="00AA7877"/>
    <w:rsid w:val="00AB300A"/>
    <w:rsid w:val="00AB3392"/>
    <w:rsid w:val="00AB50F3"/>
    <w:rsid w:val="00AB5880"/>
    <w:rsid w:val="00AB590F"/>
    <w:rsid w:val="00AB6F99"/>
    <w:rsid w:val="00AC012F"/>
    <w:rsid w:val="00AC0817"/>
    <w:rsid w:val="00AC1AD9"/>
    <w:rsid w:val="00AC5865"/>
    <w:rsid w:val="00AC5B87"/>
    <w:rsid w:val="00AC613D"/>
    <w:rsid w:val="00AD11E9"/>
    <w:rsid w:val="00AD6F61"/>
    <w:rsid w:val="00AD7ABD"/>
    <w:rsid w:val="00AE0523"/>
    <w:rsid w:val="00AE2A99"/>
    <w:rsid w:val="00AE54DF"/>
    <w:rsid w:val="00AF0525"/>
    <w:rsid w:val="00AF1200"/>
    <w:rsid w:val="00AF125B"/>
    <w:rsid w:val="00AF2E4F"/>
    <w:rsid w:val="00AF40CC"/>
    <w:rsid w:val="00AF4B37"/>
    <w:rsid w:val="00AF4F55"/>
    <w:rsid w:val="00AF63D2"/>
    <w:rsid w:val="00B0015B"/>
    <w:rsid w:val="00B02E79"/>
    <w:rsid w:val="00B03B2E"/>
    <w:rsid w:val="00B03CEE"/>
    <w:rsid w:val="00B05A09"/>
    <w:rsid w:val="00B060B8"/>
    <w:rsid w:val="00B070AD"/>
    <w:rsid w:val="00B075C4"/>
    <w:rsid w:val="00B11EFA"/>
    <w:rsid w:val="00B11F46"/>
    <w:rsid w:val="00B120A9"/>
    <w:rsid w:val="00B127F7"/>
    <w:rsid w:val="00B1353B"/>
    <w:rsid w:val="00B14401"/>
    <w:rsid w:val="00B14B1C"/>
    <w:rsid w:val="00B14F12"/>
    <w:rsid w:val="00B21522"/>
    <w:rsid w:val="00B22BF9"/>
    <w:rsid w:val="00B26723"/>
    <w:rsid w:val="00B346E5"/>
    <w:rsid w:val="00B37F41"/>
    <w:rsid w:val="00B4198B"/>
    <w:rsid w:val="00B43A06"/>
    <w:rsid w:val="00B451AD"/>
    <w:rsid w:val="00B47DAA"/>
    <w:rsid w:val="00B47F9D"/>
    <w:rsid w:val="00B50850"/>
    <w:rsid w:val="00B509A9"/>
    <w:rsid w:val="00B510B1"/>
    <w:rsid w:val="00B51C55"/>
    <w:rsid w:val="00B52167"/>
    <w:rsid w:val="00B52A57"/>
    <w:rsid w:val="00B52C04"/>
    <w:rsid w:val="00B5309D"/>
    <w:rsid w:val="00B55380"/>
    <w:rsid w:val="00B573D3"/>
    <w:rsid w:val="00B5777B"/>
    <w:rsid w:val="00B60216"/>
    <w:rsid w:val="00B6032C"/>
    <w:rsid w:val="00B609DE"/>
    <w:rsid w:val="00B61408"/>
    <w:rsid w:val="00B61416"/>
    <w:rsid w:val="00B614CD"/>
    <w:rsid w:val="00B62DB4"/>
    <w:rsid w:val="00B65773"/>
    <w:rsid w:val="00B65BE1"/>
    <w:rsid w:val="00B66A1C"/>
    <w:rsid w:val="00B671EA"/>
    <w:rsid w:val="00B7053F"/>
    <w:rsid w:val="00B714A8"/>
    <w:rsid w:val="00B717D5"/>
    <w:rsid w:val="00B75E6B"/>
    <w:rsid w:val="00B75FC3"/>
    <w:rsid w:val="00B80BC6"/>
    <w:rsid w:val="00B83967"/>
    <w:rsid w:val="00B83CDB"/>
    <w:rsid w:val="00B840BA"/>
    <w:rsid w:val="00B85427"/>
    <w:rsid w:val="00B876A5"/>
    <w:rsid w:val="00B90F6C"/>
    <w:rsid w:val="00B91928"/>
    <w:rsid w:val="00B91D06"/>
    <w:rsid w:val="00B92412"/>
    <w:rsid w:val="00B93778"/>
    <w:rsid w:val="00BA172B"/>
    <w:rsid w:val="00BA1FCE"/>
    <w:rsid w:val="00BA3F09"/>
    <w:rsid w:val="00BA4DA1"/>
    <w:rsid w:val="00BA674B"/>
    <w:rsid w:val="00BA7401"/>
    <w:rsid w:val="00BB077F"/>
    <w:rsid w:val="00BB0C1C"/>
    <w:rsid w:val="00BB0DAA"/>
    <w:rsid w:val="00BB19F6"/>
    <w:rsid w:val="00BB4007"/>
    <w:rsid w:val="00BB63C9"/>
    <w:rsid w:val="00BC10BD"/>
    <w:rsid w:val="00BC1632"/>
    <w:rsid w:val="00BC46C5"/>
    <w:rsid w:val="00BC6B16"/>
    <w:rsid w:val="00BC73AB"/>
    <w:rsid w:val="00BC750E"/>
    <w:rsid w:val="00BD0597"/>
    <w:rsid w:val="00BD16C7"/>
    <w:rsid w:val="00BD2FE4"/>
    <w:rsid w:val="00BD6035"/>
    <w:rsid w:val="00BD7147"/>
    <w:rsid w:val="00BD787C"/>
    <w:rsid w:val="00BD7E51"/>
    <w:rsid w:val="00BE3BAA"/>
    <w:rsid w:val="00BE555A"/>
    <w:rsid w:val="00BE5D97"/>
    <w:rsid w:val="00BE60E8"/>
    <w:rsid w:val="00BE65CD"/>
    <w:rsid w:val="00BF65F9"/>
    <w:rsid w:val="00C0529F"/>
    <w:rsid w:val="00C06B68"/>
    <w:rsid w:val="00C06BA0"/>
    <w:rsid w:val="00C10318"/>
    <w:rsid w:val="00C11DD6"/>
    <w:rsid w:val="00C13566"/>
    <w:rsid w:val="00C22B9C"/>
    <w:rsid w:val="00C24733"/>
    <w:rsid w:val="00C259A6"/>
    <w:rsid w:val="00C30627"/>
    <w:rsid w:val="00C3295B"/>
    <w:rsid w:val="00C334FE"/>
    <w:rsid w:val="00C34627"/>
    <w:rsid w:val="00C34B89"/>
    <w:rsid w:val="00C35599"/>
    <w:rsid w:val="00C41183"/>
    <w:rsid w:val="00C41DD2"/>
    <w:rsid w:val="00C431B4"/>
    <w:rsid w:val="00C46CE5"/>
    <w:rsid w:val="00C470E4"/>
    <w:rsid w:val="00C47C0A"/>
    <w:rsid w:val="00C51451"/>
    <w:rsid w:val="00C51719"/>
    <w:rsid w:val="00C51F4F"/>
    <w:rsid w:val="00C521A4"/>
    <w:rsid w:val="00C52A2D"/>
    <w:rsid w:val="00C52F67"/>
    <w:rsid w:val="00C5361A"/>
    <w:rsid w:val="00C536AC"/>
    <w:rsid w:val="00C53D22"/>
    <w:rsid w:val="00C53D27"/>
    <w:rsid w:val="00C56216"/>
    <w:rsid w:val="00C6039C"/>
    <w:rsid w:val="00C63D26"/>
    <w:rsid w:val="00C6477D"/>
    <w:rsid w:val="00C652DF"/>
    <w:rsid w:val="00C665A1"/>
    <w:rsid w:val="00C66F5B"/>
    <w:rsid w:val="00C67431"/>
    <w:rsid w:val="00C70E65"/>
    <w:rsid w:val="00C73FE2"/>
    <w:rsid w:val="00C75828"/>
    <w:rsid w:val="00C82E80"/>
    <w:rsid w:val="00C87781"/>
    <w:rsid w:val="00C87933"/>
    <w:rsid w:val="00C91685"/>
    <w:rsid w:val="00C93BBF"/>
    <w:rsid w:val="00C94553"/>
    <w:rsid w:val="00C946E4"/>
    <w:rsid w:val="00CA06BB"/>
    <w:rsid w:val="00CA16BB"/>
    <w:rsid w:val="00CA193C"/>
    <w:rsid w:val="00CA2D5C"/>
    <w:rsid w:val="00CA4275"/>
    <w:rsid w:val="00CA7345"/>
    <w:rsid w:val="00CB14F6"/>
    <w:rsid w:val="00CB1529"/>
    <w:rsid w:val="00CB24CF"/>
    <w:rsid w:val="00CB2D01"/>
    <w:rsid w:val="00CB49B0"/>
    <w:rsid w:val="00CB4D70"/>
    <w:rsid w:val="00CB591A"/>
    <w:rsid w:val="00CB5F67"/>
    <w:rsid w:val="00CB65D3"/>
    <w:rsid w:val="00CB6A58"/>
    <w:rsid w:val="00CB7901"/>
    <w:rsid w:val="00CC13B5"/>
    <w:rsid w:val="00CC366A"/>
    <w:rsid w:val="00CC5D9E"/>
    <w:rsid w:val="00CC61D8"/>
    <w:rsid w:val="00CC67C8"/>
    <w:rsid w:val="00CD01CE"/>
    <w:rsid w:val="00CD0957"/>
    <w:rsid w:val="00CD16D7"/>
    <w:rsid w:val="00CD3355"/>
    <w:rsid w:val="00CE0894"/>
    <w:rsid w:val="00CE15D9"/>
    <w:rsid w:val="00CE5D1B"/>
    <w:rsid w:val="00CF1A71"/>
    <w:rsid w:val="00CF2B5F"/>
    <w:rsid w:val="00CF2DAD"/>
    <w:rsid w:val="00CF5B2F"/>
    <w:rsid w:val="00CF6499"/>
    <w:rsid w:val="00CF7171"/>
    <w:rsid w:val="00D02877"/>
    <w:rsid w:val="00D02B5C"/>
    <w:rsid w:val="00D02C26"/>
    <w:rsid w:val="00D0533F"/>
    <w:rsid w:val="00D055BF"/>
    <w:rsid w:val="00D06479"/>
    <w:rsid w:val="00D064CA"/>
    <w:rsid w:val="00D13453"/>
    <w:rsid w:val="00D14028"/>
    <w:rsid w:val="00D14046"/>
    <w:rsid w:val="00D142A1"/>
    <w:rsid w:val="00D14875"/>
    <w:rsid w:val="00D15D43"/>
    <w:rsid w:val="00D22308"/>
    <w:rsid w:val="00D23E47"/>
    <w:rsid w:val="00D27CDD"/>
    <w:rsid w:val="00D309FE"/>
    <w:rsid w:val="00D32ABC"/>
    <w:rsid w:val="00D34747"/>
    <w:rsid w:val="00D36A08"/>
    <w:rsid w:val="00D4163E"/>
    <w:rsid w:val="00D43D9E"/>
    <w:rsid w:val="00D519C5"/>
    <w:rsid w:val="00D52082"/>
    <w:rsid w:val="00D54168"/>
    <w:rsid w:val="00D55252"/>
    <w:rsid w:val="00D6245C"/>
    <w:rsid w:val="00D63ABE"/>
    <w:rsid w:val="00D64D38"/>
    <w:rsid w:val="00D65E15"/>
    <w:rsid w:val="00D7059D"/>
    <w:rsid w:val="00D73E08"/>
    <w:rsid w:val="00D74080"/>
    <w:rsid w:val="00D75B7A"/>
    <w:rsid w:val="00D830C8"/>
    <w:rsid w:val="00D84535"/>
    <w:rsid w:val="00D8553C"/>
    <w:rsid w:val="00D87266"/>
    <w:rsid w:val="00D927D5"/>
    <w:rsid w:val="00D93314"/>
    <w:rsid w:val="00D9560D"/>
    <w:rsid w:val="00DA0C41"/>
    <w:rsid w:val="00DA28FA"/>
    <w:rsid w:val="00DA64B2"/>
    <w:rsid w:val="00DB147B"/>
    <w:rsid w:val="00DB44B2"/>
    <w:rsid w:val="00DB555F"/>
    <w:rsid w:val="00DB66F2"/>
    <w:rsid w:val="00DB6E0C"/>
    <w:rsid w:val="00DC2345"/>
    <w:rsid w:val="00DC5B57"/>
    <w:rsid w:val="00DC61C7"/>
    <w:rsid w:val="00DC6666"/>
    <w:rsid w:val="00DD20C6"/>
    <w:rsid w:val="00DD2301"/>
    <w:rsid w:val="00DD7A6D"/>
    <w:rsid w:val="00DE02BA"/>
    <w:rsid w:val="00DE0E46"/>
    <w:rsid w:val="00DE1501"/>
    <w:rsid w:val="00DE231B"/>
    <w:rsid w:val="00DE282F"/>
    <w:rsid w:val="00DE341D"/>
    <w:rsid w:val="00DE3FB2"/>
    <w:rsid w:val="00DE4EC2"/>
    <w:rsid w:val="00DE5C7F"/>
    <w:rsid w:val="00DE73EE"/>
    <w:rsid w:val="00DF2F17"/>
    <w:rsid w:val="00DF2F2E"/>
    <w:rsid w:val="00DF4366"/>
    <w:rsid w:val="00DF6B9E"/>
    <w:rsid w:val="00DF7797"/>
    <w:rsid w:val="00E032D2"/>
    <w:rsid w:val="00E03FF2"/>
    <w:rsid w:val="00E063B7"/>
    <w:rsid w:val="00E148C8"/>
    <w:rsid w:val="00E16592"/>
    <w:rsid w:val="00E1678C"/>
    <w:rsid w:val="00E22337"/>
    <w:rsid w:val="00E22B81"/>
    <w:rsid w:val="00E23042"/>
    <w:rsid w:val="00E24017"/>
    <w:rsid w:val="00E24663"/>
    <w:rsid w:val="00E24E2E"/>
    <w:rsid w:val="00E26095"/>
    <w:rsid w:val="00E313F6"/>
    <w:rsid w:val="00E34091"/>
    <w:rsid w:val="00E3691D"/>
    <w:rsid w:val="00E40090"/>
    <w:rsid w:val="00E41971"/>
    <w:rsid w:val="00E424E7"/>
    <w:rsid w:val="00E42A29"/>
    <w:rsid w:val="00E45125"/>
    <w:rsid w:val="00E5030D"/>
    <w:rsid w:val="00E5186C"/>
    <w:rsid w:val="00E52C4B"/>
    <w:rsid w:val="00E55765"/>
    <w:rsid w:val="00E56B31"/>
    <w:rsid w:val="00E57E2A"/>
    <w:rsid w:val="00E57F03"/>
    <w:rsid w:val="00E60805"/>
    <w:rsid w:val="00E609CC"/>
    <w:rsid w:val="00E62700"/>
    <w:rsid w:val="00E64520"/>
    <w:rsid w:val="00E65E79"/>
    <w:rsid w:val="00E70353"/>
    <w:rsid w:val="00E7132D"/>
    <w:rsid w:val="00E71FF9"/>
    <w:rsid w:val="00E73346"/>
    <w:rsid w:val="00E73B12"/>
    <w:rsid w:val="00E7423B"/>
    <w:rsid w:val="00E747A3"/>
    <w:rsid w:val="00E75B1C"/>
    <w:rsid w:val="00E75C4C"/>
    <w:rsid w:val="00E76E7B"/>
    <w:rsid w:val="00E81F81"/>
    <w:rsid w:val="00E8275B"/>
    <w:rsid w:val="00E87EF5"/>
    <w:rsid w:val="00E913D1"/>
    <w:rsid w:val="00E91E52"/>
    <w:rsid w:val="00E93D6C"/>
    <w:rsid w:val="00E93E41"/>
    <w:rsid w:val="00E96548"/>
    <w:rsid w:val="00E96802"/>
    <w:rsid w:val="00E97076"/>
    <w:rsid w:val="00E97BCE"/>
    <w:rsid w:val="00EA2B50"/>
    <w:rsid w:val="00EA2E53"/>
    <w:rsid w:val="00EA4672"/>
    <w:rsid w:val="00EA5B16"/>
    <w:rsid w:val="00EA61CB"/>
    <w:rsid w:val="00EA62EE"/>
    <w:rsid w:val="00EB0BA2"/>
    <w:rsid w:val="00EB0E55"/>
    <w:rsid w:val="00EB1B77"/>
    <w:rsid w:val="00EB2C7A"/>
    <w:rsid w:val="00EB52D8"/>
    <w:rsid w:val="00EC1175"/>
    <w:rsid w:val="00EC341D"/>
    <w:rsid w:val="00EC35B5"/>
    <w:rsid w:val="00EC42E0"/>
    <w:rsid w:val="00EC4FAC"/>
    <w:rsid w:val="00EC5B68"/>
    <w:rsid w:val="00EC64EC"/>
    <w:rsid w:val="00EC7005"/>
    <w:rsid w:val="00ED0920"/>
    <w:rsid w:val="00ED1065"/>
    <w:rsid w:val="00ED2E09"/>
    <w:rsid w:val="00EE21C4"/>
    <w:rsid w:val="00EE22D3"/>
    <w:rsid w:val="00EE4562"/>
    <w:rsid w:val="00EE4B30"/>
    <w:rsid w:val="00EE7238"/>
    <w:rsid w:val="00EE73DB"/>
    <w:rsid w:val="00EF1237"/>
    <w:rsid w:val="00EF1E8B"/>
    <w:rsid w:val="00EF3B66"/>
    <w:rsid w:val="00EF4088"/>
    <w:rsid w:val="00EF41EF"/>
    <w:rsid w:val="00EF50FF"/>
    <w:rsid w:val="00EF56A9"/>
    <w:rsid w:val="00F00C7B"/>
    <w:rsid w:val="00F02840"/>
    <w:rsid w:val="00F04BB6"/>
    <w:rsid w:val="00F06B3F"/>
    <w:rsid w:val="00F06C59"/>
    <w:rsid w:val="00F07B17"/>
    <w:rsid w:val="00F10A9C"/>
    <w:rsid w:val="00F11DBD"/>
    <w:rsid w:val="00F1236B"/>
    <w:rsid w:val="00F13FE0"/>
    <w:rsid w:val="00F1424D"/>
    <w:rsid w:val="00F1692B"/>
    <w:rsid w:val="00F206E9"/>
    <w:rsid w:val="00F22C9D"/>
    <w:rsid w:val="00F23F99"/>
    <w:rsid w:val="00F25531"/>
    <w:rsid w:val="00F25F51"/>
    <w:rsid w:val="00F27E4C"/>
    <w:rsid w:val="00F309BB"/>
    <w:rsid w:val="00F33ED0"/>
    <w:rsid w:val="00F36B09"/>
    <w:rsid w:val="00F418EE"/>
    <w:rsid w:val="00F41908"/>
    <w:rsid w:val="00F42D59"/>
    <w:rsid w:val="00F43A34"/>
    <w:rsid w:val="00F50486"/>
    <w:rsid w:val="00F50942"/>
    <w:rsid w:val="00F5124A"/>
    <w:rsid w:val="00F52E85"/>
    <w:rsid w:val="00F5398C"/>
    <w:rsid w:val="00F552A2"/>
    <w:rsid w:val="00F602E7"/>
    <w:rsid w:val="00F61268"/>
    <w:rsid w:val="00F636F0"/>
    <w:rsid w:val="00F64094"/>
    <w:rsid w:val="00F647AB"/>
    <w:rsid w:val="00F653B3"/>
    <w:rsid w:val="00F7087A"/>
    <w:rsid w:val="00F708D4"/>
    <w:rsid w:val="00F70A30"/>
    <w:rsid w:val="00F70F87"/>
    <w:rsid w:val="00F7102B"/>
    <w:rsid w:val="00F714E0"/>
    <w:rsid w:val="00F724CA"/>
    <w:rsid w:val="00F751E7"/>
    <w:rsid w:val="00F752C0"/>
    <w:rsid w:val="00F7573D"/>
    <w:rsid w:val="00F76622"/>
    <w:rsid w:val="00F83723"/>
    <w:rsid w:val="00F83926"/>
    <w:rsid w:val="00F91FCA"/>
    <w:rsid w:val="00F92151"/>
    <w:rsid w:val="00F94007"/>
    <w:rsid w:val="00F96276"/>
    <w:rsid w:val="00F964EB"/>
    <w:rsid w:val="00FA0B79"/>
    <w:rsid w:val="00FA1598"/>
    <w:rsid w:val="00FA287D"/>
    <w:rsid w:val="00FA31E4"/>
    <w:rsid w:val="00FA62F4"/>
    <w:rsid w:val="00FA72AF"/>
    <w:rsid w:val="00FB07B5"/>
    <w:rsid w:val="00FB20C4"/>
    <w:rsid w:val="00FB3833"/>
    <w:rsid w:val="00FB41AA"/>
    <w:rsid w:val="00FC177B"/>
    <w:rsid w:val="00FC276B"/>
    <w:rsid w:val="00FC2A05"/>
    <w:rsid w:val="00FC35C9"/>
    <w:rsid w:val="00FC60D0"/>
    <w:rsid w:val="00FC65A4"/>
    <w:rsid w:val="00FD231A"/>
    <w:rsid w:val="00FD3355"/>
    <w:rsid w:val="00FD36CA"/>
    <w:rsid w:val="00FD4664"/>
    <w:rsid w:val="00FD5CDB"/>
    <w:rsid w:val="00FE0452"/>
    <w:rsid w:val="00FE36FE"/>
    <w:rsid w:val="00FE4313"/>
    <w:rsid w:val="00FE60AA"/>
    <w:rsid w:val="00FE64DB"/>
    <w:rsid w:val="00FF0021"/>
    <w:rsid w:val="00FF0E6E"/>
    <w:rsid w:val="00FF1CD2"/>
    <w:rsid w:val="00FF7276"/>
    <w:rsid w:val="00FF75C1"/>
    <w:rsid w:val="5D8AD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F5D1A9"/>
  <w15:chartTrackingRefBased/>
  <w15:docId w15:val="{8F035E51-3545-489F-AC5D-B07DCCDFC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53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3B3"/>
  </w:style>
  <w:style w:type="paragraph" w:styleId="Footer">
    <w:name w:val="footer"/>
    <w:basedOn w:val="Normal"/>
    <w:link w:val="FooterChar"/>
    <w:uiPriority w:val="99"/>
    <w:unhideWhenUsed/>
    <w:rsid w:val="00F653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3B3"/>
  </w:style>
  <w:style w:type="paragraph" w:customStyle="1" w:styleId="SHText">
    <w:name w:val="SH Text"/>
    <w:basedOn w:val="Normal"/>
    <w:link w:val="SHTextChar"/>
    <w:qFormat/>
    <w:rsid w:val="00555BFC"/>
    <w:pPr>
      <w:spacing w:after="0" w:line="240" w:lineRule="auto"/>
      <w:ind w:left="-284" w:right="-472"/>
      <w:jc w:val="both"/>
    </w:pPr>
    <w:rPr>
      <w:rFonts w:ascii="Franklin Gothic Book" w:eastAsia="Calibri" w:hAnsi="Franklin Gothic Book" w:cs="Times New Roman"/>
      <w:color w:val="595959"/>
      <w:lang w:eastAsia="en-GB"/>
    </w:rPr>
  </w:style>
  <w:style w:type="character" w:customStyle="1" w:styleId="SHTextChar">
    <w:name w:val="SH Text Char"/>
    <w:link w:val="SHText"/>
    <w:rsid w:val="00555BFC"/>
    <w:rPr>
      <w:rFonts w:ascii="Franklin Gothic Book" w:eastAsia="Calibri" w:hAnsi="Franklin Gothic Book" w:cs="Times New Roman"/>
      <w:color w:val="595959"/>
      <w:lang w:eastAsia="en-GB"/>
    </w:rPr>
  </w:style>
  <w:style w:type="paragraph" w:customStyle="1" w:styleId="SHHeading">
    <w:name w:val="SH Heading"/>
    <w:basedOn w:val="SHSubHeading"/>
    <w:link w:val="SHHeadingChar"/>
    <w:qFormat/>
    <w:rsid w:val="00F653B3"/>
    <w:rPr>
      <w:sz w:val="36"/>
    </w:rPr>
  </w:style>
  <w:style w:type="paragraph" w:customStyle="1" w:styleId="SHSubHeading">
    <w:name w:val="SH Sub Heading"/>
    <w:basedOn w:val="SHText"/>
    <w:link w:val="SHSubHeadingChar"/>
    <w:qFormat/>
    <w:rsid w:val="00F653B3"/>
    <w:pPr>
      <w:spacing w:line="276" w:lineRule="auto"/>
      <w:ind w:right="-784"/>
    </w:pPr>
    <w:rPr>
      <w:rFonts w:ascii="Georgia" w:hAnsi="Georgia"/>
      <w:color w:val="012249"/>
      <w:sz w:val="32"/>
      <w:szCs w:val="32"/>
    </w:rPr>
  </w:style>
  <w:style w:type="character" w:customStyle="1" w:styleId="SHSubHeadingChar">
    <w:name w:val="SH Sub Heading Char"/>
    <w:link w:val="SHSubHeading"/>
    <w:rsid w:val="00F653B3"/>
    <w:rPr>
      <w:rFonts w:ascii="Georgia" w:eastAsia="Calibri" w:hAnsi="Georgia" w:cs="Times New Roman"/>
      <w:noProof/>
      <w:color w:val="012249"/>
      <w:sz w:val="32"/>
      <w:szCs w:val="32"/>
      <w:lang w:val="en-US" w:eastAsia="en-GB"/>
    </w:rPr>
  </w:style>
  <w:style w:type="character" w:customStyle="1" w:styleId="SHHeadingChar">
    <w:name w:val="SH Heading Char"/>
    <w:link w:val="SHHeading"/>
    <w:rsid w:val="00F653B3"/>
    <w:rPr>
      <w:rFonts w:ascii="Georgia" w:eastAsia="Calibri" w:hAnsi="Georgia" w:cs="Times New Roman"/>
      <w:noProof/>
      <w:color w:val="012249"/>
      <w:sz w:val="36"/>
      <w:szCs w:val="32"/>
      <w:lang w:val="en-US" w:eastAsia="en-GB"/>
    </w:rPr>
  </w:style>
  <w:style w:type="paragraph" w:customStyle="1" w:styleId="SHDate">
    <w:name w:val="SH Date"/>
    <w:basedOn w:val="SHSubHeading"/>
    <w:rsid w:val="00F653B3"/>
    <w:rPr>
      <w:rFonts w:ascii="Franklin Gothic Book" w:hAnsi="Franklin Gothic Book"/>
      <w:color w:val="75A751"/>
      <w:sz w:val="28"/>
      <w:szCs w:val="22"/>
    </w:rPr>
  </w:style>
  <w:style w:type="paragraph" w:customStyle="1" w:styleId="SHBullets">
    <w:name w:val="SH Bullets"/>
    <w:basedOn w:val="SHText"/>
    <w:link w:val="SHBulletsChar"/>
    <w:qFormat/>
    <w:rsid w:val="004C3D04"/>
    <w:pPr>
      <w:ind w:left="0"/>
    </w:pPr>
  </w:style>
  <w:style w:type="character" w:customStyle="1" w:styleId="SHBulletsChar">
    <w:name w:val="SH Bullets Char"/>
    <w:link w:val="SHBullets"/>
    <w:rsid w:val="004C3D04"/>
    <w:rPr>
      <w:rFonts w:ascii="Franklin Gothic Book" w:eastAsia="Calibri" w:hAnsi="Franklin Gothic Book" w:cs="Times New Roman"/>
      <w:color w:val="595959"/>
      <w:lang w:eastAsia="en-GB"/>
    </w:rPr>
  </w:style>
  <w:style w:type="character" w:styleId="PageNumber">
    <w:name w:val="page number"/>
    <w:basedOn w:val="DefaultParagraphFont"/>
    <w:semiHidden/>
    <w:rsid w:val="00F653B3"/>
  </w:style>
  <w:style w:type="paragraph" w:customStyle="1" w:styleId="SHCVText">
    <w:name w:val="SH CV Text"/>
    <w:basedOn w:val="SHText"/>
    <w:link w:val="SHCVTextChar"/>
    <w:qFormat/>
    <w:rsid w:val="00F653B3"/>
    <w:pPr>
      <w:tabs>
        <w:tab w:val="right" w:pos="9498"/>
      </w:tabs>
    </w:pPr>
  </w:style>
  <w:style w:type="character" w:customStyle="1" w:styleId="SHCVTextChar">
    <w:name w:val="SH CV Text Char"/>
    <w:basedOn w:val="SHTextChar"/>
    <w:link w:val="SHCVText"/>
    <w:rsid w:val="00F653B3"/>
    <w:rPr>
      <w:rFonts w:ascii="Franklin Gothic Book" w:eastAsia="Calibri" w:hAnsi="Franklin Gothic Book" w:cs="Times New Roman"/>
      <w:noProof/>
      <w:color w:val="595959"/>
      <w:lang w:val="en-US" w:eastAsia="en-GB"/>
    </w:rPr>
  </w:style>
  <w:style w:type="paragraph" w:customStyle="1" w:styleId="SHBulletsindented">
    <w:name w:val="SH Bullets (indented)"/>
    <w:basedOn w:val="SHBullets"/>
    <w:link w:val="SHBulletsindentedChar"/>
    <w:qFormat/>
    <w:rsid w:val="00F653B3"/>
    <w:pPr>
      <w:ind w:left="284"/>
    </w:pPr>
  </w:style>
  <w:style w:type="character" w:customStyle="1" w:styleId="SHBulletsindentedChar">
    <w:name w:val="SH Bullets (indented) Char"/>
    <w:basedOn w:val="SHBulletsChar"/>
    <w:link w:val="SHBulletsindented"/>
    <w:rsid w:val="00F653B3"/>
    <w:rPr>
      <w:rFonts w:ascii="Franklin Gothic Book" w:eastAsia="Calibri" w:hAnsi="Franklin Gothic Book" w:cs="Times New Roman"/>
      <w:noProof/>
      <w:color w:val="595959"/>
      <w:lang w:val="en-US" w:eastAsia="en-GB"/>
    </w:rPr>
  </w:style>
  <w:style w:type="paragraph" w:customStyle="1" w:styleId="SHCVTextbold">
    <w:name w:val="SH CV Text (bold)"/>
    <w:basedOn w:val="SHText"/>
    <w:link w:val="SHCVTextboldChar"/>
    <w:qFormat/>
    <w:rsid w:val="00F653B3"/>
    <w:pPr>
      <w:tabs>
        <w:tab w:val="right" w:pos="9498"/>
      </w:tabs>
    </w:pPr>
    <w:rPr>
      <w:b/>
    </w:rPr>
  </w:style>
  <w:style w:type="character" w:customStyle="1" w:styleId="SHCVTextboldChar">
    <w:name w:val="SH CV Text (bold) Char"/>
    <w:link w:val="SHCVTextbold"/>
    <w:rsid w:val="00F653B3"/>
    <w:rPr>
      <w:rFonts w:ascii="Franklin Gothic Book" w:eastAsia="Calibri" w:hAnsi="Franklin Gothic Book" w:cs="Times New Roman"/>
      <w:b/>
      <w:noProof/>
      <w:color w:val="595959"/>
      <w:lang w:val="en-US" w:eastAsia="en-GB"/>
    </w:rPr>
  </w:style>
  <w:style w:type="paragraph" w:customStyle="1" w:styleId="Default">
    <w:name w:val="Default"/>
    <w:rsid w:val="007C242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AE"/>
    </w:rPr>
  </w:style>
  <w:style w:type="paragraph" w:styleId="ListParagraph">
    <w:name w:val="List Paragraph"/>
    <w:basedOn w:val="Normal"/>
    <w:uiPriority w:val="34"/>
    <w:qFormat/>
    <w:rsid w:val="001354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73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3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sharma\OneDrive%20-%20Sheffield%20Haworth%20Limited\Desktop\Assignments\Abhishek\2023\Bridge\CVs\Template%20-%20CV%20NEW%20%20with%20watermar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d124-157e-4db3-accf-90154e53f67d" xsi:nil="true"/>
    <lcf76f155ced4ddcb4097134ff3c332f xmlns="28fc61ef-3a98-48cf-adf2-9a30b3f6c02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D322DC60F7A438B69AE08179C6F60" ma:contentTypeVersion="14" ma:contentTypeDescription="Create a new document." ma:contentTypeScope="" ma:versionID="34cc6f415386d40b30a81c7846208bd0">
  <xsd:schema xmlns:xsd="http://www.w3.org/2001/XMLSchema" xmlns:xs="http://www.w3.org/2001/XMLSchema" xmlns:p="http://schemas.microsoft.com/office/2006/metadata/properties" xmlns:ns2="28fc61ef-3a98-48cf-adf2-9a30b3f6c021" xmlns:ns3="8fe6d124-157e-4db3-accf-90154e53f67d" targetNamespace="http://schemas.microsoft.com/office/2006/metadata/properties" ma:root="true" ma:fieldsID="b0a9801ab587670f49f285ca1f666403" ns2:_="" ns3:_="">
    <xsd:import namespace="28fc61ef-3a98-48cf-adf2-9a30b3f6c021"/>
    <xsd:import namespace="8fe6d124-157e-4db3-accf-90154e53f6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fc61ef-3a98-48cf-adf2-9a30b3f6c0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d124-157e-4db3-accf-90154e53f67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0df0fcf-db67-4e06-9d0f-dfbf04ac3be6}" ma:internalName="TaxCatchAll" ma:showField="CatchAllData" ma:web="8fe6d124-157e-4db3-accf-90154e53f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E3FE8C-44AA-4364-AE6E-E31C3FFC851C}">
  <ds:schemaRefs>
    <ds:schemaRef ds:uri="http://schemas.microsoft.com/office/2006/metadata/properties"/>
    <ds:schemaRef ds:uri="http://schemas.microsoft.com/office/infopath/2007/PartnerControls"/>
    <ds:schemaRef ds:uri="8fe6d124-157e-4db3-accf-90154e53f67d"/>
    <ds:schemaRef ds:uri="28fc61ef-3a98-48cf-adf2-9a30b3f6c021"/>
  </ds:schemaRefs>
</ds:datastoreItem>
</file>

<file path=customXml/itemProps2.xml><?xml version="1.0" encoding="utf-8"?>
<ds:datastoreItem xmlns:ds="http://schemas.openxmlformats.org/officeDocument/2006/customXml" ds:itemID="{E74FBD40-E7AD-4087-B186-96D4CBF0E6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fc61ef-3a98-48cf-adf2-9a30b3f6c021"/>
    <ds:schemaRef ds:uri="8fe6d124-157e-4db3-accf-90154e53f6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E7A7B14-B898-4047-9A32-C962318227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- CV NEW  with watermark</Template>
  <TotalTime>1</TotalTime>
  <Pages>6</Pages>
  <Words>1178</Words>
  <Characters>6720</Characters>
  <Application>Microsoft Office Word</Application>
  <DocSecurity>4</DocSecurity>
  <Lines>56</Lines>
  <Paragraphs>15</Paragraphs>
  <ScaleCrop>false</ScaleCrop>
  <Company/>
  <LinksUpToDate>false</LinksUpToDate>
  <CharactersWithSpaces>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Yayati Sharma</dc:creator>
  <cp:keywords/>
  <dc:description/>
  <cp:lastModifiedBy>Amber Shamim</cp:lastModifiedBy>
  <cp:revision>2</cp:revision>
  <dcterms:created xsi:type="dcterms:W3CDTF">2026-09-28T13:57:00Z</dcterms:created>
  <dcterms:modified xsi:type="dcterms:W3CDTF">2026-09-28T13:57:00Z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0x010100F3DD322DC60F7A438B69AE08179C6F60</vt:lpwstr>
  </property>
  <property fmtid="{D5CDD505-2E9C-101B-9397-08002B2CF9AE}" pid="3" name="AuthorIds_UIVersion_512">
    <vt:lpwstr>221</vt:lpwstr>
  </property>
  <property fmtid="{D5CDD505-2E9C-101B-9397-08002B2CF9AE}" pid="4" name="MediaServiceImageTags">
    <vt:lpwstr/>
  </property>
</Properties>
</file>