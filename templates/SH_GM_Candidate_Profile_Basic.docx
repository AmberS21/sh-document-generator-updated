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0D2A" w14:textId="77777777" w:rsidR="00DE0B12" w:rsidRPr="003A2693" w:rsidRDefault="008E72D2" w:rsidP="0005189B">
      <w:pPr>
        <w:pStyle w:val="40DOC-HEADING"/>
        <w:ind w:left="0" w:hanging="284"/>
        <w:rPr>
          <w:rFonts w:ascii="Raleway" w:hAnsi="Raleway"/>
          <w:noProof w:val="0"/>
          <w:color w:val="00B0F0"/>
        </w:rPr>
      </w:pPr>
      <w:bookmarkStart w:id="0" w:name="_Hlk68511670"/>
      <w:bookmarkStart w:id="1" w:name="_Hlk68510473"/>
      <w:bookmarkStart w:id="2" w:name="_Hlk208217268"/>
      <w:r>
        <w:rPr>
          <w:rFonts w:ascii="Raleway" w:hAnsi="Raleway"/>
          <w:noProof w:val="0"/>
          <w:color w:val="00B0F0"/>
        </w:rPr>
        <w:t>Candidate Name</w:t>
      </w:r>
    </w:p>
    <w:p w14:paraId="34F026B5" w14:textId="219CE3D4" w:rsidR="00DE0B12" w:rsidRPr="00AC7087" w:rsidRDefault="00DE0B12" w:rsidP="00DE0B12">
      <w:pPr>
        <w:pStyle w:val="40DOC-HEADING"/>
        <w:ind w:left="0" w:hanging="284"/>
        <w:rPr>
          <w:rFonts w:ascii="Raleway" w:hAnsi="Raleway"/>
          <w:b/>
          <w:bCs/>
          <w:noProof w:val="0"/>
          <w:color w:val="auto"/>
          <w:sz w:val="20"/>
          <w:szCs w:val="20"/>
        </w:rPr>
      </w:pPr>
      <w:r>
        <w:rPr>
          <w:rFonts w:ascii="Raleway" w:hAnsi="Raleway"/>
          <w:b/>
          <w:bCs/>
          <w:color w:val="auto"/>
          <w:sz w:val="20"/>
          <w:szCs w:val="20"/>
        </w:rPr>
        <w:t>{{CANDIDATE_NAME}}</w:t>
      </w:r>
    </w:p>
    <w:p w14:paraId="3543FDDB" w14:textId="77777777" w:rsidR="008E72D2" w:rsidRPr="00046044" w:rsidRDefault="008E72D2" w:rsidP="00AC7087">
      <w:pPr>
        <w:pStyle w:val="42DOC-SPACER"/>
        <w:ind w:left="0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6E5DA67" w14:textId="77777777" w:rsidR="0058773E" w:rsidRDefault="00167440" w:rsidP="0058773E">
      <w:pPr>
        <w:pStyle w:val="40DOC-HEADING"/>
        <w:rPr>
          <w:rFonts w:ascii="Raleway" w:hAnsi="Raleway"/>
          <w:b/>
          <w:bCs/>
          <w:noProof w:val="0"/>
          <w:color w:val="00B0F0"/>
          <w:sz w:val="22"/>
          <w:szCs w:val="22"/>
        </w:rPr>
      </w:pPr>
      <w:r>
        <w:rPr>
          <w:rFonts w:ascii="Raleway" w:hAnsi="Raleway"/>
          <w:b/>
          <w:bCs/>
          <w:noProof w:val="0"/>
          <w:color w:val="00B0F0"/>
          <w:sz w:val="22"/>
          <w:szCs w:val="22"/>
        </w:rPr>
        <w:t>Career Summary</w:t>
      </w:r>
    </w:p>
    <w:p w14:paraId="79F2C67A" w14:textId="77777777" w:rsidR="00B9079E" w:rsidRDefault="0058773E" w:rsidP="0058773E">
      <w:pPr>
        <w:pStyle w:val="40DOC-HEADING"/>
        <w:rPr>
          <w:rFonts w:ascii="Raleway" w:hAnsi="Raleway"/>
          <w:color w:val="auto"/>
          <w:sz w:val="20"/>
          <w:szCs w:val="20"/>
        </w:rPr>
      </w:pPr>
      <w:r>
        <w:rPr>
          <w:rFonts w:ascii="Raleway" w:hAnsi="Raleway"/>
          <w:color w:val="auto"/>
          <w:sz w:val="20"/>
          <w:szCs w:val="20"/>
        </w:rPr>
        <w:t>{{#companies}}</w:t>
      </w:r>
    </w:p>
    <w:p w14:paraId="79F2C67C" w14:textId="77777777" w:rsidR="00B9079E" w:rsidRPr="003C3246" w:rsidRDefault="0058773E" w:rsidP="0058773E">
      <w:pPr>
        <w:pStyle w:val="40DOC-HEADING"/>
        <w:rPr>
          <w:rFonts w:ascii="Raleway" w:hAnsi="Raleway"/>
          <w:b/>
          <w:bCs/>
          <w:color w:val="auto"/>
          <w:sz w:val="20"/>
          <w:szCs w:val="20"/>
          <w:lang w:val="en-GB"/>
        </w:rPr>
      </w:pPr>
      <w:r>
        <w:rPr>
          <w:rFonts w:ascii="Raleway" w:hAnsi="Raleway"/>
          <w:b/>
          <w:bCs/>
          <w:color w:val="auto"/>
          <w:sz w:val="20"/>
          <w:szCs w:val="20"/>
          <w:lang w:val="en-GB"/>
        </w:rPr>
        <w:t xml:space="preserve">{{COMPANY_DATES}}: {{COMPANY_NAME}}, {{COMPANY_LOCATION}}</w:t>
      </w:r>
    </w:p>
    <w:p w14:paraId="4E153893" w14:textId="77777777" w:rsidR="006B2D64" w:rsidRDefault="0058773E" w:rsidP="00BB7BE8">
      <w:pPr>
        <w:pStyle w:val="40DOC-HEADING"/>
        <w:rPr>
          <w:rFonts w:ascii="Raleway" w:hAnsi="Raleway"/>
          <w:color w:val="auto"/>
          <w:sz w:val="20"/>
          <w:szCs w:val="20"/>
        </w:rPr>
      </w:pPr>
      <w:r>
        <w:rPr>
          <w:rFonts w:ascii="Raleway" w:hAnsi="Raleway"/>
          <w:color w:val="auto"/>
          <w:sz w:val="20"/>
          <w:szCs w:val="20"/>
        </w:rPr>
        <w:t>{{#roles}}</w:t>
      </w:r>
    </w:p>
    <w:p w14:paraId="4E153894" w14:textId="77777777" w:rsidR="006B2D64" w:rsidRPr="003C3246" w:rsidRDefault="0058773E" w:rsidP="00BB7BE8">
      <w:pPr>
        <w:pStyle w:val="40DOC-HEADING"/>
        <w:numPr>
          <w:ilvl w:val="0"/>
          <w:numId w:val="23"/>
        </w:numPr>
        <w:rPr>
          <w:rFonts w:ascii="Raleway" w:hAnsi="Raleway"/>
          <w:color w:val="auto"/>
          <w:sz w:val="20"/>
          <w:szCs w:val="20"/>
          <w:lang w:val="en-GB"/>
        </w:rPr>
      </w:pPr>
      <w:r>
        <w:rPr>
          <w:rFonts w:ascii="Raleway" w:hAnsi="Raleway"/>
          <w:color w:val="auto"/>
          <w:sz w:val="20"/>
          <w:szCs w:val="20"/>
          <w:lang w:val="en-GB"/>
        </w:rPr>
        <w:t xml:space="preserve">{{ROLE_START_DATE}} – {{ROLE_END_DATE}}: {{ROLE_TITLE}}, {{ROLE_FUNCTION}}</w:t>
      </w:r>
    </w:p>
    <w:p w14:paraId="39CF694C" w14:textId="53F3E140" w:rsidR="008E72D2" w:rsidRPr="003C3246" w:rsidRDefault="0058773E" w:rsidP="00BB7BE8">
      <w:pPr>
        <w:pStyle w:val="40DOC-HEADING"/>
        <w:ind w:left="446"/>
        <w:rPr>
          <w:rFonts w:ascii="Raleway" w:hAnsi="Raleway"/>
          <w:noProof w:val="0"/>
          <w:color w:val="auto"/>
          <w:sz w:val="22"/>
          <w:szCs w:val="22"/>
        </w:rPr>
      </w:pPr>
      <w:r>
        <w:rPr>
          <w:rFonts w:ascii="Raleway" w:hAnsi="Raleway"/>
          <w:color w:val="auto"/>
          <w:sz w:val="20"/>
          <w:szCs w:val="20"/>
          <w:lang w:val="en-GB"/>
        </w:rPr>
        <w:t>{{/roles}}</w:t>
      </w:r>
    </w:p>
    <w:p w14:paraId="39CF694D" w14:textId="53F3E141" w:rsidR="008E72D2" w:rsidRDefault="0058773E" w:rsidP="00BB7BE8">
      <w:pPr>
        <w:pStyle w:val="40DOC-HEADING"/>
        <w:rPr>
          <w:rFonts w:ascii="Raleway" w:hAnsi="Raleway"/>
          <w:color w:val="auto"/>
          <w:sz w:val="20"/>
          <w:szCs w:val="20"/>
        </w:rPr>
      </w:pPr>
      <w:r>
        <w:rPr>
          <w:rFonts w:ascii="Raleway" w:hAnsi="Raleway"/>
          <w:color w:val="auto"/>
          <w:sz w:val="20"/>
          <w:szCs w:val="20"/>
        </w:rPr>
        <w:t>{{/companies}}</w:t>
      </w:r>
    </w:p>
    <w:p w14:paraId="6507563C" w14:textId="77777777" w:rsidR="008E72D2" w:rsidRPr="00E079EF" w:rsidRDefault="008E72D2" w:rsidP="008E72D2">
      <w:pPr>
        <w:pStyle w:val="42DOC-SPACER"/>
        <w:rPr>
          <w:rFonts w:ascii="Raleway" w:hAnsi="Raleway"/>
          <w:sz w:val="20"/>
          <w:szCs w:val="20"/>
        </w:rPr>
      </w:pPr>
    </w:p>
    <w:p w14:paraId="2EA0519C" w14:textId="29F8C840" w:rsidR="005249B1" w:rsidRPr="00864417" w:rsidRDefault="005249B1" w:rsidP="009135E5">
      <w:pPr>
        <w:pStyle w:val="40DOC-HEADING"/>
        <w:rPr>
          <w:rFonts w:ascii="Raleway" w:hAnsi="Raleway"/>
          <w:b/>
          <w:bCs/>
          <w:noProof w:val="0"/>
          <w:color w:val="00B0F0"/>
          <w:sz w:val="22"/>
          <w:szCs w:val="22"/>
        </w:rPr>
      </w:pPr>
      <w:r>
        <w:rPr>
          <w:rFonts w:ascii="Raleway" w:hAnsi="Raleway"/>
          <w:b/>
          <w:bCs/>
          <w:noProof w:val="0"/>
          <w:color w:val="00B0F0"/>
          <w:sz w:val="22"/>
          <w:szCs w:val="22"/>
        </w:rPr>
        <w:t>Education</w:t>
      </w:r>
    </w:p>
    <w:bookmarkEnd w:id="0"/>
    <w:bookmarkEnd w:id="1"/>
    <w:bookmarkEnd w:id="2"/>
    <w:p w14:paraId="654C92E5" w14:textId="77777777" w:rsidR="003C3246" w:rsidRDefault="000874DA" w:rsidP="000874DA">
      <w:pPr>
        <w:pStyle w:val="SHText"/>
        <w:rPr>
          <w:rFonts w:ascii="Raleway" w:hAnsi="Raleway"/>
          <w:color w:val="auto"/>
          <w:sz w:val="20"/>
          <w:szCs w:val="20"/>
        </w:rPr>
      </w:pPr>
      <w:r>
        <w:rPr>
          <w:rFonts w:ascii="Raleway" w:hAnsi="Raleway"/>
          <w:color w:val="auto"/>
          <w:sz w:val="20"/>
          <w:szCs w:val="20"/>
        </w:rPr>
        <w:t>{{#education}}</w:t>
      </w:r>
    </w:p>
    <w:p w14:paraId="654C92E6" w14:textId="77777777" w:rsidR="003C3246" w:rsidRPr="003C3246" w:rsidRDefault="000874DA" w:rsidP="000874DA">
      <w:pPr>
        <w:pStyle w:val="SHText"/>
        <w:ind w:left="-270"/>
        <w:rPr>
          <w:rFonts w:ascii="Raleway" w:hAnsi="Raleway"/>
          <w:b/>
          <w:bCs/>
          <w:color w:val="auto"/>
          <w:sz w:val="20"/>
          <w:szCs w:val="20"/>
          <w:lang w:val="en-GB"/>
        </w:rPr>
      </w:pPr>
      <w:r>
        <w:rPr>
          <w:rFonts w:ascii="Raleway" w:hAnsi="Raleway"/>
          <w:b/>
          <w:bCs/>
          <w:color w:val="auto"/>
          <w:sz w:val="20"/>
          <w:szCs w:val="20"/>
          <w:lang w:val="en-GB"/>
        </w:rPr>
        <w:t xml:space="preserve">{{EDU_YEARS}}: {{EDU_INSTITUTION}} – {{EDU_LOCATION}}</w:t>
      </w:r>
    </w:p>
    <w:p w14:paraId="483E1542" w14:textId="67A2A2CD" w:rsidR="0094139E" w:rsidRPr="003C3246" w:rsidRDefault="000874DA" w:rsidP="003C3246">
      <w:pPr>
        <w:pStyle w:val="40DOC-HEADING"/>
        <w:numPr>
          <w:ilvl w:val="0"/>
          <w:numId w:val="22"/>
        </w:numPr>
        <w:rPr>
          <w:rFonts w:ascii="Raleway" w:hAnsi="Raleway"/>
          <w:color w:val="auto"/>
          <w:sz w:val="20"/>
          <w:szCs w:val="20"/>
          <w:lang w:val="en-GB"/>
        </w:rPr>
      </w:pPr>
      <w:r>
        <w:rPr>
          <w:rFonts w:ascii="Raleway" w:hAnsi="Raleway"/>
          <w:color w:val="auto"/>
          <w:sz w:val="20"/>
          <w:szCs w:val="20"/>
          <w:lang w:val="en-GB"/>
        </w:rPr>
        <w:t>{{EDU_DEGREE}}, {{EDU_MAJOR}}</w:t>
      </w:r>
    </w:p>
    <w:p w14:paraId="483E1543" w14:textId="67A2A2CE" w:rsidR="0094139E" w:rsidRDefault="000874DA" w:rsidP="003C3246">
      <w:pPr>
        <w:pStyle w:val="40DOC-HEADING"/>
        <w:rPr>
          <w:rFonts w:ascii="Raleway" w:hAnsi="Raleway"/>
          <w:color w:val="auto"/>
          <w:sz w:val="20"/>
          <w:szCs w:val="20"/>
        </w:rPr>
      </w:pPr>
      <w:r>
        <w:rPr>
          <w:rFonts w:ascii="Raleway" w:hAnsi="Raleway"/>
          <w:color w:val="auto"/>
          <w:sz w:val="20"/>
          <w:szCs w:val="20"/>
        </w:rPr>
        <w:t>{{/education}}</w:t>
      </w:r>
    </w:p>
    <w:sectPr w:rsidR="0094139E" w:rsidRPr="003C3246" w:rsidSect="001E29B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4CCC" w14:textId="77777777" w:rsidR="00132608" w:rsidRPr="007B1D3B" w:rsidRDefault="00132608">
      <w:pPr>
        <w:spacing w:after="0" w:line="240" w:lineRule="auto"/>
      </w:pPr>
      <w:r w:rsidRPr="007B1D3B">
        <w:separator/>
      </w:r>
    </w:p>
  </w:endnote>
  <w:endnote w:type="continuationSeparator" w:id="0">
    <w:p w14:paraId="13836980" w14:textId="77777777" w:rsidR="00132608" w:rsidRPr="007B1D3B" w:rsidRDefault="00132608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2654B572">
              <wp:simplePos x="0" y="0"/>
              <wp:positionH relativeFrom="margin">
                <wp:posOffset>-6985</wp:posOffset>
              </wp:positionH>
              <wp:positionV relativeFrom="paragraph">
                <wp:posOffset>-615950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-.55pt;margin-top:-48.5pt;width:451.85pt;height:80.7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vbs53AEAAKIDAAAOAAAAZHJzL2Uyb0RvYy54bWysU8tu2zAQvBfoPxC815Jc5yVYDtIEKQqk DyDNB1AUKRGVuOyStuR+fZeU47jNreiF4JLU7MzsaH09DT3bKfQGbMWLRc6ZshIaY9uKP32/f3fJ mQ/CNqIHqyq+V55fb96+WY+uVEvooG8UMgKxvhxdxbsQXJllXnZqEH4BTlm61ICDCFRimzUoRkIf +myZ5+fZCNg4BKm8p9O7+ZJvEr7WSoavWnsVWF9x4hbSimmt45pt1qJsUbjOyAMN8Q8sBmEsNT1C 3Ykg2BbNK6jBSAQPOiwkDBlobaRKGkhNkf+l5rETTiUtZI53R5v8/4OVX3aP7huyMH2AiQaYRHj3 APKHZxZuO2FbdYMIY6dEQ42LaFk2Ol8ePo1W+9JHkHr8DA0NWWwDJKBJ4xBdIZ2M0GkA+6PpagpM 0uHZxfvL8xXFRNJdkS9XF2dXqYconz936MNHBQOLm4ojTTXBi92DD5GOKJ+fxG4W7k3fp8n29o8D ehhPEv3IeOYepnqi11FGDc2ehCDMQaFg06YD/MXZSCGpuP+5Fag46z9ZMuOqWK1iqk4LPC3q00JY SVAVD5zN29swJ3Hr0LQddZrtt3BDBmqTpL2wOvCmICTFh9DGpJ3W6dXLr7X5DQAA//8DAFBLAwQU AAYACAAAACEASyeiot4AAAAJAQAADwAAAGRycy9kb3ducmV2LnhtbEyPy07DMBBF90j8gzWV2LVO qpK0IU6FivgASiW2TuzGUe1xFDsP+vUMK1iNRnN059zyuDjLJj2EzqOAdJMA09h41WEr4PL5vt4D C1GiktajFvCtAxyrx4dSFsrP+KGnc2wZhWAopAATY19wHhqjnQwb32uk29UPTkZah5arQc4U7izf JknGneyQPhjZ65PRze08OgHNfXzbn7p6mu/5V14vxj5f0QrxtFpeX4BFvcQ/GH71SR0qcqr9iCow K2CdpkTSPOTUiYBDss2A1QKy3Q54VfL/DaofAAAA//8DAFBLAQItABQABgAIAAAAIQC2gziS/gAA AOEBAAATAAAAAAAAAAAAAAAAAAAAAABbQ29udGVudF9UeXBlc10ueG1sUEsBAi0AFAAGAAgAAAAh ADj9If/WAAAAlAEAAAsAAAAAAAAAAAAAAAAALwEAAF9yZWxzLy5yZWxzUEsBAi0AFAAGAAgAAAAh AEu9uzncAQAAogMAAA4AAAAAAAAAAAAAAAAALgIAAGRycy9lMm9Eb2MueG1sUEsBAi0AFAAGAAgA AAAhAEsnoqLeAAAACQEAAA8AAAAAAAAAAAAAAAAANgQAAGRycy9kb3ducmV2LnhtbFBLBQYAAAAA BAAEAPMAAABBBQAAAAA= 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14EC9" w14:textId="77777777" w:rsidR="00132608" w:rsidRPr="007B1D3B" w:rsidRDefault="00132608">
      <w:pPr>
        <w:spacing w:after="0" w:line="240" w:lineRule="auto"/>
      </w:pPr>
      <w:r w:rsidRPr="007B1D3B">
        <w:separator/>
      </w:r>
    </w:p>
  </w:footnote>
  <w:footnote w:type="continuationSeparator" w:id="0">
    <w:p w14:paraId="1097DB33" w14:textId="77777777" w:rsidR="00132608" w:rsidRPr="007B1D3B" w:rsidRDefault="00132608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602962012" name="Picture 160296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316885892" name="Picture 316885892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F3C"/>
    <w:multiLevelType w:val="hybridMultilevel"/>
    <w:tmpl w:val="DD6C2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3" w15:restartNumberingAfterBreak="0">
    <w:nsid w:val="374D38F6"/>
    <w:multiLevelType w:val="hybridMultilevel"/>
    <w:tmpl w:val="8E62D8A4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37AD38C5"/>
    <w:multiLevelType w:val="hybridMultilevel"/>
    <w:tmpl w:val="5F828088"/>
    <w:lvl w:ilvl="0" w:tplc="40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5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82247A"/>
    <w:multiLevelType w:val="hybridMultilevel"/>
    <w:tmpl w:val="A0A69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42766FD"/>
    <w:multiLevelType w:val="hybridMultilevel"/>
    <w:tmpl w:val="8D6016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CBD4BAD"/>
    <w:multiLevelType w:val="hybridMultilevel"/>
    <w:tmpl w:val="F080F394"/>
    <w:lvl w:ilvl="0" w:tplc="40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2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13"/>
  </w:num>
  <w:num w:numId="2" w16cid:durableId="844827481">
    <w:abstractNumId w:val="8"/>
  </w:num>
  <w:num w:numId="3" w16cid:durableId="471990811">
    <w:abstractNumId w:val="7"/>
  </w:num>
  <w:num w:numId="4" w16cid:durableId="258106076">
    <w:abstractNumId w:val="9"/>
  </w:num>
  <w:num w:numId="5" w16cid:durableId="317925676">
    <w:abstractNumId w:val="5"/>
  </w:num>
  <w:num w:numId="6" w16cid:durableId="1321076464">
    <w:abstractNumId w:val="12"/>
  </w:num>
  <w:num w:numId="7" w16cid:durableId="1064332295">
    <w:abstractNumId w:val="1"/>
  </w:num>
  <w:num w:numId="8" w16cid:durableId="1816095806">
    <w:abstractNumId w:val="2"/>
  </w:num>
  <w:num w:numId="9" w16cid:durableId="498234444">
    <w:abstractNumId w:val="7"/>
    <w:lvlOverride w:ilvl="0">
      <w:startOverride w:val="23"/>
    </w:lvlOverride>
  </w:num>
  <w:num w:numId="10" w16cid:durableId="1351375002">
    <w:abstractNumId w:val="14"/>
  </w:num>
  <w:num w:numId="11" w16cid:durableId="832649376">
    <w:abstractNumId w:val="9"/>
  </w:num>
  <w:num w:numId="12" w16cid:durableId="20594428">
    <w:abstractNumId w:val="8"/>
  </w:num>
  <w:num w:numId="13" w16cid:durableId="1384479804">
    <w:abstractNumId w:val="8"/>
  </w:num>
  <w:num w:numId="14" w16cid:durableId="750204703">
    <w:abstractNumId w:val="8"/>
  </w:num>
  <w:num w:numId="15" w16cid:durableId="2108305114">
    <w:abstractNumId w:val="8"/>
  </w:num>
  <w:num w:numId="16" w16cid:durableId="313148799">
    <w:abstractNumId w:val="8"/>
  </w:num>
  <w:num w:numId="17" w16cid:durableId="2143691316">
    <w:abstractNumId w:val="8"/>
  </w:num>
  <w:num w:numId="18" w16cid:durableId="564726151">
    <w:abstractNumId w:val="0"/>
  </w:num>
  <w:num w:numId="19" w16cid:durableId="619381113">
    <w:abstractNumId w:val="6"/>
  </w:num>
  <w:num w:numId="20" w16cid:durableId="1268350438">
    <w:abstractNumId w:val="3"/>
  </w:num>
  <w:num w:numId="21" w16cid:durableId="2063750438">
    <w:abstractNumId w:val="10"/>
  </w:num>
  <w:num w:numId="22" w16cid:durableId="1555891679">
    <w:abstractNumId w:val="11"/>
  </w:num>
  <w:num w:numId="23" w16cid:durableId="24258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2616E"/>
    <w:rsid w:val="00035B65"/>
    <w:rsid w:val="00046044"/>
    <w:rsid w:val="0005189B"/>
    <w:rsid w:val="00064C91"/>
    <w:rsid w:val="00080FEF"/>
    <w:rsid w:val="000874DA"/>
    <w:rsid w:val="000A26AE"/>
    <w:rsid w:val="000C6BCE"/>
    <w:rsid w:val="00102494"/>
    <w:rsid w:val="001065F0"/>
    <w:rsid w:val="00106BB3"/>
    <w:rsid w:val="00132608"/>
    <w:rsid w:val="00135A31"/>
    <w:rsid w:val="00167440"/>
    <w:rsid w:val="0017218E"/>
    <w:rsid w:val="00174599"/>
    <w:rsid w:val="00181082"/>
    <w:rsid w:val="00190586"/>
    <w:rsid w:val="001A09A5"/>
    <w:rsid w:val="001B5CEC"/>
    <w:rsid w:val="001D1A7E"/>
    <w:rsid w:val="001E29B6"/>
    <w:rsid w:val="001F7481"/>
    <w:rsid w:val="0025080F"/>
    <w:rsid w:val="00265619"/>
    <w:rsid w:val="00272D05"/>
    <w:rsid w:val="00277B21"/>
    <w:rsid w:val="002C3C63"/>
    <w:rsid w:val="002D0C95"/>
    <w:rsid w:val="002D433E"/>
    <w:rsid w:val="002E0761"/>
    <w:rsid w:val="002F23A1"/>
    <w:rsid w:val="002F3749"/>
    <w:rsid w:val="00366EE8"/>
    <w:rsid w:val="003A024B"/>
    <w:rsid w:val="003A0368"/>
    <w:rsid w:val="003A20E3"/>
    <w:rsid w:val="003A2693"/>
    <w:rsid w:val="003C3246"/>
    <w:rsid w:val="003C3878"/>
    <w:rsid w:val="003D2684"/>
    <w:rsid w:val="003D40F9"/>
    <w:rsid w:val="003E0526"/>
    <w:rsid w:val="003F1325"/>
    <w:rsid w:val="003F69ED"/>
    <w:rsid w:val="00460082"/>
    <w:rsid w:val="004622EF"/>
    <w:rsid w:val="00467953"/>
    <w:rsid w:val="00493636"/>
    <w:rsid w:val="004A2D31"/>
    <w:rsid w:val="004B3CD4"/>
    <w:rsid w:val="004E6D12"/>
    <w:rsid w:val="004F30CC"/>
    <w:rsid w:val="00520793"/>
    <w:rsid w:val="00524182"/>
    <w:rsid w:val="005249B1"/>
    <w:rsid w:val="00534963"/>
    <w:rsid w:val="0054352B"/>
    <w:rsid w:val="00550C1F"/>
    <w:rsid w:val="00567FE8"/>
    <w:rsid w:val="00577790"/>
    <w:rsid w:val="0058773E"/>
    <w:rsid w:val="005C79D7"/>
    <w:rsid w:val="005D06A4"/>
    <w:rsid w:val="005E2286"/>
    <w:rsid w:val="005F40E8"/>
    <w:rsid w:val="006215AB"/>
    <w:rsid w:val="00624A90"/>
    <w:rsid w:val="00656B3D"/>
    <w:rsid w:val="00685490"/>
    <w:rsid w:val="006B2D64"/>
    <w:rsid w:val="006B4BD7"/>
    <w:rsid w:val="006C0232"/>
    <w:rsid w:val="006C2C5A"/>
    <w:rsid w:val="006C6CAC"/>
    <w:rsid w:val="006F56D9"/>
    <w:rsid w:val="00703F63"/>
    <w:rsid w:val="00707690"/>
    <w:rsid w:val="00715DF0"/>
    <w:rsid w:val="007201C1"/>
    <w:rsid w:val="00741DF5"/>
    <w:rsid w:val="0074232A"/>
    <w:rsid w:val="0075046B"/>
    <w:rsid w:val="00763BC2"/>
    <w:rsid w:val="0078291D"/>
    <w:rsid w:val="00793279"/>
    <w:rsid w:val="007A4771"/>
    <w:rsid w:val="007B1D3B"/>
    <w:rsid w:val="007C6369"/>
    <w:rsid w:val="007D36AC"/>
    <w:rsid w:val="007E605A"/>
    <w:rsid w:val="007E7F96"/>
    <w:rsid w:val="007F4EE4"/>
    <w:rsid w:val="007F7F3D"/>
    <w:rsid w:val="00802CB1"/>
    <w:rsid w:val="00807D94"/>
    <w:rsid w:val="00813A9E"/>
    <w:rsid w:val="00814031"/>
    <w:rsid w:val="00832813"/>
    <w:rsid w:val="008366C2"/>
    <w:rsid w:val="00864417"/>
    <w:rsid w:val="00865C9E"/>
    <w:rsid w:val="00866F63"/>
    <w:rsid w:val="00873BF9"/>
    <w:rsid w:val="00876E0E"/>
    <w:rsid w:val="00897F1F"/>
    <w:rsid w:val="008C2F0C"/>
    <w:rsid w:val="008C58B9"/>
    <w:rsid w:val="008E2456"/>
    <w:rsid w:val="008E6708"/>
    <w:rsid w:val="008E72D2"/>
    <w:rsid w:val="00904883"/>
    <w:rsid w:val="009135E5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AA23FC"/>
    <w:rsid w:val="00AB7B93"/>
    <w:rsid w:val="00AC7087"/>
    <w:rsid w:val="00AE2403"/>
    <w:rsid w:val="00B40795"/>
    <w:rsid w:val="00B51B37"/>
    <w:rsid w:val="00B56591"/>
    <w:rsid w:val="00B56966"/>
    <w:rsid w:val="00B66337"/>
    <w:rsid w:val="00B82C0D"/>
    <w:rsid w:val="00B9079E"/>
    <w:rsid w:val="00B91BBE"/>
    <w:rsid w:val="00B972F5"/>
    <w:rsid w:val="00BA109A"/>
    <w:rsid w:val="00BA2152"/>
    <w:rsid w:val="00BA655A"/>
    <w:rsid w:val="00BB7BE8"/>
    <w:rsid w:val="00BC0D65"/>
    <w:rsid w:val="00BC5ED7"/>
    <w:rsid w:val="00BD48D0"/>
    <w:rsid w:val="00BD5164"/>
    <w:rsid w:val="00C238A1"/>
    <w:rsid w:val="00C240CD"/>
    <w:rsid w:val="00C84BD0"/>
    <w:rsid w:val="00C95AF7"/>
    <w:rsid w:val="00CA79C8"/>
    <w:rsid w:val="00CC6CD9"/>
    <w:rsid w:val="00CF2297"/>
    <w:rsid w:val="00D0257F"/>
    <w:rsid w:val="00D06552"/>
    <w:rsid w:val="00D114F1"/>
    <w:rsid w:val="00D12544"/>
    <w:rsid w:val="00D20C3A"/>
    <w:rsid w:val="00D24A33"/>
    <w:rsid w:val="00D33E4A"/>
    <w:rsid w:val="00D4430C"/>
    <w:rsid w:val="00DA168F"/>
    <w:rsid w:val="00DA305C"/>
    <w:rsid w:val="00DB50A1"/>
    <w:rsid w:val="00DB5EC0"/>
    <w:rsid w:val="00DD2F8F"/>
    <w:rsid w:val="00DE0B12"/>
    <w:rsid w:val="00DE5888"/>
    <w:rsid w:val="00DF5D19"/>
    <w:rsid w:val="00E079EF"/>
    <w:rsid w:val="00E1659B"/>
    <w:rsid w:val="00E34AA3"/>
    <w:rsid w:val="00E457D3"/>
    <w:rsid w:val="00E509A2"/>
    <w:rsid w:val="00E875F3"/>
    <w:rsid w:val="00E900A2"/>
    <w:rsid w:val="00E969C9"/>
    <w:rsid w:val="00EC7D7D"/>
    <w:rsid w:val="00EE2CB8"/>
    <w:rsid w:val="00EE5326"/>
    <w:rsid w:val="00F04425"/>
    <w:rsid w:val="00F13DF8"/>
    <w:rsid w:val="00F678F8"/>
    <w:rsid w:val="00F7336A"/>
    <w:rsid w:val="00F74192"/>
    <w:rsid w:val="00F9437C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3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51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40</cp:revision>
  <cp:lastPrinted>2024-03-16T01:25:00Z</cp:lastPrinted>
  <dcterms:created xsi:type="dcterms:W3CDTF">2026-05-15T04:44:00Z</dcterms:created>
  <dcterms:modified xsi:type="dcterms:W3CDTF">2026-06-24T16:17:00Z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