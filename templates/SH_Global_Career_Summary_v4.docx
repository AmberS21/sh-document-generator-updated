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DFC6" w14:textId="0D2EE911" w:rsidR="00F74192" w:rsidRPr="007B1D3B" w:rsidRDefault="00F74192" w:rsidP="00F74192">
      <w:pPr>
        <w:pStyle w:val="42DOC-SPACER"/>
        <w:ind w:left="-270"/>
      </w:pPr>
      <w:bookmarkStart w:id="0" w:name="_Hlk68511670"/>
      <w:bookmarkStart w:id="1" w:name="_Hlk68510473"/>
      <w:bookmarkStart w:id="2" w:name="_Hlk208217268"/>
    </w:p>
    <w:p w14:paraId="2B5A7597" w14:textId="77777777" w:rsidR="00F74192" w:rsidRPr="007B1D3B" w:rsidRDefault="00F74192" w:rsidP="00F74192">
      <w:pPr>
        <w:pStyle w:val="42DOC-SPACER"/>
        <w:ind w:left="-270"/>
      </w:pPr>
    </w:p>
    <w:p w14:paraId="485DE058" w14:textId="77777777" w:rsidR="00F74192" w:rsidRPr="007B1D3B" w:rsidRDefault="00F74192" w:rsidP="00F74192">
      <w:pPr>
        <w:ind w:left="-270"/>
      </w:pPr>
    </w:p>
    <w:p w14:paraId="54747C8A" w14:textId="77777777" w:rsidR="00F74192" w:rsidRPr="007B1D3B" w:rsidRDefault="00F74192" w:rsidP="00F74192">
      <w:pPr>
        <w:ind w:left="-270"/>
      </w:pPr>
    </w:p>
    <w:p w14:paraId="13DA9B8B" w14:textId="77777777" w:rsidR="00F74192" w:rsidRPr="007B1D3B" w:rsidRDefault="00F74192" w:rsidP="00F74192">
      <w:pPr>
        <w:ind w:left="-270"/>
      </w:pPr>
    </w:p>
    <w:p w14:paraId="448DDC11" w14:textId="77777777" w:rsidR="00F74192" w:rsidRPr="007B1D3B" w:rsidRDefault="00F74192" w:rsidP="00F74192">
      <w:pPr>
        <w:ind w:left="-270"/>
      </w:pPr>
    </w:p>
    <w:p w14:paraId="11405756" w14:textId="77777777" w:rsidR="00F74192" w:rsidRPr="007B1D3B" w:rsidRDefault="00F74192" w:rsidP="00F74192">
      <w:pPr>
        <w:ind w:left="-270"/>
      </w:pPr>
    </w:p>
    <w:p w14:paraId="0C7E954A" w14:textId="77777777" w:rsidR="008E72D2" w:rsidRPr="00046044" w:rsidRDefault="008E72D2" w:rsidP="008E72D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t>Candidate Profile</w:t>
      </w:r>
      <w:bookmarkStart w:id="3" w:name="Text8"/>
    </w:p>
    <w:bookmarkEnd w:id="3"/>
    <w:p w14:paraId="6F31EE0E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86757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6542852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459BBB70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Text31"/>
            <w:enabled/>
            <w:calcOnExit w:val="0"/>
            <w:textInput>
              <w:default w:val="[Candidate Name]"/>
            </w:textInput>
          </w:ffData>
        </w:fldChar>
      </w:r>
      <w:bookmarkStart w:id="4" w:name="Text31"/>
      <w:r>
        <w:rPr>
          <w:rFonts w:ascii="Raleway" w:hAnsi="Raleway"/>
        </w:rPr>
        <w:instrText xml:space="preserve"> FORMTEXT </w:instrText>
        <w:fldChar w:fldCharType="separate"/>
        <w:t>{{CANDIDATE_NAME}}</w:t>
        <w:fldChar w:fldCharType="end"/>
      </w:r>
      <w:bookmarkEnd w:id="4"/>
      <w:r>
        <w:rPr>
          <w:rFonts w:ascii="Raleway" w:hAnsi="Raleway"/>
        </w:rPr>
        <w:t xml:space="preserve"> </w:t>
      </w:r>
      <w:r>
        <w:rPr>
          <w:rFonts w:ascii="Raleway" w:hAnsi="Raleway"/>
          <w:color w:val="00B0F0"/>
        </w:rPr>
        <w:t>|</w:t>
      </w:r>
      <w:r>
        <w:rPr>
          <w:rFonts w:ascii="Raleway" w:hAnsi="Raleway"/>
          <w:color w:val="808080"/>
        </w:rPr>
        <w:t xml:space="preserve"> </w:t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[Company]"/>
            </w:textInput>
          </w:ffData>
        </w:fldChar>
        <w:instrText xml:space="preserve"> FORMTEXT </w:instrText>
        <w:fldChar w:fldCharType="separate"/>
        <w:t>{{CURRENT_EMPLOYER}}</w:t>
        <w:fldChar w:fldCharType="end"/>
      </w:r>
    </w:p>
    <w:p w14:paraId="027295E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0EC7238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9E67889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AACDFE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[Client Company]"/>
            </w:textInput>
          </w:ffData>
        </w:fldChar>
        <w:instrText xml:space="preserve"> FORMTEXT </w:instrText>
        <w:fldChar w:fldCharType="separate"/>
        <w:t>{{CLIENT_COMPANY}}</w:t>
        <w:fldChar w:fldCharType="end"/>
      </w:r>
    </w:p>
    <w:p w14:paraId="58AD791F" w14:textId="77777777" w:rsidR="008E72D2" w:rsidRPr="00046044" w:rsidRDefault="008E72D2" w:rsidP="008E72D2">
      <w:pPr>
        <w:pStyle w:val="SmallHeading"/>
        <w:spacing w:after="120"/>
        <w:ind w:left="-270" w:right="-778"/>
        <w:rPr>
          <w:rFonts w:ascii="Raleway" w:hAnsi="Raleway"/>
          <w:sz w:val="29"/>
          <w:szCs w:val="29"/>
        </w:rPr>
      </w:pPr>
      <w:r>
        <w:rPr>
          <w:rFonts w:ascii="Raleway" w:hAnsi="Raleway"/>
          <w:sz w:val="29"/>
          <w:szCs w:val="29"/>
        </w:rPr>
        <w:fldChar w:fldCharType="begin">
          <w:ffData>
            <w:name w:val=""/>
            <w:enabled/>
            <w:calcOnExit w:val="0"/>
            <w:textInput>
              <w:default w:val="[Job Title]"/>
            </w:textInput>
          </w:ffData>
        </w:fldChar>
        <w:instrText xml:space="preserve"> FORMTEXT </w:instrText>
        <w:fldChar w:fldCharType="separate"/>
        <w:t>{{SEARCH_TITLE}}</w:t>
        <w:fldChar w:fldCharType="end"/>
      </w:r>
    </w:p>
    <w:p w14:paraId="120C833D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51380FF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58487533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EC51910" w14:textId="5EDFA097" w:rsidR="008E72D2" w:rsidRPr="00046044" w:rsidRDefault="008E72D2" w:rsidP="008E72D2">
      <w:pPr>
        <w:ind w:left="-270"/>
        <w:rPr>
          <w:rFonts w:ascii="Raleway" w:hAnsi="Raleway"/>
          <w:color w:val="00B0F0"/>
          <w:sz w:val="27"/>
          <w:szCs w:val="27"/>
        </w:rPr>
      </w:pPr>
      <w:r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fldChar w:fldCharType="begin">
          <w:ffData>
            <w:name w:val=""/>
            <w:enabled/>
            <w:calcOnExit w:val="0"/>
            <w:textInput>
              <w:default w:val="[Month]"/>
            </w:textInput>
          </w:ffData>
        </w:fldChar>
        <w:instrText xml:space="preserve"> FORMTEXT </w:instrText>
        <w:fldChar w:fldCharType="separate"/>
        <w:t>{{PROFILE_MONTH}}</w:t>
        <w:fldChar w:fldCharType="end"/>
      </w:r>
    </w:p>
    <w:p w14:paraId="1A5F7E77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5C835440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543FDD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C6E95E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9795C25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FD0A4C7" w14:textId="77777777" w:rsidR="008E72D2" w:rsidRPr="00046044" w:rsidRDefault="008E72D2" w:rsidP="008E72D2">
      <w:pPr>
        <w:pStyle w:val="42DOC-SPACER"/>
        <w:ind w:left="0"/>
        <w:rPr>
          <w:rFonts w:ascii="Raleway" w:hAnsi="Raleway"/>
        </w:rPr>
      </w:pPr>
    </w:p>
    <w:p w14:paraId="524E15A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18A1535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0077991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9CF694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507563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C0C4BA0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3EBE1117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CA282A3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17A748B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71D5BD5A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FCE2320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2265F2A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651D8E3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39E6E55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69FA4939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41D7F622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150A5BCF" w14:textId="77777777" w:rsidR="00F74192" w:rsidRPr="00046044" w:rsidRDefault="00F74192" w:rsidP="00EE5326">
      <w:pPr>
        <w:pStyle w:val="42DOC-SPACER"/>
        <w:rPr>
          <w:rFonts w:ascii="Raleway" w:hAnsi="Raleway"/>
        </w:rPr>
      </w:pPr>
    </w:p>
    <w:p w14:paraId="4970C56D" w14:textId="77777777" w:rsidR="00190586" w:rsidRPr="00046044" w:rsidRDefault="00190586" w:rsidP="00F74192">
      <w:pPr>
        <w:rPr>
          <w:rFonts w:ascii="Raleway" w:hAnsi="Raleway"/>
        </w:rPr>
        <w:sectPr w:rsidR="00190586" w:rsidRPr="00046044" w:rsidSect="001E29B6">
          <w:headerReference w:type="default" r:id="rId11"/>
          <w:headerReference w:type="first" r:id="rId12"/>
          <w:pgSz w:w="11906" w:h="16838"/>
          <w:pgMar w:top="1440" w:right="1440" w:bottom="1440" w:left="1440" w:header="720" w:footer="708" w:gutter="0"/>
          <w:cols w:space="708"/>
          <w:docGrid w:linePitch="360"/>
        </w:sectPr>
      </w:pPr>
    </w:p>
    <w:p w14:paraId="3304B0DE" w14:textId="77777777" w:rsidR="00F74192" w:rsidRPr="00046044" w:rsidRDefault="00F74192" w:rsidP="004A2D31">
      <w:pPr>
        <w:pStyle w:val="40DOC-HEADING"/>
        <w:rPr>
          <w:rStyle w:val="SubtleReference"/>
          <w:rFonts w:ascii="Raleway" w:hAnsi="Raleway"/>
          <w:smallCaps w:val="0"/>
          <w:noProof w:val="0"/>
          <w:color w:val="012249"/>
        </w:rPr>
      </w:pPr>
      <w:bookmarkStart w:id="5" w:name="_Hlk68520441"/>
      <w:bookmarkEnd w:id="0"/>
      <w:bookmarkEnd w:id="1"/>
      <w:r>
        <w:rPr>
          <w:rFonts w:ascii="Raleway" w:hAnsi="Raleway"/>
          <w:noProof w:val="0"/>
        </w:rPr>
        <w:lastRenderedPageBreak/>
        <w:t>Career Summary</w:t>
      </w:r>
    </w:p>
    <w:p w14:paraId="560204F8" w14:textId="77777777" w:rsidR="00F74192" w:rsidRPr="00046044" w:rsidRDefault="00F74192" w:rsidP="008C2F0C">
      <w:pPr>
        <w:pStyle w:val="14CV-BODY"/>
        <w:rPr>
          <w:rFonts w:ascii="Raleway" w:hAnsi="Raleway"/>
          <w:lang w:bidi="en-US"/>
        </w:rPr>
      </w:pPr>
      <w:bookmarkStart w:id="6" w:name="_Hlk68524846"/>
    </w:p>
    <w:p w14:paraId="26859382" w14:textId="77777777" w:rsidR="008C2F0C" w:rsidRPr="00046044" w:rsidRDefault="008C2F0C" w:rsidP="008C2F0C">
      <w:pPr>
        <w:pStyle w:val="14CV-BODY"/>
        <w:rPr>
          <w:rFonts w:ascii="Raleway" w:hAnsi="Raleway"/>
        </w:rPr>
      </w:pPr>
    </w:p>
    <w:p w14:paraId="6D78ADE7" w14:textId="77777777" w:rsidR="00F74192" w:rsidRPr="00460082" w:rsidRDefault="003F1325" w:rsidP="003F1325">
      <w:pPr>
        <w:pStyle w:val="26A-BOD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49B4624A" w14:textId="77777777" w:rsidR="003F1325" w:rsidRPr="00460082" w:rsidRDefault="003F1325" w:rsidP="003F1325">
      <w:pPr>
        <w:pStyle w:val="26A-BOD"/>
        <w:rPr>
          <w:rFonts w:ascii="Raleway" w:hAnsi="Raleway"/>
          <w:noProof w:val="0"/>
        </w:rPr>
      </w:pPr>
    </w:p>
    <w:p w14:paraId="282B95F6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Motivations</w:t>
      </w:r>
      <w:r>
        <w:rPr>
          <w:rFonts w:ascii="Raleway" w:hAnsi="Raleway"/>
          <w:b w:val="0"/>
          <w:bCs w:val="0"/>
        </w:rPr>
        <w:t>:</w:t>
      </w:r>
    </w:p>
    <w:p w14:paraId="2B24D97B" w14:textId="7E15F515" w:rsidR="00F74192" w:rsidRPr="00460082" w:rsidRDefault="00F74192" w:rsidP="00D114F1">
      <w:pPr>
        <w:pStyle w:val="20A"/>
        <w:ind w:left="14" w:hanging="288"/>
        <w:rPr>
          <w:rFonts w:ascii="Raleway" w:hAnsi="Raleway"/>
          <w:noProof w:val="0"/>
        </w:rPr>
      </w:pPr>
    </w:p>
    <w:p w14:paraId="3FB818BA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149977A2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Client Coverage:</w:t>
      </w:r>
    </w:p>
    <w:p w14:paraId="5E8F3015" w14:textId="2B681872" w:rsidR="00C238A1" w:rsidRPr="00460082" w:rsidRDefault="00C238A1" w:rsidP="00D114F1">
      <w:pPr>
        <w:pStyle w:val="20A"/>
        <w:ind w:left="14" w:hanging="288"/>
        <w:rPr>
          <w:rFonts w:ascii="Raleway" w:hAnsi="Raleway"/>
          <w:noProof w:val="0"/>
        </w:rPr>
      </w:pPr>
    </w:p>
    <w:p w14:paraId="3634723E" w14:textId="77777777" w:rsidR="002C3C63" w:rsidRPr="00460082" w:rsidRDefault="002C3C63" w:rsidP="00190586">
      <w:pPr>
        <w:pStyle w:val="26A-BOD"/>
        <w:rPr>
          <w:rFonts w:ascii="Raleway" w:hAnsi="Raleway"/>
          <w:noProof w:val="0"/>
        </w:rPr>
      </w:pPr>
    </w:p>
    <w:p w14:paraId="150F7B7C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Strategy Experience:</w:t>
      </w:r>
    </w:p>
    <w:p w14:paraId="0E00F80D" w14:textId="537EA3F5" w:rsidR="00F74192" w:rsidRPr="00460082" w:rsidRDefault="00F74192" w:rsidP="00D114F1">
      <w:pPr>
        <w:pStyle w:val="20A"/>
        <w:ind w:left="14" w:hanging="288"/>
        <w:rPr>
          <w:rFonts w:ascii="Raleway" w:hAnsi="Raleway"/>
          <w:noProof w:val="0"/>
        </w:rPr>
      </w:pPr>
    </w:p>
    <w:p w14:paraId="5638C072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5A3BB851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Fundraising Track Record:</w:t>
      </w:r>
    </w:p>
    <w:bookmarkEnd w:id="6"/>
    <w:p w14:paraId="401AF2A3" w14:textId="3C64BFFA" w:rsidR="00F74192" w:rsidRPr="00460082" w:rsidRDefault="00F74192" w:rsidP="00D114F1">
      <w:pPr>
        <w:pStyle w:val="20A"/>
        <w:ind w:left="14" w:hanging="288"/>
        <w:rPr>
          <w:rFonts w:ascii="Raleway" w:hAnsi="Raleway"/>
          <w:noProof w:val="0"/>
        </w:rPr>
      </w:pPr>
    </w:p>
    <w:bookmarkEnd w:id="5"/>
    <w:p w14:paraId="64DB30A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47E7586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Areas of Strength:</w:t>
      </w:r>
    </w:p>
    <w:p w14:paraId="1137556A" w14:textId="0025A8B9" w:rsidR="00F74192" w:rsidRPr="00460082" w:rsidRDefault="00F74192" w:rsidP="00D114F1">
      <w:pPr>
        <w:pStyle w:val="20A"/>
        <w:ind w:left="14" w:hanging="288"/>
        <w:rPr>
          <w:rFonts w:ascii="Raleway" w:hAnsi="Raleway"/>
          <w:noProof w:val="0"/>
        </w:rPr>
      </w:pPr>
    </w:p>
    <w:p w14:paraId="12D48FD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7F9FC84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Areas to Explore Further:</w:t>
      </w:r>
    </w:p>
    <w:p w14:paraId="2FD3586F" w14:textId="3FC67EF3" w:rsidR="00F74192" w:rsidRPr="00460082" w:rsidRDefault="00F74192" w:rsidP="00D114F1">
      <w:pPr>
        <w:pStyle w:val="20A"/>
        <w:ind w:left="14" w:hanging="288"/>
        <w:rPr>
          <w:rFonts w:ascii="Raleway" w:hAnsi="Raleway"/>
          <w:noProof w:val="0"/>
        </w:rPr>
      </w:pPr>
    </w:p>
    <w:p w14:paraId="59F471EA" w14:textId="77777777" w:rsidR="004A2D31" w:rsidRPr="00460082" w:rsidRDefault="004A2D31" w:rsidP="00EE5326">
      <w:pPr>
        <w:pStyle w:val="26A-BOD"/>
        <w:rPr>
          <w:rFonts w:ascii="Raleway" w:hAnsi="Raleway"/>
          <w:noProof w:val="0"/>
        </w:rPr>
      </w:pPr>
    </w:p>
    <w:p w14:paraId="11C304D0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Closing Summary / Preferred Location:</w:t>
      </w:r>
    </w:p>
    <w:p w14:paraId="019C5B22" w14:textId="3D00FD88" w:rsidR="00F74192" w:rsidRPr="00460082" w:rsidRDefault="00F74192" w:rsidP="005C79D7">
      <w:pPr>
        <w:pStyle w:val="10CV"/>
        <w:rPr>
          <w:lang w:bidi="en-US"/>
        </w:rPr>
      </w:pPr>
    </w:p>
    <w:p w14:paraId="6660EA56" w14:textId="77777777" w:rsidR="003F1325" w:rsidRPr="007B1D3B" w:rsidRDefault="003F1325" w:rsidP="00EE5326">
      <w:pPr>
        <w:pStyle w:val="26A-BOD"/>
        <w:rPr>
          <w:noProof w:val="0"/>
        </w:rPr>
      </w:pPr>
    </w:p>
    <w:p w14:paraId="2F0ACDEB" w14:textId="77777777" w:rsidR="00190586" w:rsidRPr="007B1D3B" w:rsidRDefault="00190586" w:rsidP="00EE5326">
      <w:pPr>
        <w:pStyle w:val="26A-BOD"/>
        <w:rPr>
          <w:noProof w:val="0"/>
        </w:rPr>
      </w:pPr>
    </w:p>
    <w:p w14:paraId="4C8A8C28" w14:textId="77777777" w:rsidR="00190586" w:rsidRPr="007B1D3B" w:rsidRDefault="00190586" w:rsidP="00EE5326">
      <w:pPr>
        <w:pStyle w:val="26A-BOD"/>
        <w:rPr>
          <w:noProof w:val="0"/>
        </w:rPr>
      </w:pPr>
    </w:p>
    <w:p w14:paraId="7A2FC7EC" w14:textId="77777777" w:rsidR="00EE5326" w:rsidRPr="007B1D3B" w:rsidRDefault="00EE5326" w:rsidP="00EE5326">
      <w:pPr>
        <w:pStyle w:val="26A-BOD"/>
        <w:rPr>
          <w:noProof w:val="0"/>
        </w:rPr>
      </w:pPr>
    </w:p>
    <w:p w14:paraId="1615B06F" w14:textId="77777777" w:rsidR="00EE5326" w:rsidRPr="007B1D3B" w:rsidRDefault="00EE5326" w:rsidP="00EE5326">
      <w:pPr>
        <w:pStyle w:val="26A-BOD"/>
        <w:rPr>
          <w:noProof w:val="0"/>
        </w:rPr>
      </w:pPr>
    </w:p>
    <w:p w14:paraId="591E4400" w14:textId="77777777" w:rsidR="00EE5326" w:rsidRPr="007B1D3B" w:rsidRDefault="00EE5326" w:rsidP="00EE5326">
      <w:pPr>
        <w:pStyle w:val="26A-BOD"/>
        <w:rPr>
          <w:noProof w:val="0"/>
        </w:rPr>
      </w:pPr>
    </w:p>
    <w:p w14:paraId="79239E3F" w14:textId="77777777" w:rsidR="00EE5326" w:rsidRPr="007B1D3B" w:rsidRDefault="00EE5326" w:rsidP="00EE5326">
      <w:pPr>
        <w:pStyle w:val="26A-BOD"/>
        <w:rPr>
          <w:noProof w:val="0"/>
        </w:rPr>
      </w:pPr>
    </w:p>
    <w:p w14:paraId="667AC674" w14:textId="77777777" w:rsidR="00EE5326" w:rsidRPr="007B1D3B" w:rsidRDefault="00EE5326" w:rsidP="00EE5326">
      <w:pPr>
        <w:pStyle w:val="26A-BOD"/>
        <w:rPr>
          <w:noProof w:val="0"/>
        </w:rPr>
      </w:pPr>
    </w:p>
    <w:p w14:paraId="0F1C3BD1" w14:textId="77777777" w:rsidR="00EE5326" w:rsidRPr="007B1D3B" w:rsidRDefault="00EE5326" w:rsidP="00EE5326">
      <w:pPr>
        <w:pStyle w:val="26A-BOD"/>
        <w:rPr>
          <w:noProof w:val="0"/>
        </w:rPr>
      </w:pPr>
    </w:p>
    <w:p w14:paraId="492F7513" w14:textId="77777777" w:rsidR="00EE5326" w:rsidRPr="007B1D3B" w:rsidRDefault="00EE5326" w:rsidP="00EE5326">
      <w:pPr>
        <w:pStyle w:val="26A-BOD"/>
        <w:rPr>
          <w:noProof w:val="0"/>
        </w:rPr>
      </w:pPr>
    </w:p>
    <w:p w14:paraId="3CAB43ED" w14:textId="77777777" w:rsidR="00EE5326" w:rsidRPr="007B1D3B" w:rsidRDefault="00EE5326" w:rsidP="00EE5326">
      <w:pPr>
        <w:pStyle w:val="26A-BOD"/>
        <w:rPr>
          <w:noProof w:val="0"/>
        </w:rPr>
      </w:pPr>
    </w:p>
    <w:p w14:paraId="1159B5C4" w14:textId="77777777" w:rsidR="00190586" w:rsidRPr="007B1D3B" w:rsidRDefault="00190586" w:rsidP="00EE5326">
      <w:pPr>
        <w:pStyle w:val="26A-BOD"/>
        <w:rPr>
          <w:noProof w:val="0"/>
        </w:rPr>
      </w:pPr>
    </w:p>
    <w:p w14:paraId="399ECB70" w14:textId="77777777" w:rsidR="00F74192" w:rsidRPr="007B1D3B" w:rsidRDefault="00F74192" w:rsidP="00EE5326">
      <w:pPr>
        <w:pStyle w:val="26A-BOD"/>
        <w:rPr>
          <w:noProof w:val="0"/>
        </w:rPr>
      </w:pPr>
    </w:p>
    <w:p w14:paraId="1BEF5A1C" w14:textId="77777777" w:rsidR="003F1325" w:rsidRPr="007B1D3B" w:rsidRDefault="003F1325" w:rsidP="003F1325">
      <w:pPr>
        <w:pStyle w:val="40DOC-HEADING"/>
        <w:ind w:left="0"/>
        <w:rPr>
          <w:noProof w:val="0"/>
        </w:rPr>
        <w:sectPr w:rsidR="003F1325" w:rsidRPr="007B1D3B" w:rsidSect="001E29B6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4860B685" w14:textId="77777777" w:rsidR="00F74192" w:rsidRPr="00046044" w:rsidRDefault="00F74192" w:rsidP="00F7419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lastRenderedPageBreak/>
        <w:t>Business Experience</w:t>
      </w:r>
    </w:p>
{{BUSINESS_EXPERIENCE_BLOCK}}
    <w:p w14:paraId="03494217" w14:textId="77777777" w:rsidR="00F74192" w:rsidRPr="00D12544" w:rsidRDefault="00F74192" w:rsidP="00F7419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lastRenderedPageBreak/>
        <w:t>Personal Details</w:t>
      </w:r>
    </w:p>
    <w:p w14:paraId="2C79242E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3E6DB88D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124DE0C7" w14:textId="77777777" w:rsidR="00F74192" w:rsidRPr="00D12544" w:rsidRDefault="00F74192" w:rsidP="003F1325">
      <w:pPr>
        <w:pStyle w:val="SHText"/>
        <w:ind w:left="-274" w:right="-475"/>
        <w:rPr>
          <w:rFonts w:ascii="Raleway" w:hAnsi="Raleway"/>
          <w:b/>
          <w:bCs/>
          <w:spacing w:val="6"/>
        </w:rPr>
      </w:pPr>
      <w:r>
        <w:rPr>
          <w:rFonts w:ascii="Raleway" w:hAnsi="Raleway"/>
          <w:b/>
          <w:bCs/>
          <w:spacing w:val="6"/>
        </w:rPr>
        <w:t>Education</w:t>
      </w:r>
    </w:p>
    <w:p w14:paraId="50B4E6D1" w14:textId="77777777" w:rsidR="003F1325" w:rsidRPr="00D12544" w:rsidRDefault="003F1325" w:rsidP="004A2D31">
      <w:pPr>
        <w:pStyle w:val="30PD-BOD"/>
        <w:rPr>
          <w:rFonts w:ascii="Raleway" w:hAnsi="Raleway"/>
          <w:noProof w:val="0"/>
        </w:rPr>
      </w:pPr>
    </w:p>
    <w:p w14:paraId="4707C66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fldChar w:fldCharType="begin">
          <w:ffData>
            <w:name w:val="Text9"/>
            <w:enabled/>
            <w:calcOnExit w:val="0"/>
            <w:textInput>
              <w:default w:val="YYYY"/>
            </w:textInput>
          </w:ffData>
        </w:fldChar>
      </w:r>
      <w:bookmarkStart w:id="8" w:name="Text9"/>
      <w:r>
        <w:rPr>
          <w:rFonts w:ascii="Raleway" w:hAnsi="Raleway"/>
          <w:sz w:val="20"/>
          <w:szCs w:val="20"/>
        </w:rPr>
        <w:instrText xml:space="preserve"> FORMTEXT </w:instrText>
        <w:fldChar w:fldCharType="separate"/>
        <w:t>{{EDU_1_START}}</w:t>
        <w:fldChar w:fldCharType="end"/>
      </w:r>
      <w:bookmarkEnd w:id="8"/>
      <w:r>
        <w:rPr>
          <w:rFonts w:ascii="Raleway" w:hAnsi="Raleway"/>
          <w:sz w:val="20"/>
          <w:szCs w:val="20"/>
        </w:rPr>
        <w:t xml:space="preserve"> – </w:t>
        <w:fldChar w:fldCharType="begin">
          <w:ffData>
            <w:name w:val=""/>
            <w:enabled/>
            <w:calcOnExit w:val="0"/>
            <w:textInput>
              <w:default w:val="YYYY"/>
            </w:textInput>
          </w:ffData>
        </w:fldChar>
        <w:instrText xml:space="preserve"> FORMTEXT </w:instrText>
        <w:fldChar w:fldCharType="separate"/>
        <w:t>{{EDU_1_END}}</w:t>
        <w:fldChar w:fldCharType="end"/>
        <w:t>:</w:t>
        <w:tab/>
        <w:tab/>
      </w:r>
      <w:r>
        <w:rPr>
          <w:rFonts w:ascii="Raleway" w:hAnsi="Raleway"/>
          <w:b/>
          <w:sz w:val="20"/>
          <w:szCs w:val="20"/>
        </w:rPr>
        <w:fldChar w:fldCharType="begin">
          <w:ffData>
            <w:name w:val="Text10"/>
            <w:enabled/>
            <w:calcOnExit w:val="0"/>
            <w:textInput>
              <w:default w:val="[College / University]"/>
            </w:textInput>
          </w:ffData>
        </w:fldChar>
      </w:r>
      <w:bookmarkStart w:id="9" w:name="Text10"/>
      <w:r>
        <w:rPr>
          <w:rFonts w:ascii="Raleway" w:hAnsi="Raleway"/>
          <w:b/>
          <w:sz w:val="20"/>
          <w:szCs w:val="20"/>
        </w:rPr>
        <w:instrText xml:space="preserve"> FORMTEXT </w:instrText>
        <w:fldChar w:fldCharType="separate"/>
        <w:t>{{EDU_1_INSTITUTION}}</w:t>
        <w:fldChar w:fldCharType="end"/>
      </w:r>
      <w:bookmarkEnd w:id="9"/>
      <w:r>
        <w:rPr>
          <w:rFonts w:ascii="Raleway" w:hAnsi="Raleway"/>
          <w:b/>
          <w:sz w:val="20"/>
          <w:szCs w:val="20"/>
        </w:rPr>
        <w:t xml:space="preserve"> – </w:t>
        <w:fldChar w:fldCharType="begin">
          <w:ffData>
            <w:name w:val=""/>
            <w:enabled/>
            <w:calcOnExit w:val="0"/>
            <w:textInput>
              <w:default w:val="[City, ST]"/>
            </w:textInput>
          </w:ffData>
        </w:fldChar>
        <w:instrText xml:space="preserve"> FORMTEXT </w:instrText>
        <w:fldChar w:fldCharType="separate"/>
        <w:t>{{EDU_1_LOCATION}}</w:t>
        <w:fldChar w:fldCharType="end"/>
      </w:r>
    </w:p>
    <w:p w14:paraId="1054300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ab/>
        <w:tab/>
        <w:tab/>
        <w:tab/>
        <w:fldChar w:fldCharType="begin">
          <w:ffData>
            <w:name w:val=""/>
            <w:enabled/>
            <w:calcOnExit w:val="0"/>
            <w:textInput>
              <w:default w:val="Degree, Major / Area(s) of Study"/>
            </w:textInput>
          </w:ffData>
        </w:fldChar>
        <w:instrText xml:space="preserve"> FORMTEXT </w:instrText>
        <w:fldChar w:fldCharType="separate"/>
        <w:t>{{EDU_1_DEGREE}}</w:t>
        <w:fldChar w:fldCharType="end"/>
      </w:r>
    </w:p>
    <w:p w14:paraId="08C3034A" w14:textId="77777777" w:rsidR="00F74192" w:rsidRPr="00D12544" w:rsidRDefault="00F74192" w:rsidP="00B51B37">
      <w:pPr>
        <w:pStyle w:val="32PD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Bullet"/>
            </w:textInput>
          </w:ffData>
        </w:fldChar>
        <w:instrText xml:space="preserve"> FORMTEXT </w:instrText>
        <w:fldChar w:fldCharType="separate"/>
        <w:t>{{EDU_1_EXTRA}}</w:t>
        <w:fldChar w:fldCharType="end"/>
      </w:r>
    </w:p>
    <w:p w14:paraId="3C61EEB2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140F0114" w14:textId="386741AE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fldChar w:fldCharType="begin">
          <w:ffData>
            <w:name w:val="Text9"/>
            <w:enabled/>
            <w:calcOnExit w:val="0"/>
            <w:textInput>
              <w:default w:val="YYYY"/>
            </w:textInput>
          </w:ffData>
        </w:fldChar>
        <w:instrText xml:space="preserve"> FORMTEXT </w:instrText>
        <w:fldChar w:fldCharType="separate"/>
        <w:t>{{EDU_2_START}}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YYYY"/>
            </w:textInput>
          </w:ffData>
        </w:fldChar>
        <w:instrText xml:space="preserve"> FORMTEXT </w:instrText>
        <w:fldChar w:fldCharType="separate"/>
        <w:t>{{EDU_2_END}}</w:t>
        <w:fldChar w:fldCharType="end"/>
        <w:t>:</w:t>
        <w:tab/>
        <w:tab/>
      </w:r>
      <w:r>
        <w:rPr>
          <w:rFonts w:ascii="Raleway" w:hAnsi="Raleway"/>
          <w:b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[College / University]"/>
            </w:textInput>
          </w:ffData>
        </w:fldChar>
        <w:instrText xml:space="preserve"> FORMTEXT </w:instrText>
        <w:fldChar w:fldCharType="separate"/>
        <w:t>{{EDU_2_INSTITUTION}}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[City, ST]"/>
            </w:textInput>
          </w:ffData>
        </w:fldChar>
        <w:instrText xml:space="preserve"> FORMTEXT </w:instrText>
        <w:fldChar w:fldCharType="separate"/>
        <w:t>{{EDU_2_LOCATION}}</w:t>
        <w:fldChar w:fldCharType="end"/>
      </w:r>
    </w:p>
    <w:p w14:paraId="1EA90AA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ab/>
        <w:tab/>
        <w:tab/>
        <w:tab/>
        <w:fldChar w:fldCharType="begin">
          <w:ffData>
            <w:name w:val=""/>
            <w:enabled/>
            <w:calcOnExit w:val="0"/>
            <w:textInput>
              <w:default w:val="Degree, Major / Area(s) of Study"/>
            </w:textInput>
          </w:ffData>
        </w:fldChar>
        <w:instrText xml:space="preserve"> FORMTEXT </w:instrText>
        <w:fldChar w:fldCharType="separate"/>
        <w:t>{{EDU_2_DEGREE}}</w:t>
        <w:fldChar w:fldCharType="end"/>
      </w:r>
    </w:p>
    <w:p w14:paraId="560A467D" w14:textId="77777777" w:rsidR="00F74192" w:rsidRPr="00D12544" w:rsidRDefault="00F74192" w:rsidP="00FB0647">
      <w:pPr>
        <w:pStyle w:val="32PD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"/>
            </w:textInput>
          </w:ffData>
        </w:fldChar>
        <w:instrText xml:space="preserve"> FORMTEXT </w:instrText>
        <w:fldChar w:fldCharType="separate"/>
        <w:t>{{EDU_2_EXTRA}}</w:t>
        <w:fldChar w:fldCharType="end"/>
      </w:r>
    </w:p>
    <w:p w14:paraId="633F0E7D" w14:textId="77777777" w:rsidR="00FB0647" w:rsidRPr="00D12544" w:rsidRDefault="00FB0647" w:rsidP="00FB0647">
      <w:pPr>
        <w:pStyle w:val="30PD-BOD"/>
        <w:rPr>
          <w:rFonts w:ascii="Raleway" w:hAnsi="Raleway"/>
          <w:noProof w:val="0"/>
        </w:rPr>
      </w:pPr>
    </w:p>
    <w:p w14:paraId="051BAC87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11B665BA" w14:textId="77777777" w:rsidR="00B51B37" w:rsidRPr="00D12544" w:rsidRDefault="00B51B37" w:rsidP="00B51B37">
      <w:pPr>
        <w:pStyle w:val="SHText"/>
        <w:spacing w:after="280"/>
        <w:ind w:left="-270" w:right="-475"/>
        <w:rPr>
          <w:rFonts w:ascii="Raleway" w:hAnsi="Raleway"/>
          <w:b/>
          <w:bCs/>
          <w:spacing w:val="6"/>
        </w:rPr>
      </w:pPr>
      <w:r>
        <w:rPr>
          <w:rFonts w:ascii="Raleway" w:hAnsi="Raleway"/>
          <w:b/>
          <w:bCs/>
          <w:spacing w:val="6"/>
        </w:rPr>
        <w:t>Professional Qualifications</w:t>
      </w:r>
    </w:p>
    <w:p w14:paraId="1D694A44" w14:textId="77777777" w:rsidR="00B51B37" w:rsidRPr="00D12544" w:rsidRDefault="00B51B37" w:rsidP="00B51B37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Accreditations</w:t>
      </w:r>
      <w:r>
        <w:rPr>
          <w:rFonts w:ascii="Raleway" w:hAnsi="Raleway"/>
        </w:rPr>
        <w:tab/>
        <w:tab/>
      </w:r>
      <w:r>
        <w:rPr>
          <w:rStyle w:val="31PD-INDENTChar"/>
          <w:rFonts w:ascii="Raleway" w:hAnsi="Raleway"/>
          <w:noProof w:val="0"/>
        </w:rPr>
        <w:fldChar w:fldCharType="begin">
          <w:ffData>
            <w:name w:val="Text16"/>
            <w:enabled/>
            <w:calcOnExit w:val="0"/>
            <w:textInput>
              <w:default w:val="Qualification"/>
            </w:textInput>
          </w:ffData>
        </w:fldChar>
        <w:instrText xml:space="preserve"> FORMTEXT </w:instrText>
        <w:fldChar w:fldCharType="separate"/>
        <w:t>{{QUAL_1}}</w:t>
        <w:fldChar w:fldCharType="end"/>
      </w:r>
    </w:p>
    <w:p w14:paraId="6B52E74B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6802B38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5E06F0AA" w14:textId="77777777" w:rsidR="00F74192" w:rsidRPr="00D12544" w:rsidRDefault="00F74192" w:rsidP="00F74192">
      <w:pPr>
        <w:pStyle w:val="SHText"/>
        <w:ind w:left="-270"/>
        <w:rPr>
          <w:rFonts w:ascii="Raleway" w:hAnsi="Raleway"/>
          <w:b/>
          <w:bCs/>
          <w:sz w:val="20"/>
          <w:szCs w:val="20"/>
        </w:rPr>
      </w:pPr>
      <w:r>
        <w:rPr>
          <w:rFonts w:ascii="Raleway" w:hAnsi="Raleway"/>
          <w:bCs/>
        </w:rPr>
        <w:t>Technical Skills</w:t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Qualification"/>
            </w:textInput>
          </w:ffData>
        </w:fldChar>
        <w:instrText xml:space="preserve"> FORMTEXT </w:instrText>
        <w:fldChar w:fldCharType="separate"/>
        <w:t>{{TECH_SKILLS}}</w:t>
        <w:fldChar w:fldCharType="end"/>
      </w:r>
    </w:p>
    <w:p w14:paraId="4B4B841F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B18755A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45ABA3C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Affiliations</w:t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Role, Organization - City, ST (YYYY - YYYY)"/>
            </w:textInput>
          </w:ffData>
        </w:fldChar>
        <w:instrText xml:space="preserve"> FORMTEXT </w:instrText>
        <w:fldChar w:fldCharType="separate"/>
        <w:t>{{AFFILIATION_1}}</w:t>
        <w:fldChar w:fldCharType="end"/>
      </w:r>
    </w:p>
    <w:p w14:paraId="07A78703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0F3313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CB2F9FE" w14:textId="77777777" w:rsidR="00C238A1" w:rsidRPr="00D12544" w:rsidRDefault="00F74192" w:rsidP="00C238A1">
      <w:pPr>
        <w:pStyle w:val="SHText"/>
        <w:ind w:left="-270" w:right="-475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Media</w:t>
        <w:tab/>
      </w:r>
      <w:r>
        <w:rPr>
          <w:rFonts w:ascii="Raleway" w:hAnsi="Raleway"/>
          <w:sz w:val="20"/>
          <w:szCs w:val="20"/>
        </w:rPr>
        <w:tab/>
        <w:tab/>
        <w:fldChar w:fldCharType="begin">
          <w:ffData>
            <w:name w:val=""/>
            <w:enabled/>
            <w:calcOnExit w:val="0"/>
            <w:textInput>
              <w:default w:val="Featured Speaker, XYZ Event (Month YYYY)"/>
            </w:textInput>
          </w:ffData>
        </w:fldChar>
        <w:instrText xml:space="preserve"> FORMTEXT </w:instrText>
        <w:fldChar w:fldCharType="separate"/>
        <w:t>{{MEDIA_1}}</w:t>
        <w:fldChar w:fldCharType="end"/>
      </w:r>
    </w:p>
    <w:p w14:paraId="092D7346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FABEA6B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714CE83B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Publications</w:t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{{PUBLICATIONS}}</w:t>
        <w:fldChar w:fldCharType="end"/>
      </w:r>
    </w:p>
    <w:p w14:paraId="2E7605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00C5EE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4637C8E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Nationality</w:t>
      </w:r>
      <w:r>
        <w:rPr>
          <w:rFonts w:ascii="Raleway" w:hAnsi="Raleway"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{{NATIONALITY}}</w:t>
        <w:fldChar w:fldCharType="end"/>
      </w:r>
    </w:p>
    <w:p w14:paraId="37AE3585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3147FDC4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31DF28D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Languages</w:t>
      </w:r>
      <w:r>
        <w:rPr>
          <w:rFonts w:ascii="Raleway" w:hAnsi="Raleway"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{{LANGUAGES}}</w:t>
        <w:fldChar w:fldCharType="end"/>
        <w:tab/>
        <w:tab/>
        <w:fldChar w:fldCharType="begin">
          <w:ffData>
            <w:name w:val="Text14"/>
            <w:enabled/>
            <w:calcOnExit w:val="0"/>
            <w:textInput>
              <w:default w:val="Level  (Native / Bilingual, Fluent, Conversational, etc.)"/>
            </w:textInput>
          </w:ffData>
        </w:fldChar>
        <w:instrText xml:space="preserve"> FORMTEXT </w:instrText>
        <w:fldChar w:fldCharType="separate"/>
        <w:t>{{LANGUAGES_LEVEL}}</w:t>
        <w:fldChar w:fldCharType="end"/>
      </w:r>
    </w:p>
    <w:p w14:paraId="592F65E6" w14:textId="77777777" w:rsidR="00F74192" w:rsidRPr="00D12544" w:rsidRDefault="00F74192" w:rsidP="004A2D31">
      <w:pPr>
        <w:pStyle w:val="31PD-INDENT"/>
        <w:rPr>
          <w:rFonts w:ascii="Raleway" w:hAnsi="Raleway"/>
          <w:noProof w:val="0"/>
        </w:rPr>
      </w:pPr>
    </w:p>
    <w:p w14:paraId="0A650A9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1530044" w14:textId="77777777" w:rsidR="00FB0647" w:rsidRPr="00D12544" w:rsidRDefault="00FB0647" w:rsidP="00FB0647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Interests</w:t>
        <w:tab/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{{INTERESTS}}</w:t>
        <w:fldChar w:fldCharType="end"/>
      </w:r>
    </w:p>
    <w:bookmarkEnd w:id="2"/>
    <w:p w14:paraId="483E1542" w14:textId="77777777" w:rsidR="0094139E" w:rsidRPr="00D12544" w:rsidRDefault="0094139E" w:rsidP="00FB0647">
      <w:pPr>
        <w:pStyle w:val="30PD-BOD"/>
        <w:jc w:val="left"/>
        <w:rPr>
          <w:rFonts w:ascii="Raleway" w:hAnsi="Raleway"/>
        </w:rPr>
      </w:pPr>
    </w:p>
    <w:sectPr w:rsidR="0094139E" w:rsidRPr="00D12544" w:rsidSect="001E29B6">
      <w:pgSz w:w="11906" w:h="16838"/>
      <w:pgMar w:top="1440" w:right="1440" w:bottom="1560" w:left="1440" w:header="1008" w:footer="3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4D57C" w14:textId="77777777" w:rsidR="008366C2" w:rsidRPr="007B1D3B" w:rsidRDefault="008366C2">
      <w:pPr>
        <w:spacing w:after="0" w:line="240" w:lineRule="auto"/>
      </w:pPr>
      <w:r w:rsidRPr="007B1D3B">
        <w:separator/>
      </w:r>
    </w:p>
  </w:endnote>
  <w:endnote w:type="continuationSeparator" w:id="0">
    <w:p w14:paraId="269B0C73" w14:textId="77777777" w:rsidR="008366C2" w:rsidRPr="007B1D3B" w:rsidRDefault="008366C2">
      <w:pPr>
        <w:spacing w:after="0" w:line="240" w:lineRule="auto"/>
      </w:pPr>
      <w:r w:rsidRPr="007B1D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ITC Franklin Gothic Std Book">
    <w:altName w:val="Segoe Script"/>
    <w:charset w:val="00"/>
    <w:family w:val="auto"/>
    <w:pitch w:val="variable"/>
    <w:sig w:usb0="00000003" w:usb1="4000204A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57DB" w14:textId="77777777" w:rsidR="00904883" w:rsidRPr="007B1D3B" w:rsidRDefault="0017218E" w:rsidP="00CD0DE2">
    <w:pPr>
      <w:framePr w:h="187" w:hRule="exact" w:wrap="around" w:vAnchor="text" w:hAnchor="page" w:x="10902" w:y="1"/>
      <w:ind w:left="270" w:right="-804"/>
      <w:rPr>
        <w:rStyle w:val="PageNumber"/>
        <w:rFonts w:ascii="Arial Nova Light" w:hAnsi="Arial Nova Light"/>
        <w:bCs/>
        <w:color w:val="595959"/>
        <w:sz w:val="18"/>
        <w:szCs w:val="18"/>
      </w:rPr>
    </w:pP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begin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instrText xml:space="preserve">PAGE  </w:instrTex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separate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t>1</w: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end"/>
    </w:r>
  </w:p>
  <w:p w14:paraId="2E7835FD" w14:textId="58C9623C" w:rsidR="00904883" w:rsidRPr="007B1D3B" w:rsidRDefault="00EE5326" w:rsidP="00E33CD0">
    <w:pPr>
      <w:pStyle w:val="Footer"/>
      <w:ind w:left="-630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12A1593" wp14:editId="2654B572">
              <wp:simplePos x="0" y="0"/>
              <wp:positionH relativeFrom="margin">
                <wp:posOffset>-6985</wp:posOffset>
              </wp:positionH>
              <wp:positionV relativeFrom="paragraph">
                <wp:posOffset>-615950</wp:posOffset>
              </wp:positionV>
              <wp:extent cx="5738648" cy="1024759"/>
              <wp:effectExtent l="0" t="0" r="0" b="0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8648" cy="10247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578AC" w14:textId="77777777" w:rsidR="00B82C0D" w:rsidRPr="00B82C0D" w:rsidRDefault="00B82C0D" w:rsidP="00B82C0D">
                          <w:pPr>
                            <w:pStyle w:val="SHText"/>
                            <w:ind w:left="-567" w:right="-46"/>
                            <w:jc w:val="center"/>
                            <w:rPr>
                              <w:rFonts w:ascii="Raleway Medium" w:hAnsi="Raleway Medium"/>
                              <w:color w:val="2F5496" w:themeColor="accent1" w:themeShade="BF"/>
                              <w:sz w:val="20"/>
                              <w:szCs w:val="20"/>
                            </w:rPr>
                          </w:pPr>
                          <w:r w:rsidRPr="00B82C0D">
                            <w:rPr>
                              <w:rFonts w:ascii="Raleway Medium" w:hAnsi="Raleway Medium"/>
                              <w:i/>
                              <w:color w:val="2F5496" w:themeColor="accent1" w:themeShade="BF"/>
                              <w:sz w:val="20"/>
                              <w:szCs w:val="20"/>
                            </w:rPr>
                            <w:t>This profile is submitted in confidence and subject to Sheffield Haworth’s standard terms and conditions. A copy of these can be provided upon request.</w:t>
                          </w:r>
                        </w:p>
                        <w:p w14:paraId="1BA32E6F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E392AE5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22F7379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jc w:val="center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  <w:r w:rsidRPr="60A35DCD"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  <w:t>www.sheffieldhaworth.com</w:t>
                          </w:r>
                        </w:p>
                        <w:p w14:paraId="08DBEB69" w14:textId="13AE3D61" w:rsidR="00904883" w:rsidRPr="007B1D3B" w:rsidRDefault="00904883" w:rsidP="009B7835">
                          <w:pPr>
                            <w:jc w:val="center"/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A159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-.55pt;margin-top:-48.5pt;width:451.85pt;height:80.7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vbs53AEAAKIDAAAOAAAAZHJzL2Uyb0RvYy54bWysU8tu2zAQvBfoPxC815Jc5yVYDtIEKQqk DyDNB1AUKRGVuOyStuR+fZeU47jNreiF4JLU7MzsaH09DT3bKfQGbMWLRc6ZshIaY9uKP32/f3fJ mQ/CNqIHqyq+V55fb96+WY+uVEvooG8UMgKxvhxdxbsQXJllXnZqEH4BTlm61ICDCFRimzUoRkIf +myZ5+fZCNg4BKm8p9O7+ZJvEr7WSoavWnsVWF9x4hbSimmt45pt1qJsUbjOyAMN8Q8sBmEsNT1C 3Ykg2BbNK6jBSAQPOiwkDBlobaRKGkhNkf+l5rETTiUtZI53R5v8/4OVX3aP7huyMH2AiQaYRHj3 APKHZxZuO2FbdYMIY6dEQ42LaFk2Ol8ePo1W+9JHkHr8DA0NWWwDJKBJ4xBdIZ2M0GkA+6PpagpM 0uHZxfvL8xXFRNJdkS9XF2dXqYconz936MNHBQOLm4ojTTXBi92DD5GOKJ+fxG4W7k3fp8n29o8D ehhPEv3IeOYepnqi11FGDc2ehCDMQaFg06YD/MXZSCGpuP+5Fag46z9ZMuOqWK1iqk4LPC3q00JY SVAVD5zN29swJ3Hr0LQddZrtt3BDBmqTpL2wOvCmICTFh9DGpJ3W6dXLr7X5DQAA//8DAFBLAwQU AAYACAAAACEASyeiot4AAAAJAQAADwAAAGRycy9kb3ducmV2LnhtbEyPy07DMBBF90j8gzWV2LVO qpK0IU6FivgASiW2TuzGUe1xFDsP+vUMK1iNRnN059zyuDjLJj2EzqOAdJMA09h41WEr4PL5vt4D C1GiktajFvCtAxyrx4dSFsrP+KGnc2wZhWAopAATY19wHhqjnQwb32uk29UPTkZah5arQc4U7izf JknGneyQPhjZ65PRze08OgHNfXzbn7p6mu/5V14vxj5f0QrxtFpeX4BFvcQ/GH71SR0qcqr9iCow K2CdpkTSPOTUiYBDss2A1QKy3Q54VfL/DaofAAAA//8DAFBLAQItABQABgAIAAAAIQC2gziS/gAA AOEBAAATAAAAAAAAAAAAAAAAAAAAAABbQ29udGVudF9UeXBlc10ueG1sUEsBAi0AFAAGAAgAAAAh ADj9If/WAAAAlAEAAAsAAAAAAAAAAAAAAAAALwEAAF9yZWxzLy5yZWxzUEsBAi0AFAAGAAgAAAAh AEu9uzncAQAAogMAAA4AAAAAAAAAAAAAAAAALgIAAGRycy9lMm9Eb2MueG1sUEsBAi0AFAAGAAgA AAAhAEsnoqLeAAAACQEAAA8AAAAAAAAAAAAAAAAANgQAAGRycy9kb3ducmV2LnhtbFBLBQYAAAAA BAAEAPMAAABBBQAAAAA= " filled="f" stroked="f">
              <v:textbox inset=",7.2pt,,7.2pt">
                <w:txbxContent>
                  <w:p w14:paraId="1E7578AC" w14:textId="77777777" w:rsidR="00B82C0D" w:rsidRPr="00B82C0D" w:rsidRDefault="00B82C0D" w:rsidP="00B82C0D">
                    <w:pPr>
                      <w:pStyle w:val="SHText"/>
                      <w:ind w:left="-567" w:right="-46"/>
                      <w:jc w:val="center"/>
                      <w:rPr>
                        <w:rFonts w:ascii="Raleway Medium" w:hAnsi="Raleway Medium"/>
                        <w:color w:val="2F5496" w:themeColor="accent1" w:themeShade="BF"/>
                        <w:sz w:val="20"/>
                        <w:szCs w:val="20"/>
                      </w:rPr>
                    </w:pPr>
                    <w:r w:rsidRPr="00B82C0D">
                      <w:rPr>
                        <w:rFonts w:ascii="Raleway Medium" w:hAnsi="Raleway Medium"/>
                        <w:i/>
                        <w:color w:val="2F5496" w:themeColor="accent1" w:themeShade="BF"/>
                        <w:sz w:val="20"/>
                        <w:szCs w:val="20"/>
                      </w:rPr>
                      <w:t>This profile is submitted in confidence and subject to Sheffield Haworth’s standard terms and conditions. A copy of these can be provided upon request.</w:t>
                    </w:r>
                  </w:p>
                  <w:p w14:paraId="1BA32E6F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E392AE5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22F7379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jc w:val="center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  <w:r w:rsidRPr="60A35DCD"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  <w:t>www.sheffieldhaworth.com</w:t>
                    </w:r>
                  </w:p>
                  <w:p w14:paraId="08DBEB69" w14:textId="13AE3D61" w:rsidR="00904883" w:rsidRPr="007B1D3B" w:rsidRDefault="00904883" w:rsidP="009B7835">
                    <w:pPr>
                      <w:jc w:val="center"/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193C" w14:textId="77777777" w:rsidR="008366C2" w:rsidRPr="007B1D3B" w:rsidRDefault="008366C2">
      <w:pPr>
        <w:spacing w:after="0" w:line="240" w:lineRule="auto"/>
      </w:pPr>
      <w:r w:rsidRPr="007B1D3B">
        <w:separator/>
      </w:r>
    </w:p>
  </w:footnote>
  <w:footnote w:type="continuationSeparator" w:id="0">
    <w:p w14:paraId="04B90252" w14:textId="77777777" w:rsidR="008366C2" w:rsidRPr="007B1D3B" w:rsidRDefault="008366C2">
      <w:pPr>
        <w:spacing w:after="0" w:line="240" w:lineRule="auto"/>
      </w:pPr>
      <w:r w:rsidRPr="007B1D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46B9" w14:textId="2A45B15B" w:rsidR="00904883" w:rsidRPr="007B1D3B" w:rsidRDefault="00B82C0D" w:rsidP="009B7835">
    <w:pPr>
      <w:pStyle w:val="Header"/>
      <w:ind w:left="-567"/>
    </w:pPr>
    <w:r>
      <w:rPr>
        <w:noProof/>
      </w:rPr>
      <w:drawing>
        <wp:anchor distT="0" distB="0" distL="114300" distR="114300" simplePos="0" relativeHeight="251660294" behindDoc="1" locked="0" layoutInCell="1" allowOverlap="1" wp14:anchorId="05D2FFE8" wp14:editId="250B388E">
          <wp:simplePos x="0" y="0"/>
          <wp:positionH relativeFrom="page">
            <wp:posOffset>-1695449</wp:posOffset>
          </wp:positionH>
          <wp:positionV relativeFrom="paragraph">
            <wp:posOffset>-7209484</wp:posOffset>
          </wp:positionV>
          <wp:extent cx="15531042" cy="14559507"/>
          <wp:effectExtent l="2876550" t="0" r="275717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1042" cy="1455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42" behindDoc="0" locked="0" layoutInCell="1" allowOverlap="1" wp14:anchorId="77AD97A4" wp14:editId="6DA0B96A">
          <wp:simplePos x="0" y="0"/>
          <wp:positionH relativeFrom="margin">
            <wp:align>center</wp:align>
          </wp:positionH>
          <wp:positionV relativeFrom="paragraph">
            <wp:posOffset>-94965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8707" w14:textId="77777777" w:rsidR="00904883" w:rsidRPr="007B1D3B" w:rsidRDefault="0017218E" w:rsidP="009B7835">
    <w:pPr>
      <w:pStyle w:val="Header"/>
      <w:ind w:left="-567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485D31D0" wp14:editId="3A4CDFBD">
          <wp:extent cx="2867025" cy="504825"/>
          <wp:effectExtent l="0" t="0" r="0" b="0"/>
          <wp:docPr id="1418969250" name="Picture 1418969250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75F5" w14:textId="77777777" w:rsidR="00904883" w:rsidRPr="007B1D3B" w:rsidRDefault="009048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99DF" w14:textId="4BD75BEB" w:rsidR="00B82C0D" w:rsidRDefault="00B82C0D" w:rsidP="003F5390">
    <w:pPr>
      <w:pStyle w:val="SmallHeading"/>
      <w:ind w:right="-514"/>
      <w:jc w:val="right"/>
      <w:rPr>
        <w:sz w:val="29"/>
        <w:szCs w:val="29"/>
      </w:rPr>
    </w:pPr>
    <w:r>
      <w:rPr>
        <w:noProof/>
      </w:rPr>
      <w:drawing>
        <wp:anchor distT="0" distB="0" distL="114300" distR="114300" simplePos="0" relativeHeight="251664390" behindDoc="1" locked="0" layoutInCell="1" allowOverlap="1" wp14:anchorId="6B401B5E" wp14:editId="6D51C02B">
          <wp:simplePos x="0" y="0"/>
          <wp:positionH relativeFrom="page">
            <wp:posOffset>-1686143</wp:posOffset>
          </wp:positionH>
          <wp:positionV relativeFrom="paragraph">
            <wp:posOffset>-7401320</wp:posOffset>
          </wp:positionV>
          <wp:extent cx="15530830" cy="14559280"/>
          <wp:effectExtent l="2876550" t="0" r="2757170" b="0"/>
          <wp:wrapNone/>
          <wp:docPr id="1602962012" name="Picture 16029620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0830" cy="14559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14" behindDoc="0" locked="0" layoutInCell="1" allowOverlap="1" wp14:anchorId="2648CD27" wp14:editId="4E6021FA">
          <wp:simplePos x="0" y="0"/>
          <wp:positionH relativeFrom="margin">
            <wp:posOffset>1550035</wp:posOffset>
          </wp:positionH>
          <wp:positionV relativeFrom="paragraph">
            <wp:posOffset>-252839</wp:posOffset>
          </wp:positionV>
          <wp:extent cx="2548255" cy="438785"/>
          <wp:effectExtent l="0" t="0" r="4445" b="0"/>
          <wp:wrapNone/>
          <wp:docPr id="316885892" name="Picture 316885892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19C84E" w14:textId="77777777" w:rsidR="00B82C0D" w:rsidRDefault="00B82C0D" w:rsidP="003F5390">
    <w:pPr>
      <w:pStyle w:val="SmallHeading"/>
      <w:ind w:right="-514"/>
      <w:jc w:val="right"/>
      <w:rPr>
        <w:sz w:val="29"/>
        <w:szCs w:val="29"/>
      </w:rPr>
    </w:pPr>
  </w:p>
  <w:p w14:paraId="2BCB68A3" w14:textId="4860FD04" w:rsidR="00904883" w:rsidRPr="00046044" w:rsidRDefault="0017218E" w:rsidP="003F5390">
    <w:pPr>
      <w:pStyle w:val="SmallHeading"/>
      <w:ind w:right="-514"/>
      <w:jc w:val="right"/>
      <w:rPr>
        <w:rFonts w:ascii="Raleway" w:hAnsi="Raleway"/>
        <w:sz w:val="29"/>
        <w:szCs w:val="29"/>
      </w:rPr>
    </w:pPr>
    <w:r w:rsidRPr="00046044">
      <w:rPr>
        <w:rFonts w:ascii="Raleway" w:hAnsi="Raleway"/>
        <w:sz w:val="29"/>
        <w:szCs w:val="29"/>
      </w:rPr>
      <w:t>{{CANDIDATE_NAME}}</w:t>
    </w:r>
  </w:p>
  <w:p w14:paraId="3579F714" w14:textId="69B5B9CD" w:rsidR="00904883" w:rsidRPr="007B1D3B" w:rsidRDefault="00904883" w:rsidP="003010E5">
    <w:pPr>
      <w:pStyle w:val="Header"/>
      <w:ind w:left="-27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8AE7" w14:textId="77777777" w:rsidR="00904883" w:rsidRPr="007B1D3B" w:rsidRDefault="00904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C87"/>
    <w:multiLevelType w:val="hybridMultilevel"/>
    <w:tmpl w:val="FA44A8E0"/>
    <w:lvl w:ilvl="0" w:tplc="096E0314">
      <w:start w:val="1"/>
      <w:numFmt w:val="decimal"/>
      <w:pStyle w:val="24A"/>
      <w:lvlText w:val="%1."/>
      <w:lvlJc w:val="left"/>
      <w:pPr>
        <w:ind w:left="446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1" w15:restartNumberingAfterBreak="0">
    <w:nsid w:val="232746B4"/>
    <w:multiLevelType w:val="hybridMultilevel"/>
    <w:tmpl w:val="F95C0114"/>
    <w:lvl w:ilvl="0" w:tplc="99AC09CE">
      <w:start w:val="41"/>
      <w:numFmt w:val="bullet"/>
      <w:pStyle w:val="25A"/>
      <w:lvlText w:val="—"/>
      <w:lvlJc w:val="left"/>
      <w:pPr>
        <w:ind w:left="446" w:hanging="360"/>
      </w:pPr>
      <w:rPr>
        <w:rFonts w:ascii="Arial Nova Light" w:eastAsia="Calibri" w:hAnsi="Arial Nova Light" w:cs="Times New Roman" w:hint="default"/>
        <w:color w:val="00B0F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" w15:restartNumberingAfterBreak="0">
    <w:nsid w:val="3E7B3154"/>
    <w:multiLevelType w:val="hybridMultilevel"/>
    <w:tmpl w:val="8ECA65F2"/>
    <w:lvl w:ilvl="0" w:tplc="8A186304">
      <w:start w:val="1"/>
      <w:numFmt w:val="bullet"/>
      <w:pStyle w:val="12CV"/>
      <w:lvlText w:val=""/>
      <w:lvlJc w:val="left"/>
      <w:pPr>
        <w:ind w:left="144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04B59"/>
    <w:multiLevelType w:val="hybridMultilevel"/>
    <w:tmpl w:val="7166EC34"/>
    <w:lvl w:ilvl="0" w:tplc="4530B4F6">
      <w:start w:val="23"/>
      <w:numFmt w:val="bullet"/>
      <w:pStyle w:val="32PD"/>
      <w:lvlText w:val="―"/>
      <w:lvlJc w:val="left"/>
      <w:pPr>
        <w:ind w:left="3240" w:hanging="360"/>
      </w:pPr>
      <w:rPr>
        <w:rFonts w:ascii="Arial Nova Light" w:eastAsia="Calibri" w:hAnsi="Arial Nova Light" w:cs="Times New Roman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5CC82C9B"/>
    <w:multiLevelType w:val="hybridMultilevel"/>
    <w:tmpl w:val="580ACC4A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B302EFD8">
      <w:start w:val="1"/>
      <w:numFmt w:val="bullet"/>
      <w:pStyle w:val="22A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2" w:tplc="545CC8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610124D1"/>
    <w:multiLevelType w:val="hybridMultilevel"/>
    <w:tmpl w:val="C2745DF0"/>
    <w:lvl w:ilvl="0" w:tplc="42366370">
      <w:start w:val="1"/>
      <w:numFmt w:val="bullet"/>
      <w:pStyle w:val="2CV"/>
      <w:lvlText w:val=""/>
      <w:lvlJc w:val="left"/>
      <w:pPr>
        <w:ind w:left="81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752F602B"/>
    <w:multiLevelType w:val="hybridMultilevel"/>
    <w:tmpl w:val="3698F5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76D04A4C"/>
    <w:multiLevelType w:val="hybridMultilevel"/>
    <w:tmpl w:val="2730D14A"/>
    <w:lvl w:ilvl="0" w:tplc="A0CC5034">
      <w:start w:val="1"/>
      <w:numFmt w:val="bullet"/>
      <w:pStyle w:val="10CV"/>
      <w:lvlText w:val=""/>
      <w:lvlJc w:val="left"/>
      <w:pPr>
        <w:ind w:left="0" w:hanging="360"/>
      </w:pPr>
      <w:rPr>
        <w:rFonts w:ascii="Wingdings" w:hAnsi="Wingdings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B7755C5"/>
    <w:multiLevelType w:val="hybridMultilevel"/>
    <w:tmpl w:val="F3E677AE"/>
    <w:lvl w:ilvl="0" w:tplc="EB56086C">
      <w:start w:val="1"/>
      <w:numFmt w:val="bullet"/>
      <w:pStyle w:val="SHBullets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833032027">
    <w:abstractNumId w:val="7"/>
  </w:num>
  <w:num w:numId="2" w16cid:durableId="844827481">
    <w:abstractNumId w:val="4"/>
  </w:num>
  <w:num w:numId="3" w16cid:durableId="471990811">
    <w:abstractNumId w:val="3"/>
  </w:num>
  <w:num w:numId="4" w16cid:durableId="258106076">
    <w:abstractNumId w:val="5"/>
  </w:num>
  <w:num w:numId="5" w16cid:durableId="317925676">
    <w:abstractNumId w:val="2"/>
  </w:num>
  <w:num w:numId="6" w16cid:durableId="1321076464">
    <w:abstractNumId w:val="6"/>
  </w:num>
  <w:num w:numId="7" w16cid:durableId="1064332295">
    <w:abstractNumId w:val="0"/>
  </w:num>
  <w:num w:numId="8" w16cid:durableId="1816095806">
    <w:abstractNumId w:val="1"/>
  </w:num>
  <w:num w:numId="9" w16cid:durableId="498234444">
    <w:abstractNumId w:val="3"/>
    <w:lvlOverride w:ilvl="0">
      <w:startOverride w:val="23"/>
    </w:lvlOverride>
  </w:num>
  <w:num w:numId="10" w16cid:durableId="1351375002">
    <w:abstractNumId w:val="8"/>
  </w:num>
  <w:num w:numId="11" w16cid:durableId="832649376">
    <w:abstractNumId w:val="5"/>
  </w:num>
  <w:num w:numId="12" w16cid:durableId="20594428">
    <w:abstractNumId w:val="4"/>
  </w:num>
  <w:num w:numId="13" w16cid:durableId="1384479804">
    <w:abstractNumId w:val="4"/>
  </w:num>
  <w:num w:numId="14" w16cid:durableId="750204703">
    <w:abstractNumId w:val="4"/>
  </w:num>
  <w:num w:numId="15" w16cid:durableId="2108305114">
    <w:abstractNumId w:val="4"/>
  </w:num>
  <w:num w:numId="16" w16cid:durableId="313148799">
    <w:abstractNumId w:val="4"/>
  </w:num>
  <w:num w:numId="17" w16cid:durableId="2143691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4B"/>
    <w:rsid w:val="00003AC1"/>
    <w:rsid w:val="00035B65"/>
    <w:rsid w:val="00046044"/>
    <w:rsid w:val="00064C91"/>
    <w:rsid w:val="00080FEF"/>
    <w:rsid w:val="000A26AE"/>
    <w:rsid w:val="000C6BCE"/>
    <w:rsid w:val="00102494"/>
    <w:rsid w:val="001065F0"/>
    <w:rsid w:val="00106BB3"/>
    <w:rsid w:val="00135A31"/>
    <w:rsid w:val="0017218E"/>
    <w:rsid w:val="00174599"/>
    <w:rsid w:val="00190586"/>
    <w:rsid w:val="001A09A5"/>
    <w:rsid w:val="001B5CEC"/>
    <w:rsid w:val="001D1A7E"/>
    <w:rsid w:val="001E29B6"/>
    <w:rsid w:val="001F7481"/>
    <w:rsid w:val="00265619"/>
    <w:rsid w:val="00272D05"/>
    <w:rsid w:val="00277B21"/>
    <w:rsid w:val="002C3C63"/>
    <w:rsid w:val="002D0C95"/>
    <w:rsid w:val="002D433E"/>
    <w:rsid w:val="002E0761"/>
    <w:rsid w:val="002F23A1"/>
    <w:rsid w:val="00366EE8"/>
    <w:rsid w:val="003A024B"/>
    <w:rsid w:val="003A0368"/>
    <w:rsid w:val="003A20E3"/>
    <w:rsid w:val="003C3878"/>
    <w:rsid w:val="003D2684"/>
    <w:rsid w:val="003D40F9"/>
    <w:rsid w:val="003E0526"/>
    <w:rsid w:val="003F1325"/>
    <w:rsid w:val="003F69ED"/>
    <w:rsid w:val="00460082"/>
    <w:rsid w:val="00467953"/>
    <w:rsid w:val="00493636"/>
    <w:rsid w:val="004A2D31"/>
    <w:rsid w:val="004B3CD4"/>
    <w:rsid w:val="004E6D12"/>
    <w:rsid w:val="004F30CC"/>
    <w:rsid w:val="00520793"/>
    <w:rsid w:val="00524182"/>
    <w:rsid w:val="00534963"/>
    <w:rsid w:val="0054352B"/>
    <w:rsid w:val="00550C1F"/>
    <w:rsid w:val="00567FE8"/>
    <w:rsid w:val="00577790"/>
    <w:rsid w:val="005C79D7"/>
    <w:rsid w:val="005D06A4"/>
    <w:rsid w:val="005E2286"/>
    <w:rsid w:val="005F40E8"/>
    <w:rsid w:val="006215AB"/>
    <w:rsid w:val="00624A90"/>
    <w:rsid w:val="00656B3D"/>
    <w:rsid w:val="00685490"/>
    <w:rsid w:val="006B4BD7"/>
    <w:rsid w:val="006C0232"/>
    <w:rsid w:val="006C6CAC"/>
    <w:rsid w:val="006F56D9"/>
    <w:rsid w:val="00707690"/>
    <w:rsid w:val="00715DF0"/>
    <w:rsid w:val="007201C1"/>
    <w:rsid w:val="00741DF5"/>
    <w:rsid w:val="0074232A"/>
    <w:rsid w:val="0075046B"/>
    <w:rsid w:val="0078291D"/>
    <w:rsid w:val="00793279"/>
    <w:rsid w:val="007A4771"/>
    <w:rsid w:val="007B1D3B"/>
    <w:rsid w:val="007C6369"/>
    <w:rsid w:val="007D36AC"/>
    <w:rsid w:val="007E605A"/>
    <w:rsid w:val="007F4EE4"/>
    <w:rsid w:val="007F7F3D"/>
    <w:rsid w:val="00802CB1"/>
    <w:rsid w:val="00807D94"/>
    <w:rsid w:val="00813A9E"/>
    <w:rsid w:val="00814031"/>
    <w:rsid w:val="00832813"/>
    <w:rsid w:val="008366C2"/>
    <w:rsid w:val="00865C9E"/>
    <w:rsid w:val="00866F63"/>
    <w:rsid w:val="00873BF9"/>
    <w:rsid w:val="00876E0E"/>
    <w:rsid w:val="00897F1F"/>
    <w:rsid w:val="008C2F0C"/>
    <w:rsid w:val="008E6708"/>
    <w:rsid w:val="008E72D2"/>
    <w:rsid w:val="00904883"/>
    <w:rsid w:val="0094139E"/>
    <w:rsid w:val="00963A09"/>
    <w:rsid w:val="00981F6F"/>
    <w:rsid w:val="00986DF4"/>
    <w:rsid w:val="009A70FE"/>
    <w:rsid w:val="009B0473"/>
    <w:rsid w:val="009B2E96"/>
    <w:rsid w:val="009B5B52"/>
    <w:rsid w:val="009C0F64"/>
    <w:rsid w:val="009C2996"/>
    <w:rsid w:val="009D4ABB"/>
    <w:rsid w:val="009F5B0E"/>
    <w:rsid w:val="00A52295"/>
    <w:rsid w:val="00A765FA"/>
    <w:rsid w:val="00A771C1"/>
    <w:rsid w:val="00A9583C"/>
    <w:rsid w:val="00AA23FC"/>
    <w:rsid w:val="00AB7B93"/>
    <w:rsid w:val="00B40795"/>
    <w:rsid w:val="00B51B37"/>
    <w:rsid w:val="00B56591"/>
    <w:rsid w:val="00B56966"/>
    <w:rsid w:val="00B66337"/>
    <w:rsid w:val="00B82C0D"/>
    <w:rsid w:val="00B91BBE"/>
    <w:rsid w:val="00B972F5"/>
    <w:rsid w:val="00BA109A"/>
    <w:rsid w:val="00BA2152"/>
    <w:rsid w:val="00BA655A"/>
    <w:rsid w:val="00BC5ED7"/>
    <w:rsid w:val="00BD48D0"/>
    <w:rsid w:val="00C238A1"/>
    <w:rsid w:val="00C240CD"/>
    <w:rsid w:val="00C84BD0"/>
    <w:rsid w:val="00C95AF7"/>
    <w:rsid w:val="00CC6CD9"/>
    <w:rsid w:val="00CF2297"/>
    <w:rsid w:val="00D0257F"/>
    <w:rsid w:val="00D06552"/>
    <w:rsid w:val="00D114F1"/>
    <w:rsid w:val="00D12544"/>
    <w:rsid w:val="00D20C3A"/>
    <w:rsid w:val="00D33E4A"/>
    <w:rsid w:val="00D4430C"/>
    <w:rsid w:val="00DA168F"/>
    <w:rsid w:val="00DA305C"/>
    <w:rsid w:val="00DB50A1"/>
    <w:rsid w:val="00DB5EC0"/>
    <w:rsid w:val="00DE5888"/>
    <w:rsid w:val="00DF5D19"/>
    <w:rsid w:val="00E34AA3"/>
    <w:rsid w:val="00E457D3"/>
    <w:rsid w:val="00E509A2"/>
    <w:rsid w:val="00E875F3"/>
    <w:rsid w:val="00E900A2"/>
    <w:rsid w:val="00EC7D7D"/>
    <w:rsid w:val="00EE2CB8"/>
    <w:rsid w:val="00EE5326"/>
    <w:rsid w:val="00F04425"/>
    <w:rsid w:val="00F13DF8"/>
    <w:rsid w:val="00F678F8"/>
    <w:rsid w:val="00F7336A"/>
    <w:rsid w:val="00F74192"/>
    <w:rsid w:val="00F9437C"/>
    <w:rsid w:val="00FA6963"/>
    <w:rsid w:val="00FB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D33C0"/>
  <w15:chartTrackingRefBased/>
  <w15:docId w15:val="{E80826D5-DD98-41A8-97EE-1A8BB51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C0D"/>
    <w:rPr>
      <w:rFonts w:ascii="Raleway Medium" w:hAnsi="Raleway Medium"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A">
    <w:name w:val="2.0 A•"/>
    <w:basedOn w:val="22A"/>
    <w:qFormat/>
    <w:rsid w:val="003F1325"/>
    <w:pPr>
      <w:ind w:hanging="360"/>
    </w:pPr>
  </w:style>
  <w:style w:type="paragraph" w:styleId="Header">
    <w:name w:val="header"/>
    <w:basedOn w:val="Normal"/>
    <w:link w:val="Head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74192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74192"/>
    <w:rPr>
      <w:kern w:val="0"/>
      <w:lang w:val="en-GB"/>
      <w14:ligatures w14:val="none"/>
    </w:rPr>
  </w:style>
  <w:style w:type="paragraph" w:customStyle="1" w:styleId="42DOC-SPACER">
    <w:name w:val="4.2 DOC-SPACER"/>
    <w:basedOn w:val="Normal"/>
    <w:link w:val="42DOC-SPACER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42DOC-SPACERChar">
    <w:name w:val="4.2 DOC-SPACER Char"/>
    <w:link w:val="42DOC-SPACER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40DOC-HEADING">
    <w:name w:val="4.0 DOC-HEADING"/>
    <w:basedOn w:val="SmallHeading"/>
    <w:link w:val="40DOC-HEADINGChar"/>
    <w:qFormat/>
    <w:rsid w:val="00F74192"/>
    <w:pPr>
      <w:ind w:left="-274" w:right="-778"/>
    </w:pPr>
    <w:rPr>
      <w:noProof/>
      <w:sz w:val="36"/>
    </w:rPr>
  </w:style>
  <w:style w:type="paragraph" w:customStyle="1" w:styleId="SmallHeading">
    <w:name w:val="Small Heading"/>
    <w:basedOn w:val="42DOC-SPACER"/>
    <w:link w:val="SmallHeadingChar"/>
    <w:rsid w:val="00F74192"/>
    <w:pPr>
      <w:spacing w:line="276" w:lineRule="auto"/>
      <w:ind w:right="-784"/>
    </w:pPr>
    <w:rPr>
      <w:rFonts w:ascii="Georgia" w:hAnsi="Georgia"/>
      <w:color w:val="012249"/>
      <w:sz w:val="28"/>
      <w:szCs w:val="28"/>
      <w:lang w:bidi="en-US"/>
    </w:rPr>
  </w:style>
  <w:style w:type="character" w:customStyle="1" w:styleId="SmallHeadingChar">
    <w:name w:val="Small Heading Char"/>
    <w:link w:val="SmallHeading"/>
    <w:rsid w:val="00F74192"/>
    <w:rPr>
      <w:rFonts w:ascii="Georgia" w:eastAsia="Calibri" w:hAnsi="Georgia" w:cs="Times New Roman"/>
      <w:color w:val="012249"/>
      <w:kern w:val="0"/>
      <w:sz w:val="28"/>
      <w:szCs w:val="28"/>
      <w:lang w:eastAsia="en-GB" w:bidi="en-US"/>
      <w14:ligatures w14:val="none"/>
    </w:rPr>
  </w:style>
  <w:style w:type="character" w:customStyle="1" w:styleId="40DOC-HEADINGChar">
    <w:name w:val="4.0 DOC-HEADING Char"/>
    <w:link w:val="40DOC-HEADING"/>
    <w:rsid w:val="00F74192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character" w:styleId="PageNumber">
    <w:name w:val="page number"/>
    <w:basedOn w:val="DefaultParagraphFont"/>
    <w:semiHidden/>
    <w:rsid w:val="00F74192"/>
  </w:style>
  <w:style w:type="paragraph" w:customStyle="1" w:styleId="SHTextBold">
    <w:name w:val="SH Text (Bold)"/>
    <w:basedOn w:val="42DOC-SPACER"/>
    <w:link w:val="SHTextBoldChar"/>
    <w:rsid w:val="00F74192"/>
    <w:pPr>
      <w:tabs>
        <w:tab w:val="right" w:pos="9498"/>
      </w:tabs>
    </w:pPr>
    <w:rPr>
      <w:rFonts w:ascii="Arial Nova" w:hAnsi="Arial Nova"/>
    </w:rPr>
  </w:style>
  <w:style w:type="character" w:customStyle="1" w:styleId="SHTextBoldChar">
    <w:name w:val="SH Text (Bold) Char"/>
    <w:basedOn w:val="42DOC-SPACERChar"/>
    <w:link w:val="SHTextBold"/>
    <w:rsid w:val="00F74192"/>
    <w:rPr>
      <w:rFonts w:ascii="Arial Nova" w:eastAsia="Calibri" w:hAnsi="Arial Nova" w:cs="Times New Roman"/>
      <w:color w:val="595959"/>
      <w:kern w:val="0"/>
      <w:lang w:eastAsia="en-GB"/>
      <w14:ligatures w14:val="none"/>
    </w:rPr>
  </w:style>
  <w:style w:type="paragraph" w:customStyle="1" w:styleId="22A">
    <w:name w:val="2.2 A•"/>
    <w:basedOn w:val="Normal"/>
    <w:link w:val="22AChar"/>
    <w:qFormat/>
    <w:rsid w:val="003F1325"/>
    <w:pPr>
      <w:numPr>
        <w:ilvl w:val="1"/>
        <w:numId w:val="2"/>
      </w:numPr>
      <w:spacing w:after="0" w:line="240" w:lineRule="auto"/>
      <w:ind w:right="-475" w:hanging="288"/>
      <w:jc w:val="both"/>
    </w:pPr>
    <w:rPr>
      <w:rFonts w:ascii="Arial Nova Light" w:eastAsia="Calibri" w:hAnsi="Arial Nova Light" w:cs="Times New Roman"/>
      <w:noProof/>
      <w:color w:val="595959"/>
      <w:sz w:val="21"/>
      <w:szCs w:val="21"/>
      <w:lang w:val="en-US" w:eastAsia="en-GB" w:bidi="en-US"/>
    </w:rPr>
  </w:style>
  <w:style w:type="paragraph" w:customStyle="1" w:styleId="21A">
    <w:name w:val="2.1 A•"/>
    <w:basedOn w:val="20A"/>
    <w:autoRedefine/>
    <w:qFormat/>
    <w:rsid w:val="003F1325"/>
    <w:pPr>
      <w:ind w:left="360"/>
    </w:pPr>
  </w:style>
  <w:style w:type="character" w:styleId="SubtleReference">
    <w:name w:val="Subtle Reference"/>
    <w:basedOn w:val="DefaultParagraphFont"/>
    <w:uiPriority w:val="31"/>
    <w:rsid w:val="00F74192"/>
    <w:rPr>
      <w:smallCaps/>
      <w:color w:val="5A5A5A" w:themeColor="text1" w:themeTint="A5"/>
    </w:rPr>
  </w:style>
  <w:style w:type="paragraph" w:customStyle="1" w:styleId="10CV">
    <w:name w:val="1.0 CV"/>
    <w:basedOn w:val="Normal"/>
    <w:link w:val="10CVChar"/>
    <w:qFormat/>
    <w:rsid w:val="0094139E"/>
    <w:pPr>
      <w:numPr>
        <w:numId w:val="1"/>
      </w:numPr>
      <w:spacing w:after="0" w:line="240" w:lineRule="auto"/>
      <w:ind w:left="14" w:right="-475" w:hanging="288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paragraph" w:customStyle="1" w:styleId="11CV">
    <w:name w:val="1.1 CV"/>
    <w:basedOn w:val="10CV"/>
    <w:link w:val="11CVChar"/>
    <w:qFormat/>
    <w:rsid w:val="0094139E"/>
    <w:pPr>
      <w:numPr>
        <w:numId w:val="0"/>
      </w:numPr>
      <w:tabs>
        <w:tab w:val="num" w:pos="360"/>
      </w:tabs>
      <w:ind w:left="374" w:hanging="288"/>
    </w:pPr>
  </w:style>
  <w:style w:type="paragraph" w:customStyle="1" w:styleId="12CV">
    <w:name w:val="1.2 CV"/>
    <w:basedOn w:val="11CV"/>
    <w:link w:val="12CVChar"/>
    <w:qFormat/>
    <w:rsid w:val="00F74192"/>
    <w:pPr>
      <w:numPr>
        <w:numId w:val="5"/>
      </w:numPr>
      <w:tabs>
        <w:tab w:val="num" w:pos="360"/>
      </w:tabs>
      <w:ind w:left="810"/>
    </w:pPr>
  </w:style>
  <w:style w:type="character" w:customStyle="1" w:styleId="11CVChar">
    <w:name w:val="1.1 CV Char"/>
    <w:basedOn w:val="10CVChar"/>
    <w:link w:val="11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6CV-TITLE">
    <w:name w:val="1.6 CV-TITLE"/>
    <w:basedOn w:val="Normal"/>
    <w:link w:val="16CV-TITLEChar"/>
    <w:qFormat/>
    <w:rsid w:val="00F74192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character" w:customStyle="1" w:styleId="16CV-TITLEChar">
    <w:name w:val="1.6 CV-TITLE Char"/>
    <w:link w:val="16CV-TITLE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2CVChar">
    <w:name w:val="1.2 CV Char"/>
    <w:basedOn w:val="11CVChar"/>
    <w:link w:val="12CV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0CVChar">
    <w:name w:val="1.0 CV Char"/>
    <w:basedOn w:val="DefaultParagraphFont"/>
    <w:link w:val="10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5CV-COMPANY">
    <w:name w:val="1.5 CV-COMPANY"/>
    <w:basedOn w:val="Normal"/>
    <w:link w:val="15CV-COMPANYChar"/>
    <w:qFormat/>
    <w:rsid w:val="00F74192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val="en-US" w:eastAsia="en-GB"/>
    </w:rPr>
  </w:style>
  <w:style w:type="paragraph" w:customStyle="1" w:styleId="SHText">
    <w:name w:val="SH Text"/>
    <w:basedOn w:val="Normal"/>
    <w:link w:val="SHText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15CV-COMPANYChar">
    <w:name w:val="1.5 CV-COMPANY Char"/>
    <w:basedOn w:val="DefaultParagraphFont"/>
    <w:link w:val="15CV-COMPANY"/>
    <w:rsid w:val="00F74192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  <w:style w:type="character" w:customStyle="1" w:styleId="SHTextChar">
    <w:name w:val="SH Text Char"/>
    <w:link w:val="SHText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32PD">
    <w:name w:val="3.2 PD—"/>
    <w:basedOn w:val="SHText"/>
    <w:link w:val="32PDChar"/>
    <w:qFormat/>
    <w:rsid w:val="004A2D31"/>
    <w:pPr>
      <w:numPr>
        <w:numId w:val="3"/>
      </w:numPr>
      <w:ind w:left="2520"/>
    </w:pPr>
    <w:rPr>
      <w:noProof/>
      <w:sz w:val="20"/>
      <w:szCs w:val="20"/>
    </w:rPr>
  </w:style>
  <w:style w:type="paragraph" w:customStyle="1" w:styleId="27A-SUBHEAD">
    <w:name w:val="2.7 A-SUBHEAD"/>
    <w:basedOn w:val="Normal"/>
    <w:link w:val="27A-SUBHEADChar"/>
    <w:qFormat/>
    <w:rsid w:val="004A2D31"/>
    <w:pPr>
      <w:widowControl w:val="0"/>
      <w:autoSpaceDE w:val="0"/>
      <w:autoSpaceDN w:val="0"/>
      <w:spacing w:after="80" w:line="240" w:lineRule="auto"/>
      <w:ind w:left="-274" w:right="29"/>
    </w:pPr>
    <w:rPr>
      <w:rFonts w:ascii="Arial Nova" w:eastAsia="+mn-ea" w:hAnsi="Arial Nova" w:cs="+mn-cs"/>
      <w:b/>
      <w:bCs/>
      <w:color w:val="012249"/>
      <w:spacing w:val="4"/>
      <w:kern w:val="24"/>
      <w:lang w:val="en-US" w:bidi="en-US"/>
    </w:rPr>
  </w:style>
  <w:style w:type="character" w:customStyle="1" w:styleId="32PDChar">
    <w:name w:val="3.2 PD— Char"/>
    <w:basedOn w:val="SHTextChar"/>
    <w:link w:val="32P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character" w:customStyle="1" w:styleId="27A-SUBHEADChar">
    <w:name w:val="2.7 A-SUBHEAD Char"/>
    <w:basedOn w:val="DefaultParagraphFont"/>
    <w:link w:val="27A-SUBHEAD"/>
    <w:rsid w:val="004A2D31"/>
    <w:rPr>
      <w:rFonts w:ascii="Arial Nova" w:eastAsia="+mn-ea" w:hAnsi="Arial Nova" w:cs="+mn-cs"/>
      <w:b/>
      <w:bCs/>
      <w:color w:val="012249"/>
      <w:spacing w:val="4"/>
      <w:kern w:val="24"/>
      <w:lang w:bidi="en-US"/>
      <w14:ligatures w14:val="none"/>
    </w:rPr>
  </w:style>
  <w:style w:type="paragraph" w:customStyle="1" w:styleId="14CV-BODY">
    <w:name w:val="1.4 CV-BODY"/>
    <w:basedOn w:val="42DOC-SPACER"/>
    <w:link w:val="14CV-BODYChar"/>
    <w:qFormat/>
    <w:rsid w:val="0094139E"/>
    <w:pPr>
      <w:ind w:left="-270"/>
    </w:pPr>
    <w:rPr>
      <w:sz w:val="18"/>
      <w:szCs w:val="18"/>
    </w:rPr>
  </w:style>
  <w:style w:type="character" w:customStyle="1" w:styleId="14CV-BODYChar">
    <w:name w:val="1.4 CV-BODY Char"/>
    <w:basedOn w:val="42DOC-SPACERChar"/>
    <w:link w:val="14CV-BODY"/>
    <w:rsid w:val="0094139E"/>
    <w:rPr>
      <w:rFonts w:ascii="Arial Nova Light" w:eastAsia="Calibri" w:hAnsi="Arial Nova Light" w:cs="Times New Roman"/>
      <w:color w:val="595959"/>
      <w:kern w:val="0"/>
      <w:sz w:val="18"/>
      <w:szCs w:val="18"/>
      <w:lang w:eastAsia="en-GB"/>
      <w14:ligatures w14:val="none"/>
    </w:rPr>
  </w:style>
  <w:style w:type="paragraph" w:customStyle="1" w:styleId="31PD-BOD">
    <w:name w:val="3.1 PD-BOD"/>
    <w:basedOn w:val="14CV-BODY"/>
    <w:link w:val="31PD-BODChar"/>
    <w:rsid w:val="00C238A1"/>
    <w:rPr>
      <w:noProof/>
      <w:sz w:val="20"/>
      <w:szCs w:val="20"/>
    </w:rPr>
  </w:style>
  <w:style w:type="character" w:customStyle="1" w:styleId="31PD-BODChar">
    <w:name w:val="3.1 PD-BOD Char"/>
    <w:basedOn w:val="14CV-BODYChar"/>
    <w:link w:val="31PD-BOD"/>
    <w:rsid w:val="00C238A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31PD-INDENT">
    <w:name w:val="3.1 PD-INDENT"/>
    <w:basedOn w:val="SHText"/>
    <w:link w:val="31PD-INDENTChar"/>
    <w:qFormat/>
    <w:rsid w:val="004A2D31"/>
    <w:pPr>
      <w:ind w:left="2160"/>
    </w:pPr>
    <w:rPr>
      <w:noProof/>
      <w:sz w:val="20"/>
      <w:szCs w:val="20"/>
    </w:rPr>
  </w:style>
  <w:style w:type="character" w:customStyle="1" w:styleId="31PD-INDENTChar">
    <w:name w:val="3.1 PD-INDENT Char"/>
    <w:basedOn w:val="SHTextChar"/>
    <w:link w:val="31PD-INDENT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13CV">
    <w:name w:val="1.3 CV"/>
    <w:basedOn w:val="12CV"/>
    <w:link w:val="13CVChar"/>
    <w:qFormat/>
    <w:rsid w:val="0094139E"/>
    <w:pPr>
      <w:ind w:left="1080" w:hanging="288"/>
    </w:pPr>
  </w:style>
  <w:style w:type="character" w:customStyle="1" w:styleId="13CVChar">
    <w:name w:val="1.3 CV Char"/>
    <w:basedOn w:val="12CVChar"/>
    <w:link w:val="13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6A-BOD">
    <w:name w:val="2.6 A-BOD"/>
    <w:basedOn w:val="SHTextBold"/>
    <w:link w:val="26A-BODChar"/>
    <w:qFormat/>
    <w:rsid w:val="00567FE8"/>
    <w:pPr>
      <w:spacing w:line="260" w:lineRule="exact"/>
      <w:ind w:left="-274" w:right="-475"/>
    </w:pPr>
    <w:rPr>
      <w:rFonts w:ascii="Arial Nova Light" w:hAnsi="Arial Nova Light"/>
      <w:noProof/>
      <w:sz w:val="21"/>
      <w:szCs w:val="21"/>
      <w:lang w:bidi="en-US"/>
    </w:rPr>
  </w:style>
  <w:style w:type="character" w:customStyle="1" w:styleId="26A-BODChar">
    <w:name w:val="2.6 A-BOD Char"/>
    <w:basedOn w:val="SHTextBoldChar"/>
    <w:link w:val="26A-BOD"/>
    <w:rsid w:val="00567FE8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30PD-BOD">
    <w:name w:val="3.0 PD-BOD"/>
    <w:basedOn w:val="16CV-TITLE"/>
    <w:link w:val="30PD-BODChar"/>
    <w:qFormat/>
    <w:rsid w:val="004A2D31"/>
  </w:style>
  <w:style w:type="character" w:customStyle="1" w:styleId="30PD-BODChar">
    <w:name w:val="3.0 PD-BOD Char"/>
    <w:basedOn w:val="16CV-TITLEChar"/>
    <w:link w:val="30PD-BO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3A">
    <w:name w:val="2.3 A•"/>
    <w:basedOn w:val="22A"/>
    <w:link w:val="23AChar"/>
    <w:qFormat/>
    <w:rsid w:val="00190586"/>
    <w:pPr>
      <w:ind w:left="1080"/>
    </w:pPr>
  </w:style>
  <w:style w:type="character" w:customStyle="1" w:styleId="22AChar">
    <w:name w:val="2.2 A• Char"/>
    <w:basedOn w:val="DefaultParagraphFont"/>
    <w:link w:val="22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character" w:customStyle="1" w:styleId="23AChar">
    <w:name w:val="2.3 A• Char"/>
    <w:basedOn w:val="22AChar"/>
    <w:link w:val="23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paragraph" w:customStyle="1" w:styleId="24A">
    <w:name w:val="2.4 A###"/>
    <w:basedOn w:val="26A-BOD"/>
    <w:link w:val="24AChar"/>
    <w:qFormat/>
    <w:rsid w:val="002C3C63"/>
    <w:pPr>
      <w:numPr>
        <w:numId w:val="7"/>
      </w:numPr>
    </w:pPr>
  </w:style>
  <w:style w:type="character" w:customStyle="1" w:styleId="24AChar">
    <w:name w:val="2.4 A### Char"/>
    <w:basedOn w:val="26A-BODChar"/>
    <w:link w:val="24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25A">
    <w:name w:val="2.5 A—"/>
    <w:basedOn w:val="26A-BOD"/>
    <w:link w:val="25AChar"/>
    <w:qFormat/>
    <w:rsid w:val="002C3C63"/>
    <w:pPr>
      <w:numPr>
        <w:numId w:val="8"/>
      </w:numPr>
      <w:ind w:left="374" w:hanging="288"/>
    </w:pPr>
  </w:style>
  <w:style w:type="character" w:customStyle="1" w:styleId="25AChar">
    <w:name w:val="2.5 A— Char"/>
    <w:basedOn w:val="26A-BODChar"/>
    <w:link w:val="25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41DOC-CLIENTJOB">
    <w:name w:val="4.1 DOC- CLIENT/JOB"/>
    <w:basedOn w:val="SmallHeading"/>
    <w:link w:val="41DOC-CLIENTJOBChar"/>
    <w:qFormat/>
    <w:rsid w:val="00524182"/>
    <w:pPr>
      <w:spacing w:after="120"/>
      <w:ind w:left="-270" w:right="-778"/>
    </w:pPr>
    <w:rPr>
      <w:sz w:val="29"/>
      <w:szCs w:val="29"/>
    </w:rPr>
  </w:style>
  <w:style w:type="character" w:customStyle="1" w:styleId="41DOC-CLIENTJOBChar">
    <w:name w:val="4.1 DOC- CLIENT/JOB Char"/>
    <w:basedOn w:val="SmallHeadingChar"/>
    <w:link w:val="41DOC-CLIENTJOB"/>
    <w:rsid w:val="00524182"/>
    <w:rPr>
      <w:rFonts w:ascii="Georgia" w:eastAsia="Calibri" w:hAnsi="Georgia" w:cs="Times New Roman"/>
      <w:color w:val="012249"/>
      <w:kern w:val="0"/>
      <w:sz w:val="29"/>
      <w:szCs w:val="29"/>
      <w:lang w:eastAsia="en-GB" w:bidi="en-US"/>
      <w14:ligatures w14:val="none"/>
    </w:rPr>
  </w:style>
  <w:style w:type="paragraph" w:customStyle="1" w:styleId="SHBullets">
    <w:name w:val="SH Bullets"/>
    <w:basedOn w:val="Normal"/>
    <w:rsid w:val="00EE5326"/>
    <w:pPr>
      <w:numPr>
        <w:numId w:val="10"/>
      </w:numPr>
      <w:spacing w:after="0" w:line="240" w:lineRule="auto"/>
      <w:ind w:right="-472"/>
      <w:jc w:val="both"/>
    </w:pPr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Heading">
    <w:name w:val="SH Heading"/>
    <w:basedOn w:val="SmallHeading"/>
    <w:link w:val="SHHeadingChar"/>
    <w:qFormat/>
    <w:rsid w:val="00EE5326"/>
    <w:pPr>
      <w:ind w:left="-274" w:right="-778"/>
    </w:pPr>
    <w:rPr>
      <w:noProof/>
      <w:sz w:val="36"/>
    </w:rPr>
  </w:style>
  <w:style w:type="character" w:customStyle="1" w:styleId="SHHeadingChar">
    <w:name w:val="SH Heading Char"/>
    <w:link w:val="SHHeading"/>
    <w:rsid w:val="00EE5326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paragraph" w:customStyle="1" w:styleId="1CV">
    <w:name w:val="1 CV"/>
    <w:basedOn w:val="Normal"/>
    <w:link w:val="1CVChar"/>
    <w:qFormat/>
    <w:rsid w:val="00D20C3A"/>
    <w:pPr>
      <w:spacing w:after="0" w:line="240" w:lineRule="auto"/>
      <w:ind w:left="90" w:right="-472" w:hanging="360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paragraph" w:customStyle="1" w:styleId="2CV">
    <w:name w:val="2 CV"/>
    <w:basedOn w:val="1CV"/>
    <w:link w:val="2CVChar"/>
    <w:qFormat/>
    <w:rsid w:val="001E29B6"/>
    <w:pPr>
      <w:numPr>
        <w:numId w:val="4"/>
      </w:numPr>
    </w:pPr>
  </w:style>
  <w:style w:type="paragraph" w:customStyle="1" w:styleId="3CV">
    <w:name w:val="3 CV"/>
    <w:basedOn w:val="2CV"/>
    <w:link w:val="3CVChar"/>
    <w:qFormat/>
    <w:rsid w:val="00D20C3A"/>
  </w:style>
  <w:style w:type="character" w:customStyle="1" w:styleId="2CVChar">
    <w:name w:val="2 CV Char"/>
    <w:basedOn w:val="1CVChar"/>
    <w:link w:val="2CV"/>
    <w:rsid w:val="001E29B6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JOBTITLE">
    <w:name w:val="JOB TITLE"/>
    <w:basedOn w:val="Normal"/>
    <w:link w:val="JOBTITLEChar"/>
    <w:qFormat/>
    <w:rsid w:val="00D20C3A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character" w:customStyle="1" w:styleId="JOBTITLEChar">
    <w:name w:val="JOB TITLE Char"/>
    <w:link w:val="JOBTITLE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3CVChar">
    <w:name w:val="3 CV Char"/>
    <w:basedOn w:val="2CVChar"/>
    <w:link w:val="3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CVChar">
    <w:name w:val="1 CV Char"/>
    <w:basedOn w:val="DefaultParagraphFont"/>
    <w:link w:val="1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COMPANYTITLE">
    <w:name w:val="COMPANY TITLE"/>
    <w:basedOn w:val="Normal"/>
    <w:link w:val="COMPANYTITLEChar"/>
    <w:qFormat/>
    <w:rsid w:val="00D20C3A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eastAsia="en-GB"/>
    </w:rPr>
  </w:style>
  <w:style w:type="character" w:customStyle="1" w:styleId="COMPANYTITLEChar">
    <w:name w:val="COMPANY TITLE Char"/>
    <w:basedOn w:val="DefaultParagraphFont"/>
    <w:link w:val="COMPANYTITLE"/>
    <w:rsid w:val="00D20C3A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3.emf"/></Relationships>
</file>

<file path=word/_rels/header4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https://sheffieldhaworthlimited.sharepoint.com/prtc/Asset%20Management/SH%20USA/Admin/CV%20&amp;%20Assessment%20Templates%20(2024)%20(GENERIC)/CV%20&amp;%20Assessment%20Template%20-%20Generic%20(no%20Scorecard)%20-%20202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3A95BB45A1943AAE590E5142CE3F5" ma:contentTypeVersion="23" ma:contentTypeDescription="Create a new document." ma:contentTypeScope="" ma:versionID="d48639c435e92db2ae0c5523832ef200">
  <xsd:schema xmlns:xsd="http://www.w3.org/2001/XMLSchema" xmlns:xs="http://www.w3.org/2001/XMLSchema" xmlns:p="http://schemas.microsoft.com/office/2006/metadata/properties" xmlns:ns2="8fe6d124-157e-4db3-accf-90154e53f67d" xmlns:ns3="73926186-4678-4be0-9959-e45b63b3b802" targetNamespace="http://schemas.microsoft.com/office/2006/metadata/properties" ma:root="true" ma:fieldsID="d7d563db477a324b4802383da70580ec" ns2:_="" ns3:_="">
    <xsd:import namespace="8fe6d124-157e-4db3-accf-90154e53f67d"/>
    <xsd:import namespace="73926186-4678-4be0-9959-e45b63b3b80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26186-4678-4be0-9959-e45b63b3b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73926186-4678-4be0-9959-e45b63b3b80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F1A19-CF3B-453B-90DD-8DB6098673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DEEE11-79A6-4574-8641-1A9991B5F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73926186-4678-4be0-9959-e45b63b3b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E54A23-4D67-4EFB-8AAD-5B381D58AD88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73926186-4678-4be0-9959-e45b63b3b802"/>
  </ds:schemaRefs>
</ds:datastoreItem>
</file>

<file path=customXml/itemProps4.xml><?xml version="1.0" encoding="utf-8"?>
<ds:datastoreItem xmlns:ds="http://schemas.openxmlformats.org/officeDocument/2006/customXml" ds:itemID="{2CBC664D-C033-46E0-837E-5F0B5433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CV%20&amp;%20Assessment%20Template%20-%20Generic%20(no%20Scorecard)%20-%202024</Template>
  <TotalTime>6</TotalTime>
  <Pages>4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Fischer</dc:creator>
  <cp:keywords/>
  <dc:description/>
  <cp:lastModifiedBy>Amber Shamim</cp:lastModifiedBy>
  <cp:revision>9</cp:revision>
  <cp:lastPrinted>2024-03-16T01:25:00Z</cp:lastPrinted>
  <dcterms:created xsi:type="dcterms:W3CDTF">2026-05-15T04:44:00Z</dcterms:created>
  <dcterms:modified xsi:type="dcterms:W3CDTF">2026-05-21T15:58:00Z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0x0101008F53A95BB45A1943AAE590E5142CE3F5</vt:lpwstr>
  </property>
  <property fmtid="{D5CDD505-2E9C-101B-9397-08002B2CF9AE}" pid="3" name="MediaServiceImageTags">
    <vt:lpwstr/>
  </property>
</Properties>
</file>