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47FE14FD" w14:textId="7E43FE78" w:rsidR="002F515C" w:rsidRPr="00345D2F" w:rsidRDefault="0019368A" w:rsidP="00BA4197"><w:pPr><w:pStyle w:val="SHCVText"/><w:tabs><w:tab w:val="clear" w:pos="9498"/><w:tab w:val="right" w:pos="9720"/></w:tabs><w:ind w:left="0" w:right="26"/><w:rPr><w:rFonts w:ascii="Raleway Medium" w:hAnsi="Raleway Medium"/><w:color w:val="222229"/></w:rPr></w:pPr><w:r><w:rPr><w:noProof/></w:rPr><w:drawing><wp:anchor distT="0" distB="0" distL="114300" distR="114300" simplePos="0" relativeHeight="251659264" behindDoc="1" locked="0" layoutInCell="1" allowOverlap="1" wp14:anchorId="2C864E6C" wp14:editId="1A513831"><wp:simplePos x="0" y="0"/><wp:positionH relativeFrom="page"><wp:posOffset>-1576705</wp:posOffset></wp:positionH><wp:positionV relativeFrom="paragraph"><wp:posOffset>-8047990</wp:posOffset></wp:positionV><wp:extent cx="15294782" cy="14991744"/><wp:effectExtent l="2095500" t="0" r="2974340" b="0"/><wp:wrapNone/><wp:docPr id="65" name="Picture 6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65" name="Picture 65"/><pic:cNvPicPr/></pic:nvPicPr><pic:blipFill><a:blip r:embed="rId11"><a:alphaModFix amt="11000"/><a:extLst><a:ext uri="{28A0092B-C50C-407E-A947-70E740481C1C}"><a14:useLocalDpi xmlns:a14="http://schemas.microsoft.com/office/drawing/2010/main" val="0"/></a:ext></a:extLst></a:blip><a:stretch><a:fillRect/></a:stretch></pic:blipFill><pic:spPr><a:xfrm rot="19219161"><a:off x="0" y="0"/><a:ext cx="15294782" cy="14991744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w:p w14:paraId="209C8E59" w14:textId="77777777" w:rsidR="00571066" w:rsidRPr="00345D2F" w:rsidRDefault="00571066" w:rsidP="00BA4197"><w:pPr><w:pStyle w:val="SHCVText"/><w:tabs><w:tab w:val="clear" w:pos="9498"/><w:tab w:val="right" w:pos="9720"/></w:tabs><w:ind w:left="0" w:right="26"/><w:rPr><w:rFonts w:ascii="Raleway Medium" w:hAnsi="Raleway Medium"/><w:color w:val="222229"/></w:rPr><w:sectPr w:rsidR="00571066" w:rsidRPr="00345D2F" w:rsidSect="00870AAE"><w:headerReference w:type="default" r:id="rId12"/><w:footerReference w:type="default" r:id="rId13"/><w:headerReference w:type="first" r:id="rId14"/><w:footerReference w:type="first" r:id="rId15"/><w:type w:val="continuous"/><w:pgSz w:w="11906" w:h="16838"/><w:pgMar w:top="1728" w:right="1080" w:bottom="1440" w:left="1080" w:header="706" w:footer="389" w:gutter="0"/><w:pgNumType w:start="1"/><w:cols w:space="708"/><w:titlePg/><w:docGrid w:linePitch="360"/></w:sectPr></w:pPr></w:p><w:p w14:paraId="7F811E74" w14:textId="77777777" w:rsidR="00B53A9B" w:rsidRDefault="00B53A9B" w:rsidP="00B53A9B"><w:pPr><w:pStyle w:val="SHCVText"/><w:tabs><w:tab w:val="clear" w:pos="9498"/><w:tab w:val="right" w:pos="9720"/></w:tabs><w:ind w:left="0" w:right="26"/><w:rPr><w:rFonts w:ascii="Raleway Medium" w:hAnsi="Raleway Medium"/><w:color w:val="222229"/></w:rPr></w:pPr></w:p><w:p w14:paraId="177A43A0" w14:textId="522177D8" w:rsidR="00B53A9B" w:rsidRPr="00BF6509" w:rsidRDefault="0019368A" w:rsidP="0019368A"><w:pPr><w:tabs><w:tab w:val="center" w:pos="4860"/><w:tab w:val="left" w:pos="8620"/></w:tabs><w:spacing w:after="0" w:line="240" w:lineRule="auto"/><w:ind w:right="26"/><w:rPr><w:rFonts w:ascii="Raleway Medium" w:eastAsia="Calibri" w:hAnsi="Raleway Medium" w:cs="Times New Roman"/><w:color w:val="012249"/><w:lang w:eastAsia="en-GB"/></w:rPr></w:pPr><w:r><w:rPr><w:rFonts w:ascii="Raleway Medium" w:eastAsia="Calibri" w:hAnsi="Raleway Medium" w:cs="Times New Roman"/><w:color w:val="012249"/><w:sz w:val="36"/><w:szCs w:val="36"/><w:lang w:eastAsia="en-GB"/></w:rPr><w:tab/></w:r><w:r w:rsidR="00B53A9B" w:rsidRPr="00BF6509"><w:rPr><w:rFonts w:ascii="Raleway Medium" w:eastAsia="Calibri" w:hAnsi="Raleway Medium" w:cs="Times New Roman"/><w:color w:val="012249"/><w:sz w:val="36"/><w:szCs w:val="36"/><w:lang w:eastAsia="en-GB"/></w:rPr></w:r><w:r w:rsidR="00B53A9B" w:rsidRPr="00BF6509"><w:rPr><w:rFonts w:ascii="Raleway Medium" w:eastAsia="Calibri" w:hAnsi="Raleway Medium" w:cs="Times New Roman"/><w:color w:val="012249"/><w:sz w:val="36"/><w:szCs w:val="36"/><w:lang w:eastAsia="en-GB"/></w:rPr></w:r><w:r w:rsidR="00B53A9B" w:rsidRPr="00BF6509"><w:rPr><w:rFonts w:ascii="Raleway Medium" w:eastAsia="Calibri" w:hAnsi="Raleway Medium" w:cs="Times New Roman"/><w:color w:val="012249"/><w:sz w:val="36"/><w:szCs w:val="36"/><w:lang w:eastAsia="en-GB"/></w:rPr></w:r><w:r w:rsidR="00B53A9B" w:rsidRPr="00BF6509"><w:rPr><w:rFonts w:ascii="Raleway Medium" w:eastAsia="Calibri" w:hAnsi="Raleway Medium" w:cs="Times New Roman"/><w:color w:val="012249"/><w:sz w:val="36"/><w:szCs w:val="36"/><w:lang w:eastAsia="en-GB"/></w:rPr></w:r><w:r w:rsidR="00B53A9B" w:rsidRPr="00BF6509"><w:rPr><w:rFonts w:ascii="Raleway Medium" w:eastAsia="Calibri" w:hAnsi="Raleway Medium" w:cs="Times New Roman"/><w:noProof/><w:color w:val="012249"/><w:sz w:val="36"/><w:szCs w:val="36"/><w:lang w:eastAsia="en-GB"/></w:rPr><w:t>{{CANDIDATE_NAME}}</w:t></w:r><w:r w:rsidR="00B53A9B" w:rsidRPr="00BF6509"><w:rPr><w:rFonts w:ascii="Raleway Medium" w:eastAsia="Calibri" w:hAnsi="Raleway Medium" w:cs="Times New Roman"/><w:color w:val="012249"/><w:sz w:val="36"/><w:szCs w:val="36"/><w:lang w:eastAsia="en-GB"/></w:rPr></w:r><w:r><w:rPr><w:rFonts w:ascii="Raleway Medium" w:eastAsia="Calibri" w:hAnsi="Raleway Medium" w:cs="Times New Roman"/><w:color w:val="012249"/><w:sz w:val="36"/><w:szCs w:val="36"/><w:lang w:eastAsia="en-GB"/></w:rPr><w:tab/></w:r></w:p><w:p w14:paraId="488111CA" w14:textId="77777777" w:rsidR="00B53A9B" w:rsidRDefault="00B53A9B" w:rsidP="00B53A9B"><w:pPr><w:spacing w:after="0" w:line="240" w:lineRule="auto"/><w:rPr><w:rFonts w:ascii="Raleway Medium" w:eastAsia="Calibri" w:hAnsi="Raleway Medium" w:cs="Times New Roman"/><w:color w:val="222229"/><w:lang w:eastAsia="en-GB"/></w:rPr></w:pPr></w:p><w:p w14:paraId="1A9442DC" w14:textId="68FF843D" w:rsidR="00B53A9B" w:rsidRDefault="0019368A" w:rsidP="0019368A"><w:pPr><w:tabs><w:tab w:val="left" w:pos="8300"/></w:tabs><w:spacing w:after="0" w:line="240" w:lineRule="auto"/><w:rPr><w:rFonts w:ascii="Raleway Medium" w:eastAsia="Calibri" w:hAnsi="Raleway Medium" w:cs="Times New Roman"/><w:color w:val="222229"/><w:lang w:eastAsia="en-GB"/></w:rPr></w:pPr><w:r><w:rPr><w:rFonts w:ascii="Raleway Medium" w:eastAsia="Calibri" w:hAnsi="Raleway Medium" w:cs="Times New Roman"/><w:color w:val="222229"/><w:lang w:eastAsia="en-GB"/></w:rPr><w:tab/></w:r></w:p><w:p w14:paraId="44D5A88B" w14:textId="77777777" w:rsidR="00B53A9B" w:rsidRPr="00BF6509" w:rsidRDefault="00B53A9B" w:rsidP="00B53A9B"><w:pPr><w:spacing w:after="0" w:line="240" w:lineRule="auto"/><w:ind w:right="26"/><w:jc w:val="both"/><w:rPr><w:rFonts w:ascii="Raleway Medium" w:eastAsia="Calibri" w:hAnsi="Raleway Medium" w:cs="Times New Roman"/><w:color w:val="012249"/><w:sz w:val="32"/><w:szCs w:val="32"/><w:lang w:eastAsia="en-GB"/></w:rPr></w:pPr><w:r w:rsidRPr="00BF6509"><w:rPr><w:rFonts w:ascii="Raleway Medium" w:eastAsia="Calibri" w:hAnsi="Raleway Medium" w:cs="Times New Roman"/><w:color w:val="012249"/><w:sz w:val="32"/><w:szCs w:val="32"/><w:lang w:eastAsia="en-GB"/></w:rPr><w:t>Business Experience</w:t></w:r></w:p><w:p w14:paraId="53AFC64B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w:bookmarkStart w:id="1" w:name="_Hlk503460627"/><w:bookmarkStart w:id="2" w:name="_Hlk15660880"/><w:bookmarkStart w:id="3" w:name="_Hlk15660818"/></w:p><w:p w14:paraId="1957175F" w14:textId="73DC122B" w:rsidR="00B53A9B" w:rsidRPr="00AE50FE" w:rsidRDefault="00B53A9B" w:rsidP="00B53A9B"><w:pPr></w:r><w:r w:rsidRPr="00AE50FE"><w:rPr><w:rFonts w:ascii="Raleway Medium" w:eastAsia="Calibri" w:hAnsi="Raleway Medium" w:cs="Times New Roman"/><w:b/><w:color w:val="222229"/><w:lang w:eastAsia="en-GB"/></w:rPr></w:r><w:r w:rsidRPr="00AE50FE"><w:rPr><w:rFonts w:ascii="Raleway Medium" w:eastAsia="Calibri" w:hAnsi="Raleway Medium" w:cs="Times New Roman"/><w:b/><w:color w:val="222229"/><w:lang w:eastAsia="en-GB"/></w:rPr><w:tab/></w:r><w:r w:rsidRPr="00AE50FE"><w:rPr><w:rFonts w:ascii="Raleway Medium" w:eastAsia="Calibri" w:hAnsi="Raleway Medium" w:cs="Times New Roman"/><w:b/><w:color w:val="222229"/><w:lang w:eastAsia="en-GB"/></w:rPr></w:r><w:r w:rsidRPr="00AE50FE"><w:rPr><w:rFonts w:ascii="Raleway Medium" w:eastAsia="Calibri" w:hAnsi="Raleway Medium" w:cs="Times New Roman"/><w:b/><w:color w:val="222229"/><w:lang w:eastAsia="en-GB"/></w:rPr></w:r><w:r w:rsidRPr="00AE50FE"><w:rPr><w:rFonts w:ascii="Raleway Medium" w:eastAsia="Calibri" w:hAnsi="Raleway Medium" w:cs="Times New Roman"/><w:b/><w:color w:val="222229"/><w:lang w:eastAsia="en-GB"/></w:rPr></w:r><w:r w:rsidRPr="00AE50FE"><w:rPr><w:rFonts w:ascii="Raleway Medium" w:eastAsia="Calibri" w:hAnsi="Raleway Medium" w:cs="Times New Roman"/><w:b/><w:color w:val="222229"/><w:lang w:eastAsia="en-GB"/></w:rPr></w:r><w:r w:rsidRPr="00AE50FE"><w:rPr><w:rFonts w:ascii="Raleway Medium" w:eastAsia="Calibri" w:hAnsi="Raleway Medium" w:cs="Times New Roman"/><w:b/><w:noProof/><w:color w:val="222229"/><w:lang w:eastAsia="en-GB"/></w:rPr></w:r><w:r w:rsidRPr="00AE50FE"><w:rPr><w:rFonts w:ascii="Raleway Medium" w:eastAsia="Calibri" w:hAnsi="Raleway Medium" w:cs="Times New Roman"/><w:b/><w:color w:val="222229"/><w:lang w:eastAsia="en-GB"/></w:rPr></w:r><w:r w:rsidRPr="00AE50FE"><w:rPr><w:rFonts w:ascii="Raleway Medium" w:eastAsia="Calibri" w:hAnsi="Raleway Medium" w:cs="Times New Roman"/><w:b/><w:color w:val="222229"/><w:lang w:eastAsia="en-GB"/></w:rPr></w:r><w:bookmarkStart w:id="4" w:name="_Hlk497749494"/><w:r w:rsidRPr="00AE50FE"><w:rPr><w:rFonts w:ascii="Raleway Medium" w:eastAsia="Calibri" w:hAnsi="Raleway Medium" w:cs="Times New Roman"/><w:b/><w:color w:val="222229"/><w:lang w:eastAsia="en-GB"/></w:rPr></w:r><w:r w:rsidRPr="00AE50FE"><w:rPr><w:rFonts w:ascii="Raleway Medium" w:eastAsia="Calibri" w:hAnsi="Raleway Medium" w:cs="Times New Roman"/><w:b/><w:color w:val="222229"/><w:lang w:eastAsia="en-GB"/></w:rPr></w:r></w:p><w:p w14:paraId="548E61DF" w14:textId="5F2B8E7F" w:rsidR="00B53A9B" w:rsidRPr="00100DBF" w:rsidRDefault="00B53A9B" w:rsidP="00B53A9B"><w:pPr><w:pStyle w:val="SHHeading"/><w:tabs><w:tab w:val="left" w:pos="4374"/></w:tabs><w:spacing w:line="240" w:lineRule="auto"/><w:ind w:left="0" w:right="26"/><w:rPr><w:rFonts w:ascii="Raleway Medium" w:hAnsi="Raleway Medium"/><w:sz w:val="32"/></w:rPr></w:pPr><w:r w:rsidRPr="00100DBF"><w:rPr><w:rFonts w:ascii="Raleway Medium" w:hAnsi="Raleway Medium"/><w:sz w:val="32"/></w:rPr><w:t>Personal Details</w:t></w:r></w:p><w:p w14:paraId="754D8598" w14:textId="77777777" w:rsidR="00B53A9B" w:rsidRPr="00AE50FE" w:rsidRDefault="00B53A9B" w:rsidP="00B53A9B"><w:pPr><w:pStyle w:val="SHText"/><w:ind w:left="0" w:right="26"/><w:rPr><w:rFonts w:ascii="Raleway Medium" w:hAnsi="Raleway Medium"/><w:color w:val="222229"/></w:rPr></w:pPr></w:p><w:p w14:paraId="3A0B1367" w14:textId="1409A64A" w:rsidR="00B53A9B" w:rsidRPr="00AE50FE" w:rsidRDefault="00B53A9B" w:rsidP="00B53A9B"><w:pPr><w:pStyle w:val="SHText"/><w:tabs><w:tab w:val="center" w:pos="4860"/></w:tabs><w:ind w:left="0" w:right="26"/><w:rPr><w:rFonts w:ascii="Raleway Medium" w:hAnsi="Raleway Medium"/><w:b/><w:color w:val="222229"/></w:rPr></w:pPr><w:r w:rsidRPr="00AE50FE"><w:rPr><w:rFonts w:ascii="Raleway Medium" w:hAnsi="Raleway Medium"/><w:b/><w:color w:val="222229"/></w:rPr><w:t>Education</w:t></w:r></w:p><w:p w14:paraId="55F42192" w14:textId="21534EFB" w:rsidR="00B53A9B" w:rsidRPr="00AE50FE" w:rsidRDefault="00B53A9B" w:rsidP="00B53A9B"><w:pPr><w:tabs><w:tab w:val="left" w:pos="3872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/w:p><w:p w14:paraId="11B8BF00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>{{EDU_1_INSTITUTION}}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ab/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{{EDU_1_START}}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 xml:space="preserve"> – 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{{EDU_1_END}}</w:t></w:r><w:r w:rsidRPr="00AE50FE"><w:rPr><w:rFonts w:ascii="Raleway Medium" w:eastAsia="Calibri" w:hAnsi="Raleway Medium" w:cs="Times New Roman"/><w:color w:val="222229"/><w:lang w:eastAsia="en-GB"/></w:rPr></w:r></w:p><w:p w14:paraId="7784181F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{{EDU_1_DETAILS}}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ab/></w:r></w:p><w:p w14:paraId="219E5526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/w:p><w:p w14:paraId="52355E42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>{{EDU_2_INSTITUTION}}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ab/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{{EDU_2_START}}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 xml:space="preserve"> – 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{{EDU_2_END}}</w:t></w:r><w:r w:rsidRPr="00AE50FE"><w:rPr><w:rFonts w:ascii="Raleway Medium" w:eastAsia="Calibri" w:hAnsi="Raleway Medium" w:cs="Times New Roman"/><w:color w:val="222229"/><w:lang w:eastAsia="en-GB"/></w:rPr></w:r></w:p><w:p w14:paraId="646DE071" w14:textId="77777777" w:rsidR="00B53A9B" w:rsidRPr="00AE50FE" w:rsidRDefault="00B53A9B" w:rsidP="00B53A9B"><w:pPr><w:pStyle w:val="SHCVText"/><w:tabs><w:tab w:val="clear" w:pos="9498"/><w:tab w:val="right" w:pos="9720"/></w:tabs><w:ind w:left="0" w:right="26"/><w:rPr><w:rFonts w:ascii="Raleway Medium" w:hAnsi="Raleway Medium"/><w:color w:val="222229"/></w:rPr></w:pP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noProof/><w:color w:val="222229"/></w:rPr><w:t>{{EDU_2_DETAILS}}</w:t></w:r><w:r w:rsidRPr="00AE50FE"><w:rPr><w:rFonts w:ascii="Raleway Medium" w:hAnsi="Raleway Medium"/><w:color w:val="222229"/></w:rPr></w:r></w:p><w:p w14:paraId="6648406A" w14:textId="77777777" w:rsidR="00B53A9B" w:rsidRPr="00AE50FE" w:rsidRDefault="00B53A9B" w:rsidP="00B53A9B"><w:pPr><w:pStyle w:val="SHCVText"/><w:tabs><w:tab w:val="clear" w:pos="9498"/><w:tab w:val="right" w:pos="9720"/></w:tabs><w:ind w:left="0" w:right="26"/><w:rPr><w:rFonts w:ascii="Raleway Medium" w:hAnsi="Raleway Medium"/><w:color w:val="222229"/></w:rPr></w:pPr></w:p><w:p w14:paraId="7CDC1BE3" w14:textId="77777777" w:rsidR="00B53A9B" w:rsidRPr="00AE50FE" w:rsidRDefault="00B53A9B" w:rsidP="00B53A9B"><w:pPr><w:pStyle w:val="SHCVText"/><w:tabs><w:tab w:val="clear" w:pos="9498"/><w:tab w:val="right" w:pos="9720"/></w:tabs><w:ind w:left="0" w:right="26"/><w:rPr><w:rFonts w:ascii="Raleway Medium" w:hAnsi="Raleway Medium"/><w:b/><w:bCs/><w:color w:val="222229"/></w:rPr></w:pPr><w:r w:rsidRPr="00AE50FE"><w:rPr><w:rFonts w:ascii="Raleway Medium" w:hAnsi="Raleway Medium"/><w:b/><w:bCs/><w:color w:val="222229"/></w:rPr><w:t>Professional Qualifications</w:t></w:r></w:p><w:p w14:paraId="2326DD8F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/w:p><w:p w14:paraId="250E87CC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>{{QUAL_1_NAME}}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ab/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{{QUAL_1_START}}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 xml:space="preserve"> – 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{{QUAL_1_END}}</w:t></w:r><w:r w:rsidRPr="00AE50FE"><w:rPr><w:rFonts w:ascii="Raleway Medium" w:eastAsia="Calibri" w:hAnsi="Raleway Medium" w:cs="Times New Roman"/><w:color w:val="222229"/><w:lang w:eastAsia="en-GB"/></w:rPr></w:r></w:p><w:p w14:paraId="397C7693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{{QUAL_1_DETAILS}}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ab/></w:r></w:p><w:p w14:paraId="76DDBA98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/w:p><w:p w14:paraId="334C4737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>{{QUAL_2_NAME}}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ab/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{{QUAL_2_START}}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 xml:space="preserve"> – 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{{QUAL_2_END}}</w:t></w:r><w:r w:rsidRPr="00AE50FE"><w:rPr><w:rFonts w:ascii="Raleway Medium" w:eastAsia="Calibri" w:hAnsi="Raleway Medium" w:cs="Times New Roman"/><w:color w:val="222229"/><w:lang w:eastAsia="en-GB"/></w:rPr></w:r></w:p><w:p w14:paraId="1054D556" w14:textId="77777777" w:rsidR="00B53A9B" w:rsidRPr="00AE50FE" w:rsidRDefault="00B53A9B" w:rsidP="00B53A9B"><w:pPr><w:tabs><w:tab w:val="right" w:pos="9720"/></w:tabs><w:spacing w:after="0" w:line="240" w:lineRule="auto"/><w:ind w:right="26"/><w:jc w:val="both"/><w:rPr><w:rFonts w:ascii="Raleway Medium" w:eastAsia="Calibri" w:hAnsi="Raleway Medium" w:cs="Times New Roman"/><w:color w:val="222229"/><w:lang w:eastAsia="en-GB"/></w:rPr></w:pP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noProof/><w:color w:val="222229"/><w:lang w:eastAsia="en-GB"/></w:rPr><w:t>{{QUAL_2_DETAILS}}</w:t></w:r><w:r w:rsidRPr="00AE50FE"><w:rPr><w:rFonts w:ascii="Raleway Medium" w:eastAsia="Calibri" w:hAnsi="Raleway Medium" w:cs="Times New Roman"/><w:color w:val="222229"/><w:lang w:eastAsia="en-GB"/></w:rPr></w:r><w:r w:rsidRPr="00AE50FE"><w:rPr><w:rFonts w:ascii="Raleway Medium" w:eastAsia="Calibri" w:hAnsi="Raleway Medium" w:cs="Times New Roman"/><w:color w:val="222229"/><w:lang w:eastAsia="en-GB"/></w:rPr><w:tab/></w:r></w:p><w:p w14:paraId="2188FB3E" w14:textId="77777777" w:rsidR="00B53A9B" w:rsidRPr="00AE50FE" w:rsidRDefault="00B53A9B" w:rsidP="00B53A9B"><w:pPr><w:pStyle w:val="SHText"/><w:ind w:left="0" w:right="26"/><w:rPr><w:rFonts w:ascii="Raleway Medium" w:hAnsi="Raleway Medium"/><w:color w:val="222229"/></w:rPr></w:pPr></w:p><w:p w14:paraId="1F1B3971" w14:textId="77777777" w:rsidR="00B53A9B" w:rsidRPr="00AE50FE" w:rsidRDefault="00B53A9B" w:rsidP="00B53A9B"><w:pPr><w:pStyle w:val="SHText"/><w:ind w:left="0" w:right="26"/><w:rPr><w:rFonts w:ascii="Raleway Medium" w:hAnsi="Raleway Medium"/><w:color w:val="222229"/></w:rPr></w:pPr><w:r w:rsidRPr="00AE50FE"><w:rPr><w:rFonts w:ascii="Raleway Medium" w:hAnsi="Raleway Medium"/><w:b/><w:color w:val="222229"/></w:rPr><w:t>Nationality</w:t></w:r><w:r w:rsidRPr="00AE50FE"><w:rPr><w:rFonts w:ascii="Raleway Medium" w:hAnsi="Raleway Medium"/><w:color w:val="222229"/></w:rPr><w:tab/></w:r><w:r w:rsidRPr="00AE50FE"><w:rPr><w:rFonts w:ascii="Raleway Medium" w:hAnsi="Raleway Medium"/><w:color w:val="222229"/></w:rPr><w:tab/></w:r><w:r w:rsidRPr="00AE50FE"><w:rPr><w:rFonts w:ascii="Raleway Medium" w:hAnsi="Raleway Medium"/><w:color w:val="222229"/></w:rPr><w:tab/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noProof/><w:color w:val="222229"/></w:rPr><w:t>{{NATIONALITY}}</w:t></w:r><w:r w:rsidRPr="00AE50FE"><w:rPr><w:rFonts w:ascii="Raleway Medium" w:hAnsi="Raleway Medium"/><w:color w:val="222229"/></w:rPr></w:r><w:r w:rsidRPr="00AE50FE"><w:rPr><w:rFonts w:ascii="Raleway Medium" w:hAnsi="Raleway Medium"/><w:color w:val="222229"/></w:rPr><w:t xml:space="preserve"> </w:t></w:r></w:p><w:p w14:paraId="72775533" w14:textId="77777777" w:rsidR="00B53A9B" w:rsidRPr="00AE50FE" w:rsidRDefault="00B53A9B" w:rsidP="00B53A9B"><w:pPr><w:pStyle w:val="SHText"/><w:ind w:left="0" w:right="26"/><w:rPr><w:rFonts w:ascii="Raleway Medium" w:hAnsi="Raleway Medium"/><w:color w:val="222229"/></w:rPr></w:pPr></w:p><w:p w14:paraId="670C8BB9" w14:textId="77777777" w:rsidR="00B53A9B" w:rsidRPr="00AE50FE" w:rsidRDefault="00B53A9B" w:rsidP="00B53A9B"><w:pPr><w:pStyle w:val="SHText"/><w:ind w:left="0" w:right="26"/><w:rPr><w:rFonts w:ascii="Raleway Medium" w:hAnsi="Raleway Medium"/><w:color w:val="222229"/></w:rPr></w:pPr><w:r w:rsidRPr="00AE50FE"><w:rPr><w:rFonts w:ascii="Raleway Medium" w:hAnsi="Raleway Medium"/><w:b/><w:color w:val="222229"/></w:rPr><w:t>Languages</w:t></w:r><w:r w:rsidRPr="00AE50FE"><w:rPr><w:rFonts w:ascii="Raleway Medium" w:hAnsi="Raleway Medium"/><w:color w:val="222229"/></w:rPr><w:tab/></w:r><w:r w:rsidRPr="00AE50FE"><w:rPr><w:rFonts w:ascii="Raleway Medium" w:hAnsi="Raleway Medium"/><w:color w:val="222229"/></w:rPr><w:tab/></w:r><w:r w:rsidRPr="00AE50FE"><w:rPr><w:rFonts w:ascii="Raleway Medium" w:hAnsi="Raleway Medium"/><w:color w:val="222229"/></w:rPr><w:tab/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noProof/><w:color w:val="222229"/></w:rPr><w:t>{{LANGUAGES}}</w:t></w:r><w:r w:rsidRPr="00AE50FE"><w:rPr><w:rFonts w:ascii="Raleway Medium" w:hAnsi="Raleway Medium"/><w:color w:val="222229"/></w:rPr></w:r><w:r w:rsidRPr="00AE50FE"><w:rPr><w:rFonts w:ascii="Raleway Medium" w:hAnsi="Raleway Medium"/><w:color w:val="222229"/></w:rPr><w:tab/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noProof/><w:color w:val="222229"/></w:rPr><w:t>{{LANGUAGES_LEVEL}}</w:t></w:r><w:r w:rsidRPr="00AE50FE"><w:rPr><w:rFonts w:ascii="Raleway Medium" w:hAnsi="Raleway Medium"/><w:color w:val="222229"/></w:rPr></w:r></w:p><w:p w14:paraId="67591E55" w14:textId="77777777" w:rsidR="00B53A9B" w:rsidRPr="00AE50FE" w:rsidRDefault="00B53A9B" w:rsidP="00B53A9B"><w:pPr><w:pStyle w:val="SHText"/><w:ind w:left="0" w:right="26"/><w:rPr><w:rFonts w:ascii="Raleway Medium" w:hAnsi="Raleway Medium"/><w:color w:val="222229"/></w:rPr></w:pPr></w:p><w:p w14:paraId="60ED92D2" w14:textId="77777777" w:rsidR="00B53A9B" w:rsidRPr="00AE50FE" w:rsidRDefault="00B53A9B" w:rsidP="00B53A9B"><w:pPr><w:pStyle w:val="SHText"/><w:ind w:left="0" w:right="26"/><w:rPr><w:rFonts w:ascii="Raleway Medium" w:hAnsi="Raleway Medium"/><w:color w:val="222229"/></w:rPr></w:pPr><w:r w:rsidRPr="00AE50FE"><w:rPr><w:rFonts w:ascii="Raleway Medium" w:hAnsi="Raleway Medium"/><w:b/><w:color w:val="222229"/></w:rPr><w:t>Interests</w:t></w:r><w:r w:rsidRPr="00AE50FE"><w:rPr><w:rFonts w:ascii="Raleway Medium" w:hAnsi="Raleway Medium"/><w:color w:val="222229"/></w:rPr><w:tab/></w:r><w:r w:rsidRPr="00AE50FE"><w:rPr><w:rFonts w:ascii="Raleway Medium" w:hAnsi="Raleway Medium"/><w:color w:val="222229"/></w:rPr><w:tab/></w:r><w:r w:rsidRPr="00AE50FE"><w:rPr><w:rFonts w:ascii="Raleway Medium" w:hAnsi="Raleway Medium"/><w:color w:val="222229"/></w:rPr><w:tab/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color w:val="222229"/></w:rPr></w:r><w:r w:rsidRPr="00AE50FE"><w:rPr><w:rFonts w:ascii="Raleway Medium" w:hAnsi="Raleway Medium"/><w:noProof/><w:color w:val="222229"/></w:rPr><w:t>{{INTERESTS}}</w:t></w:r><w:r w:rsidRPr="00AE50FE"><w:rPr><w:rFonts w:ascii="Raleway Medium" w:hAnsi="Raleway Medium"/><w:color w:val="222229"/></w:rPr></w:r><w:r w:rsidRPr="00AE50FE"><w:rPr><w:rFonts w:ascii="Raleway Medium" w:hAnsi="Raleway Medium"/><w:color w:val="222229"/></w:rPr><w:t xml:space="preserve"> </w:t></w:r></w:p><w:p w14:paraId="15266A5E" w14:textId="32E7C60E" w:rsidR="00B53A9B" w:rsidRDefault="00B53A9B" w:rsidP="00B53A9B"><w:pPr><w:spacing w:after="0" w:line="240" w:lineRule="auto"/><w:ind w:right="26"/><w:rPr><w:rFonts w:ascii="Raleway Medium" w:eastAsia="Calibri" w:hAnsi="Raleway Medium" w:cs="Times New Roman"/><w:color w:val="222229"/><w:lang w:eastAsia="en-GB"/></w:rPr></w:pPr></w:p><w:p w14:paraId="3A4AE258" w14:textId="21645FF3" w:rsidR="00470CB6" w:rsidRPr="00345D2F" w:rsidRDefault="00470CB6" w:rsidP="007F7D50"><w:pPr><w:spacing w:after="0" w:line="240" w:lineRule="auto"/><w:ind w:right="26"/><w:rPr><w:rFonts w:ascii="Raleway Medium" w:eastAsia="Calibri" w:hAnsi="Raleway Medium" w:cs="Times New Roman"/><w:color w:val="222229"/><w:lang w:eastAsia="en-GB"/></w:rPr></w:pPr></w:p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1844C" w14:textId="77777777" w:rsidR="005218F8" w:rsidRDefault="005218F8" w:rsidP="00F653B3">
      <w:pPr>
        <w:spacing w:after="0" w:line="240" w:lineRule="auto"/>
      </w:pPr>
      <w:r>
        <w:separator/>
      </w:r>
    </w:p>
  </w:endnote>
  <w:endnote w:type="continuationSeparator" w:id="0">
    <w:p w14:paraId="451B5D3E" w14:textId="77777777" w:rsidR="005218F8" w:rsidRDefault="005218F8" w:rsidP="00F65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 Medium">
    <w:altName w:val="Raleway Medium"/>
    <w:charset w:val="00"/>
    <w:family w:val="auto"/>
    <w:pitch w:val="variable"/>
    <w:sig w:usb0="A00002FF" w:usb1="5000205B" w:usb2="00000000" w:usb3="00000000" w:csb0="00000197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502757245"/>
  <w:p w14:paraId="7720B106" w14:textId="3C1E1763" w:rsidR="00710141" w:rsidRPr="00225236" w:rsidRDefault="00710141" w:rsidP="00BC1177">
    <w:pPr>
      <w:framePr w:h="188" w:hRule="exact" w:wrap="around" w:vAnchor="text" w:hAnchor="page" w:x="10390" w:y="7"/>
      <w:ind w:left="270" w:right="-804"/>
      <w:rPr>
        <w:rStyle w:val="PageNumber"/>
        <w:rFonts w:ascii="Raleway Medium" w:hAnsi="Raleway Medium"/>
        <w:b/>
        <w:color w:val="595959"/>
        <w:sz w:val="18"/>
        <w:szCs w:val="18"/>
      </w:rPr>
    </w:pPr>
    <w:r w:rsidRPr="00225236">
      <w:rPr>
        <w:rStyle w:val="PageNumber"/>
        <w:rFonts w:ascii="Raleway Medium" w:hAnsi="Raleway Medium"/>
        <w:b/>
        <w:color w:val="595959"/>
        <w:sz w:val="18"/>
        <w:szCs w:val="18"/>
      </w:rPr>
      <w:fldChar w:fldCharType="begin"/>
    </w:r>
    <w:r w:rsidRPr="00225236">
      <w:rPr>
        <w:rStyle w:val="PageNumber"/>
        <w:rFonts w:ascii="Raleway Medium" w:hAnsi="Raleway Medium"/>
        <w:b/>
        <w:color w:val="595959"/>
        <w:sz w:val="18"/>
        <w:szCs w:val="18"/>
      </w:rPr>
      <w:instrText xml:space="preserve">PAGE  </w:instrText>
    </w:r>
    <w:r w:rsidRPr="00225236">
      <w:rPr>
        <w:rStyle w:val="PageNumber"/>
        <w:rFonts w:ascii="Raleway Medium" w:hAnsi="Raleway Medium"/>
        <w:b/>
        <w:color w:val="595959"/>
        <w:sz w:val="18"/>
        <w:szCs w:val="18"/>
      </w:rPr>
      <w:fldChar w:fldCharType="separate"/>
    </w:r>
    <w:r w:rsidR="00A71EB2" w:rsidRPr="00225236">
      <w:rPr>
        <w:rStyle w:val="PageNumber"/>
        <w:rFonts w:ascii="Raleway Medium" w:hAnsi="Raleway Medium"/>
        <w:b/>
        <w:noProof/>
        <w:color w:val="595959"/>
        <w:sz w:val="18"/>
        <w:szCs w:val="18"/>
      </w:rPr>
      <w:t>2</w:t>
    </w:r>
    <w:r w:rsidRPr="00225236">
      <w:rPr>
        <w:rStyle w:val="PageNumber"/>
        <w:rFonts w:ascii="Raleway Medium" w:hAnsi="Raleway Medium"/>
        <w:b/>
        <w:color w:val="595959"/>
        <w:sz w:val="18"/>
        <w:szCs w:val="18"/>
      </w:rPr>
      <w:fldChar w:fldCharType="end"/>
    </w:r>
  </w:p>
  <w:bookmarkEnd w:id="0"/>
  <w:p w14:paraId="3B3DA793" w14:textId="77777777" w:rsidR="009554C8" w:rsidRDefault="009554C8" w:rsidP="009554C8">
    <w:pPr>
      <w:pStyle w:val="SHText"/>
      <w:ind w:left="-567" w:right="-46" w:firstLine="837"/>
      <w:jc w:val="center"/>
      <w:rPr>
        <w:i/>
        <w:color w:val="2E74B5" w:themeColor="accent1" w:themeShade="BF"/>
        <w:sz w:val="20"/>
        <w:szCs w:val="20"/>
      </w:rPr>
    </w:pPr>
    <w:r w:rsidRPr="006B7839">
      <w:rPr>
        <w:i/>
        <w:color w:val="2E74B5" w:themeColor="accent1" w:themeShade="BF"/>
        <w:sz w:val="20"/>
        <w:szCs w:val="20"/>
      </w:rPr>
      <w:t>This profile is submitted in confidence and subject to Sheffield Haworth’s standard terms and conditions.</w:t>
    </w:r>
  </w:p>
  <w:p w14:paraId="47527CA8" w14:textId="77777777" w:rsidR="009554C8" w:rsidRPr="006B7839" w:rsidRDefault="009554C8" w:rsidP="009554C8">
    <w:pPr>
      <w:pStyle w:val="SHText"/>
      <w:ind w:left="-567" w:right="-46"/>
      <w:jc w:val="center"/>
      <w:rPr>
        <w:color w:val="2E74B5" w:themeColor="accent1" w:themeShade="BF"/>
        <w:sz w:val="20"/>
        <w:szCs w:val="20"/>
      </w:rPr>
    </w:pPr>
    <w:r w:rsidRPr="006B7839">
      <w:rPr>
        <w:i/>
        <w:color w:val="2E74B5" w:themeColor="accent1" w:themeShade="BF"/>
        <w:sz w:val="20"/>
        <w:szCs w:val="20"/>
      </w:rPr>
      <w:t>A copy of these can be provided upon request.</w:t>
    </w:r>
  </w:p>
  <w:p w14:paraId="42851318" w14:textId="77777777" w:rsidR="009554C8" w:rsidRDefault="009554C8" w:rsidP="009554C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63A664D" w14:textId="77777777" w:rsidR="009554C8" w:rsidRDefault="009554C8" w:rsidP="009554C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9733EA4" w14:textId="77777777" w:rsidR="009554C8" w:rsidRDefault="009554C8" w:rsidP="009554C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3C342FF0" w14:textId="1F8C3A23" w:rsidR="00710141" w:rsidRDefault="007101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D5B2D" w14:textId="4D7B52BA" w:rsidR="00CE6F2D" w:rsidRPr="00F135F9" w:rsidRDefault="00CE6F2D" w:rsidP="00FE5288">
    <w:pPr>
      <w:framePr w:h="188" w:hRule="exact" w:wrap="around" w:vAnchor="text" w:hAnchor="page" w:x="10382" w:y="16"/>
      <w:ind w:left="270" w:right="-804"/>
      <w:rPr>
        <w:rStyle w:val="PageNumber"/>
        <w:rFonts w:ascii="Franklin Gothic Book" w:hAnsi="Franklin Gothic Book"/>
        <w:b/>
        <w:color w:val="595959"/>
        <w:sz w:val="18"/>
        <w:szCs w:val="18"/>
      </w:rPr>
    </w:pP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fldChar w:fldCharType="begin"/>
    </w: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instrText xml:space="preserve">PAGE  </w:instrText>
    </w: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fldChar w:fldCharType="separate"/>
    </w:r>
    <w:r w:rsidR="00A71EB2">
      <w:rPr>
        <w:rStyle w:val="PageNumber"/>
        <w:rFonts w:ascii="Franklin Gothic Book" w:hAnsi="Franklin Gothic Book"/>
        <w:b/>
        <w:noProof/>
        <w:color w:val="595959"/>
        <w:sz w:val="18"/>
        <w:szCs w:val="18"/>
      </w:rPr>
      <w:t>1</w:t>
    </w: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fldChar w:fldCharType="end"/>
    </w:r>
  </w:p>
  <w:p w14:paraId="7F375332" w14:textId="30298CDD" w:rsidR="00BB07E4" w:rsidRDefault="00BB07E4" w:rsidP="0042770B">
    <w:pPr>
      <w:pStyle w:val="SHText"/>
      <w:ind w:left="-567" w:right="-46" w:firstLine="837"/>
      <w:jc w:val="center"/>
      <w:rPr>
        <w:i/>
        <w:color w:val="2E74B5" w:themeColor="accent1" w:themeShade="BF"/>
        <w:sz w:val="20"/>
        <w:szCs w:val="20"/>
      </w:rPr>
    </w:pPr>
    <w:r w:rsidRPr="006B7839">
      <w:rPr>
        <w:i/>
        <w:color w:val="2E74B5" w:themeColor="accent1" w:themeShade="BF"/>
        <w:sz w:val="20"/>
        <w:szCs w:val="20"/>
      </w:rPr>
      <w:t>This profile is submitted in confidence and subject to Sheffield Haworth’s standard terms and conditions.</w:t>
    </w:r>
  </w:p>
  <w:p w14:paraId="5988A3C9" w14:textId="638EFAC5" w:rsidR="00BB07E4" w:rsidRPr="006B7839" w:rsidRDefault="00BB07E4" w:rsidP="00BB07E4">
    <w:pPr>
      <w:pStyle w:val="SHText"/>
      <w:ind w:left="-567" w:right="-46"/>
      <w:jc w:val="center"/>
      <w:rPr>
        <w:color w:val="2E74B5" w:themeColor="accent1" w:themeShade="BF"/>
        <w:sz w:val="20"/>
        <w:szCs w:val="20"/>
      </w:rPr>
    </w:pPr>
    <w:r w:rsidRPr="006B7839">
      <w:rPr>
        <w:i/>
        <w:color w:val="2E74B5" w:themeColor="accent1" w:themeShade="BF"/>
        <w:sz w:val="20"/>
        <w:szCs w:val="20"/>
      </w:rPr>
      <w:t>A copy of these can be provided upon request.</w:t>
    </w:r>
  </w:p>
  <w:p w14:paraId="6A004DD4" w14:textId="77777777" w:rsidR="00BB07E4" w:rsidRDefault="00BB07E4" w:rsidP="00BB07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8B6A8DD" w14:textId="77777777" w:rsidR="00BB07E4" w:rsidRDefault="00BB07E4" w:rsidP="00BB07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27900E1" w14:textId="77777777" w:rsidR="00BB07E4" w:rsidRDefault="00BB07E4" w:rsidP="00BB07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6A2038BB" w14:textId="77235C00" w:rsidR="007040C7" w:rsidRDefault="00704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8569F" w14:textId="77777777" w:rsidR="005218F8" w:rsidRDefault="005218F8" w:rsidP="00F653B3">
      <w:pPr>
        <w:spacing w:after="0" w:line="240" w:lineRule="auto"/>
      </w:pPr>
      <w:r>
        <w:separator/>
      </w:r>
    </w:p>
  </w:footnote>
  <w:footnote w:type="continuationSeparator" w:id="0">
    <w:p w14:paraId="74CD9879" w14:textId="77777777" w:rsidR="005218F8" w:rsidRDefault="005218F8" w:rsidP="00F65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1352" w14:textId="22DA01E4" w:rsidR="00FC0CB9" w:rsidRPr="00FC0CB9" w:rsidRDefault="00A51AB6" w:rsidP="00FC0CB9">
    <w:pPr>
      <w:pStyle w:val="Header"/>
      <w:rPr>
        <w:rFonts w:ascii="Georgia" w:hAnsi="Georgia"/>
        <w:color w:val="012249"/>
      </w:rPr>
    </w:pPr>
    <w:r>
      <w:rPr>
        <w:noProof/>
      </w:rPr>
      <w:drawing>
        <wp:anchor distT="0" distB="0" distL="114300" distR="114300" simplePos="0" relativeHeight="251793408" behindDoc="0" locked="0" layoutInCell="1" allowOverlap="1" wp14:anchorId="208745CC" wp14:editId="66B37403">
          <wp:simplePos x="0" y="0"/>
          <wp:positionH relativeFrom="margin">
            <wp:posOffset>-373489</wp:posOffset>
          </wp:positionH>
          <wp:positionV relativeFrom="paragraph">
            <wp:posOffset>-68580</wp:posOffset>
          </wp:positionV>
          <wp:extent cx="1358387" cy="234205"/>
          <wp:effectExtent l="0" t="0" r="0" b="0"/>
          <wp:wrapNone/>
          <wp:docPr id="251907474" name="Picture 25190747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387" cy="234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54C8">
      <w:rPr>
        <w:noProof/>
      </w:rPr>
      <w:drawing>
        <wp:anchor distT="0" distB="0" distL="114300" distR="114300" simplePos="0" relativeHeight="251791360" behindDoc="1" locked="0" layoutInCell="1" allowOverlap="1" wp14:anchorId="77F1F1E5" wp14:editId="20FD5207">
          <wp:simplePos x="0" y="0"/>
          <wp:positionH relativeFrom="page">
            <wp:posOffset>420489</wp:posOffset>
          </wp:positionH>
          <wp:positionV relativeFrom="paragraph">
            <wp:posOffset>-7474082</wp:posOffset>
          </wp:positionV>
          <wp:extent cx="15294782" cy="14991744"/>
          <wp:effectExtent l="2095500" t="0" r="2974340" b="0"/>
          <wp:wrapNone/>
          <wp:docPr id="36463779" name="Picture 364637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2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27E6C">
      <w:rPr>
        <w:rFonts w:ascii="Georgia" w:hAnsi="Georgia"/>
        <w:color w:val="012249"/>
        <w:sz w:val="32"/>
        <w:szCs w:val="32"/>
      </w:rPr>
      <w:tab/>
    </w:r>
  </w:p>
  <w:p w14:paraId="743BCF75" w14:textId="2A30302F" w:rsidR="00FC0CB9" w:rsidRPr="00100DBF" w:rsidRDefault="00FC0CB9" w:rsidP="00C64777">
    <w:pPr>
      <w:pStyle w:val="Header"/>
      <w:tabs>
        <w:tab w:val="clear" w:pos="9360"/>
        <w:tab w:val="right" w:pos="9720"/>
      </w:tabs>
      <w:rPr>
        <w:rFonts w:ascii="Raleway Medium" w:hAnsi="Raleway Medium"/>
        <w:color w:val="012249"/>
        <w:sz w:val="32"/>
        <w:szCs w:val="32"/>
      </w:rPr>
    </w:pPr>
    <w:r w:rsidRPr="00FC0CB9">
      <w:rPr>
        <w:rFonts w:ascii="Georgia" w:hAnsi="Georgia"/>
        <w:color w:val="012249"/>
        <w:sz w:val="32"/>
        <w:szCs w:val="32"/>
      </w:rPr>
      <w:tab/>
    </w:r>
    <w:r w:rsidRPr="00FC0CB9">
      <w:rPr>
        <w:rFonts w:ascii="Georgia" w:hAnsi="Georgia"/>
        <w:color w:val="012249"/>
        <w:sz w:val="32"/>
        <w:szCs w:val="32"/>
      </w:rPr>
      <w:tab/>
    </w:r>
    <w:r w:rsidR="00033CC3">
      <w:rPr>
        <w:rFonts w:ascii="Raleway Medium" w:hAnsi="Raleway Medium"/>
        <w:color w:val="012249"/>
        <w:sz w:val="32"/>
        <w:szCs w:val="32"/>
      </w:rPr>
      <w:t>{{CANDIDATE_NAME}}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7D12" w14:textId="019C3BBA" w:rsidR="007040C7" w:rsidRDefault="008C7FD1">
    <w:pPr>
      <w:pStyle w:val="Header"/>
    </w:pPr>
    <w:r>
      <w:rPr>
        <w:noProof/>
      </w:rPr>
      <w:drawing>
        <wp:anchor distT="0" distB="0" distL="114300" distR="114300" simplePos="0" relativeHeight="251789312" behindDoc="0" locked="0" layoutInCell="1" allowOverlap="1" wp14:anchorId="4A31BFD2" wp14:editId="3984509C">
          <wp:simplePos x="0" y="0"/>
          <wp:positionH relativeFrom="margin">
            <wp:align>center</wp:align>
          </wp:positionH>
          <wp:positionV relativeFrom="paragraph">
            <wp:posOffset>-101600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1EB2" w:rsidRPr="00A81652">
      <w:rPr>
        <w:rFonts w:ascii="Georgia" w:hAnsi="Georgia"/>
        <w:noProof/>
        <w:color w:val="012249"/>
        <w:sz w:val="32"/>
        <w:szCs w:val="32"/>
      </w:rPr>
      <w:drawing>
        <wp:anchor distT="0" distB="0" distL="114300" distR="114300" simplePos="0" relativeHeight="251592704" behindDoc="0" locked="0" layoutInCell="1" allowOverlap="1" wp14:anchorId="66A895EE" wp14:editId="031962D3">
          <wp:simplePos x="0" y="0"/>
          <wp:positionH relativeFrom="margin">
            <wp:posOffset>-11650249</wp:posOffset>
          </wp:positionH>
          <wp:positionV relativeFrom="margin">
            <wp:posOffset>-715010</wp:posOffset>
          </wp:positionV>
          <wp:extent cx="2867025" cy="504825"/>
          <wp:effectExtent l="0" t="0" r="0" b="0"/>
          <wp:wrapSquare wrapText="bothSides"/>
          <wp:docPr id="2" name="Picture 2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5D5"/>
    <w:multiLevelType w:val="hybridMultilevel"/>
    <w:tmpl w:val="C21C1CD8"/>
    <w:lvl w:ilvl="0" w:tplc="D2442B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B61F0"/>
    <w:multiLevelType w:val="hybridMultilevel"/>
    <w:tmpl w:val="D57CA1C2"/>
    <w:lvl w:ilvl="0" w:tplc="145A36A6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2" w15:restartNumberingAfterBreak="0">
    <w:nsid w:val="0362656C"/>
    <w:multiLevelType w:val="hybridMultilevel"/>
    <w:tmpl w:val="4A90D3C2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33143"/>
    <w:multiLevelType w:val="hybridMultilevel"/>
    <w:tmpl w:val="1220C406"/>
    <w:lvl w:ilvl="0" w:tplc="685857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ED5ECD"/>
    <w:multiLevelType w:val="hybridMultilevel"/>
    <w:tmpl w:val="74E01E40"/>
    <w:lvl w:ilvl="0" w:tplc="89DE8B00">
      <w:start w:val="1"/>
      <w:numFmt w:val="bullet"/>
      <w:lvlText w:val=""/>
      <w:lvlJc w:val="left"/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83947"/>
    <w:multiLevelType w:val="hybridMultilevel"/>
    <w:tmpl w:val="3BE2D29C"/>
    <w:lvl w:ilvl="0" w:tplc="D2442B4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E97B9A"/>
    <w:multiLevelType w:val="hybridMultilevel"/>
    <w:tmpl w:val="21A41778"/>
    <w:lvl w:ilvl="0" w:tplc="685857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2A5623"/>
    <w:multiLevelType w:val="hybridMultilevel"/>
    <w:tmpl w:val="8C261BEC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472754"/>
    <w:multiLevelType w:val="hybridMultilevel"/>
    <w:tmpl w:val="F8F42EA0"/>
    <w:lvl w:ilvl="0" w:tplc="89DE8B00">
      <w:start w:val="1"/>
      <w:numFmt w:val="bullet"/>
      <w:lvlText w:val=""/>
      <w:lvlJc w:val="left"/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932BB0"/>
    <w:multiLevelType w:val="hybridMultilevel"/>
    <w:tmpl w:val="5476A556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315766"/>
    <w:multiLevelType w:val="hybridMultilevel"/>
    <w:tmpl w:val="6ECC02B4"/>
    <w:lvl w:ilvl="0" w:tplc="685857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BB7496"/>
    <w:multiLevelType w:val="hybridMultilevel"/>
    <w:tmpl w:val="043E19D0"/>
    <w:lvl w:ilvl="0" w:tplc="685857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CA5E22"/>
    <w:multiLevelType w:val="hybridMultilevel"/>
    <w:tmpl w:val="22B86D16"/>
    <w:lvl w:ilvl="0" w:tplc="D2442B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950FD"/>
    <w:multiLevelType w:val="hybridMultilevel"/>
    <w:tmpl w:val="A36A8F98"/>
    <w:lvl w:ilvl="0" w:tplc="89DE8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4" w15:restartNumberingAfterBreak="0">
    <w:nsid w:val="29893122"/>
    <w:multiLevelType w:val="hybridMultilevel"/>
    <w:tmpl w:val="2CF62BB4"/>
    <w:lvl w:ilvl="0" w:tplc="89DE8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36A9F"/>
    <w:multiLevelType w:val="hybridMultilevel"/>
    <w:tmpl w:val="614058B0"/>
    <w:lvl w:ilvl="0" w:tplc="89DE8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62254"/>
    <w:multiLevelType w:val="hybridMultilevel"/>
    <w:tmpl w:val="553AEE46"/>
    <w:lvl w:ilvl="0" w:tplc="89DE8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67D55"/>
    <w:multiLevelType w:val="hybridMultilevel"/>
    <w:tmpl w:val="D1A66BBE"/>
    <w:lvl w:ilvl="0" w:tplc="D2442B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938DF"/>
    <w:multiLevelType w:val="hybridMultilevel"/>
    <w:tmpl w:val="FBE05C72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D147A"/>
    <w:multiLevelType w:val="hybridMultilevel"/>
    <w:tmpl w:val="7160E76A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910E47"/>
    <w:multiLevelType w:val="hybridMultilevel"/>
    <w:tmpl w:val="D8D84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5A23D5"/>
    <w:multiLevelType w:val="hybridMultilevel"/>
    <w:tmpl w:val="DB4C8E8C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72B2F"/>
    <w:multiLevelType w:val="hybridMultilevel"/>
    <w:tmpl w:val="C352B540"/>
    <w:lvl w:ilvl="0" w:tplc="D2442B4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4E4EC5"/>
    <w:multiLevelType w:val="hybridMultilevel"/>
    <w:tmpl w:val="46489672"/>
    <w:lvl w:ilvl="0" w:tplc="D2442B4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6B1B7B"/>
    <w:multiLevelType w:val="hybridMultilevel"/>
    <w:tmpl w:val="D6E243C0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266F1B"/>
    <w:multiLevelType w:val="hybridMultilevel"/>
    <w:tmpl w:val="68F4E2BE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2344D2"/>
    <w:multiLevelType w:val="hybridMultilevel"/>
    <w:tmpl w:val="E6FCDF38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D85F2A"/>
    <w:multiLevelType w:val="hybridMultilevel"/>
    <w:tmpl w:val="1FD6C54A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20D74"/>
    <w:multiLevelType w:val="hybridMultilevel"/>
    <w:tmpl w:val="7F22DE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6F556C"/>
    <w:multiLevelType w:val="hybridMultilevel"/>
    <w:tmpl w:val="B7944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BF67C37"/>
    <w:multiLevelType w:val="hybridMultilevel"/>
    <w:tmpl w:val="41722F94"/>
    <w:lvl w:ilvl="0" w:tplc="89DE8B00">
      <w:start w:val="1"/>
      <w:numFmt w:val="bullet"/>
      <w:lvlText w:val=""/>
      <w:lvlJc w:val="left"/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C903EA"/>
    <w:multiLevelType w:val="hybridMultilevel"/>
    <w:tmpl w:val="CDFCD3EC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18754C"/>
    <w:multiLevelType w:val="hybridMultilevel"/>
    <w:tmpl w:val="71E6163C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7D3B232D"/>
    <w:multiLevelType w:val="hybridMultilevel"/>
    <w:tmpl w:val="7240947C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C4B62"/>
    <w:multiLevelType w:val="hybridMultilevel"/>
    <w:tmpl w:val="646CFF26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7546972">
    <w:abstractNumId w:val="33"/>
  </w:num>
  <w:num w:numId="2" w16cid:durableId="422457768">
    <w:abstractNumId w:val="1"/>
  </w:num>
  <w:num w:numId="3" w16cid:durableId="1795825519">
    <w:abstractNumId w:val="29"/>
  </w:num>
  <w:num w:numId="4" w16cid:durableId="179205483">
    <w:abstractNumId w:val="20"/>
  </w:num>
  <w:num w:numId="5" w16cid:durableId="929198459">
    <w:abstractNumId w:val="28"/>
  </w:num>
  <w:num w:numId="6" w16cid:durableId="53089665">
    <w:abstractNumId w:val="23"/>
  </w:num>
  <w:num w:numId="7" w16cid:durableId="241719018">
    <w:abstractNumId w:val="0"/>
  </w:num>
  <w:num w:numId="8" w16cid:durableId="1578175105">
    <w:abstractNumId w:val="22"/>
  </w:num>
  <w:num w:numId="9" w16cid:durableId="134298328">
    <w:abstractNumId w:val="12"/>
  </w:num>
  <w:num w:numId="10" w16cid:durableId="1129520149">
    <w:abstractNumId w:val="5"/>
  </w:num>
  <w:num w:numId="11" w16cid:durableId="1459645616">
    <w:abstractNumId w:val="17"/>
  </w:num>
  <w:num w:numId="12" w16cid:durableId="421532560">
    <w:abstractNumId w:val="7"/>
  </w:num>
  <w:num w:numId="13" w16cid:durableId="1256862337">
    <w:abstractNumId w:val="4"/>
  </w:num>
  <w:num w:numId="14" w16cid:durableId="282033256">
    <w:abstractNumId w:val="35"/>
  </w:num>
  <w:num w:numId="15" w16cid:durableId="940262198">
    <w:abstractNumId w:val="14"/>
  </w:num>
  <w:num w:numId="16" w16cid:durableId="520241906">
    <w:abstractNumId w:val="32"/>
  </w:num>
  <w:num w:numId="17" w16cid:durableId="566260935">
    <w:abstractNumId w:val="30"/>
  </w:num>
  <w:num w:numId="18" w16cid:durableId="586159578">
    <w:abstractNumId w:val="24"/>
  </w:num>
  <w:num w:numId="19" w16cid:durableId="1831218032">
    <w:abstractNumId w:val="8"/>
  </w:num>
  <w:num w:numId="20" w16cid:durableId="977297928">
    <w:abstractNumId w:val="25"/>
  </w:num>
  <w:num w:numId="21" w16cid:durableId="2045403935">
    <w:abstractNumId w:val="16"/>
  </w:num>
  <w:num w:numId="22" w16cid:durableId="139544240">
    <w:abstractNumId w:val="9"/>
  </w:num>
  <w:num w:numId="23" w16cid:durableId="137068029">
    <w:abstractNumId w:val="15"/>
  </w:num>
  <w:num w:numId="24" w16cid:durableId="1105613907">
    <w:abstractNumId w:val="3"/>
  </w:num>
  <w:num w:numId="25" w16cid:durableId="838158614">
    <w:abstractNumId w:val="6"/>
  </w:num>
  <w:num w:numId="26" w16cid:durableId="130245674">
    <w:abstractNumId w:val="34"/>
  </w:num>
  <w:num w:numId="27" w16cid:durableId="970019551">
    <w:abstractNumId w:val="27"/>
  </w:num>
  <w:num w:numId="28" w16cid:durableId="1836992140">
    <w:abstractNumId w:val="11"/>
  </w:num>
  <w:num w:numId="29" w16cid:durableId="1446196282">
    <w:abstractNumId w:val="26"/>
  </w:num>
  <w:num w:numId="30" w16cid:durableId="59716788">
    <w:abstractNumId w:val="2"/>
  </w:num>
  <w:num w:numId="31" w16cid:durableId="785853810">
    <w:abstractNumId w:val="21"/>
  </w:num>
  <w:num w:numId="32" w16cid:durableId="41446654">
    <w:abstractNumId w:val="10"/>
  </w:num>
  <w:num w:numId="33" w16cid:durableId="997340563">
    <w:abstractNumId w:val="31"/>
  </w:num>
  <w:num w:numId="34" w16cid:durableId="933708784">
    <w:abstractNumId w:val="18"/>
  </w:num>
  <w:num w:numId="35" w16cid:durableId="293486348">
    <w:abstractNumId w:val="19"/>
  </w:num>
  <w:num w:numId="36" w16cid:durableId="6825126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B0A"/>
    <w:rsid w:val="0003049C"/>
    <w:rsid w:val="00033CC3"/>
    <w:rsid w:val="00056E53"/>
    <w:rsid w:val="0006447E"/>
    <w:rsid w:val="000708F4"/>
    <w:rsid w:val="00082295"/>
    <w:rsid w:val="00085CE9"/>
    <w:rsid w:val="000A11E6"/>
    <w:rsid w:val="000A136A"/>
    <w:rsid w:val="000A3B3F"/>
    <w:rsid w:val="000B5D69"/>
    <w:rsid w:val="000B7CFC"/>
    <w:rsid w:val="000C0039"/>
    <w:rsid w:val="000C502F"/>
    <w:rsid w:val="000C582C"/>
    <w:rsid w:val="000E0A46"/>
    <w:rsid w:val="000E783C"/>
    <w:rsid w:val="000F548B"/>
    <w:rsid w:val="00100DBF"/>
    <w:rsid w:val="00141940"/>
    <w:rsid w:val="00143B79"/>
    <w:rsid w:val="00150401"/>
    <w:rsid w:val="001551A4"/>
    <w:rsid w:val="0016660F"/>
    <w:rsid w:val="001666C6"/>
    <w:rsid w:val="0018288B"/>
    <w:rsid w:val="00182FC6"/>
    <w:rsid w:val="001875D4"/>
    <w:rsid w:val="0019368A"/>
    <w:rsid w:val="001A3DDE"/>
    <w:rsid w:val="001A5AC9"/>
    <w:rsid w:val="001B5030"/>
    <w:rsid w:val="001C5F0E"/>
    <w:rsid w:val="001D682A"/>
    <w:rsid w:val="001E1229"/>
    <w:rsid w:val="002023C0"/>
    <w:rsid w:val="00204B0A"/>
    <w:rsid w:val="00225236"/>
    <w:rsid w:val="00226FDC"/>
    <w:rsid w:val="00234F33"/>
    <w:rsid w:val="002364C7"/>
    <w:rsid w:val="00254E21"/>
    <w:rsid w:val="002579A2"/>
    <w:rsid w:val="00272FA4"/>
    <w:rsid w:val="00273553"/>
    <w:rsid w:val="00276B8F"/>
    <w:rsid w:val="002845CD"/>
    <w:rsid w:val="002A4DC9"/>
    <w:rsid w:val="002B1867"/>
    <w:rsid w:val="002C5108"/>
    <w:rsid w:val="002D59E3"/>
    <w:rsid w:val="002E7EB5"/>
    <w:rsid w:val="002F0B45"/>
    <w:rsid w:val="002F515C"/>
    <w:rsid w:val="00301738"/>
    <w:rsid w:val="00302EBB"/>
    <w:rsid w:val="00313BE8"/>
    <w:rsid w:val="00317EAA"/>
    <w:rsid w:val="00333A02"/>
    <w:rsid w:val="00333F5A"/>
    <w:rsid w:val="00336819"/>
    <w:rsid w:val="00345D2F"/>
    <w:rsid w:val="003700E8"/>
    <w:rsid w:val="003801E8"/>
    <w:rsid w:val="00395D65"/>
    <w:rsid w:val="003A32A3"/>
    <w:rsid w:val="003A5E9E"/>
    <w:rsid w:val="003C1075"/>
    <w:rsid w:val="003D3539"/>
    <w:rsid w:val="003D6D19"/>
    <w:rsid w:val="003E3225"/>
    <w:rsid w:val="003E3360"/>
    <w:rsid w:val="003E7C7B"/>
    <w:rsid w:val="003F22CF"/>
    <w:rsid w:val="003F5D04"/>
    <w:rsid w:val="00412F03"/>
    <w:rsid w:val="00421E03"/>
    <w:rsid w:val="0042770B"/>
    <w:rsid w:val="00436ACD"/>
    <w:rsid w:val="0044080B"/>
    <w:rsid w:val="00460A81"/>
    <w:rsid w:val="00470B2E"/>
    <w:rsid w:val="00470CB6"/>
    <w:rsid w:val="00472A80"/>
    <w:rsid w:val="00473311"/>
    <w:rsid w:val="00473F62"/>
    <w:rsid w:val="00474330"/>
    <w:rsid w:val="00477A59"/>
    <w:rsid w:val="0048112A"/>
    <w:rsid w:val="00484CBD"/>
    <w:rsid w:val="004A67CC"/>
    <w:rsid w:val="004A7941"/>
    <w:rsid w:val="004B6AA6"/>
    <w:rsid w:val="004D11FB"/>
    <w:rsid w:val="004D1523"/>
    <w:rsid w:val="004E0969"/>
    <w:rsid w:val="004F1868"/>
    <w:rsid w:val="004F1D98"/>
    <w:rsid w:val="005055A5"/>
    <w:rsid w:val="005218F8"/>
    <w:rsid w:val="00521F10"/>
    <w:rsid w:val="005231B1"/>
    <w:rsid w:val="00544F84"/>
    <w:rsid w:val="005528CD"/>
    <w:rsid w:val="00555BFC"/>
    <w:rsid w:val="005567AC"/>
    <w:rsid w:val="00562F3A"/>
    <w:rsid w:val="00571066"/>
    <w:rsid w:val="00574E2B"/>
    <w:rsid w:val="00594DEA"/>
    <w:rsid w:val="00597D5A"/>
    <w:rsid w:val="005B386A"/>
    <w:rsid w:val="005C7BD8"/>
    <w:rsid w:val="005E0D0C"/>
    <w:rsid w:val="005E3A6D"/>
    <w:rsid w:val="005E5A7C"/>
    <w:rsid w:val="00621618"/>
    <w:rsid w:val="00633575"/>
    <w:rsid w:val="00663AC1"/>
    <w:rsid w:val="00664572"/>
    <w:rsid w:val="006812D1"/>
    <w:rsid w:val="006920CA"/>
    <w:rsid w:val="0069710A"/>
    <w:rsid w:val="00697F58"/>
    <w:rsid w:val="006A2449"/>
    <w:rsid w:val="006B48CC"/>
    <w:rsid w:val="006B7C3F"/>
    <w:rsid w:val="006B7E18"/>
    <w:rsid w:val="006C098D"/>
    <w:rsid w:val="006C1473"/>
    <w:rsid w:val="006C154B"/>
    <w:rsid w:val="006C36ED"/>
    <w:rsid w:val="006C47E2"/>
    <w:rsid w:val="006D211F"/>
    <w:rsid w:val="006E75A5"/>
    <w:rsid w:val="007040C7"/>
    <w:rsid w:val="00707197"/>
    <w:rsid w:val="00710141"/>
    <w:rsid w:val="00722126"/>
    <w:rsid w:val="00730428"/>
    <w:rsid w:val="0074430C"/>
    <w:rsid w:val="00761F7C"/>
    <w:rsid w:val="007626DC"/>
    <w:rsid w:val="00790E4B"/>
    <w:rsid w:val="0079622A"/>
    <w:rsid w:val="007A1D2A"/>
    <w:rsid w:val="007D3363"/>
    <w:rsid w:val="007F19B3"/>
    <w:rsid w:val="007F5D54"/>
    <w:rsid w:val="007F7D50"/>
    <w:rsid w:val="00813B0F"/>
    <w:rsid w:val="00836023"/>
    <w:rsid w:val="00851778"/>
    <w:rsid w:val="00857656"/>
    <w:rsid w:val="008645E7"/>
    <w:rsid w:val="00870AAE"/>
    <w:rsid w:val="0088290C"/>
    <w:rsid w:val="00882E41"/>
    <w:rsid w:val="00883FEE"/>
    <w:rsid w:val="00885B95"/>
    <w:rsid w:val="008868B4"/>
    <w:rsid w:val="008B0EBC"/>
    <w:rsid w:val="008C32D2"/>
    <w:rsid w:val="008C7FD1"/>
    <w:rsid w:val="008D501F"/>
    <w:rsid w:val="008E48B2"/>
    <w:rsid w:val="008E763A"/>
    <w:rsid w:val="008F556E"/>
    <w:rsid w:val="009167AE"/>
    <w:rsid w:val="00923616"/>
    <w:rsid w:val="00935ED6"/>
    <w:rsid w:val="00946656"/>
    <w:rsid w:val="009554C8"/>
    <w:rsid w:val="00965EB4"/>
    <w:rsid w:val="00970074"/>
    <w:rsid w:val="00971AED"/>
    <w:rsid w:val="00973131"/>
    <w:rsid w:val="00973C52"/>
    <w:rsid w:val="0098335C"/>
    <w:rsid w:val="00994A20"/>
    <w:rsid w:val="00995637"/>
    <w:rsid w:val="009B066D"/>
    <w:rsid w:val="009B1034"/>
    <w:rsid w:val="009C2CE3"/>
    <w:rsid w:val="009C455C"/>
    <w:rsid w:val="009E369B"/>
    <w:rsid w:val="009E6F26"/>
    <w:rsid w:val="009F2A79"/>
    <w:rsid w:val="009F4773"/>
    <w:rsid w:val="009F48AD"/>
    <w:rsid w:val="00A0201C"/>
    <w:rsid w:val="00A02A10"/>
    <w:rsid w:val="00A04593"/>
    <w:rsid w:val="00A10AD7"/>
    <w:rsid w:val="00A118BF"/>
    <w:rsid w:val="00A32FDF"/>
    <w:rsid w:val="00A51AB6"/>
    <w:rsid w:val="00A65D17"/>
    <w:rsid w:val="00A71EB2"/>
    <w:rsid w:val="00A7763C"/>
    <w:rsid w:val="00A81652"/>
    <w:rsid w:val="00A9507B"/>
    <w:rsid w:val="00A97D0D"/>
    <w:rsid w:val="00AA3219"/>
    <w:rsid w:val="00AE2C3F"/>
    <w:rsid w:val="00AE35AD"/>
    <w:rsid w:val="00AE50FE"/>
    <w:rsid w:val="00AF2DA9"/>
    <w:rsid w:val="00B0078E"/>
    <w:rsid w:val="00B041E0"/>
    <w:rsid w:val="00B27BC1"/>
    <w:rsid w:val="00B53A9B"/>
    <w:rsid w:val="00B56A87"/>
    <w:rsid w:val="00B62CB7"/>
    <w:rsid w:val="00B736C8"/>
    <w:rsid w:val="00B846F2"/>
    <w:rsid w:val="00BA4197"/>
    <w:rsid w:val="00BA4A0D"/>
    <w:rsid w:val="00BA78F7"/>
    <w:rsid w:val="00BB07E4"/>
    <w:rsid w:val="00BB10D2"/>
    <w:rsid w:val="00BC1177"/>
    <w:rsid w:val="00BD75D4"/>
    <w:rsid w:val="00BE60E8"/>
    <w:rsid w:val="00BF6509"/>
    <w:rsid w:val="00BF731D"/>
    <w:rsid w:val="00BF774B"/>
    <w:rsid w:val="00C00DE5"/>
    <w:rsid w:val="00C132CA"/>
    <w:rsid w:val="00C15E57"/>
    <w:rsid w:val="00C23670"/>
    <w:rsid w:val="00C24DEE"/>
    <w:rsid w:val="00C27E6C"/>
    <w:rsid w:val="00C61241"/>
    <w:rsid w:val="00C64777"/>
    <w:rsid w:val="00C66F60"/>
    <w:rsid w:val="00C75905"/>
    <w:rsid w:val="00C77BF4"/>
    <w:rsid w:val="00C82649"/>
    <w:rsid w:val="00CA4AF1"/>
    <w:rsid w:val="00CB40AB"/>
    <w:rsid w:val="00CB65D3"/>
    <w:rsid w:val="00CB7D71"/>
    <w:rsid w:val="00CC67C8"/>
    <w:rsid w:val="00CC7736"/>
    <w:rsid w:val="00CC79C8"/>
    <w:rsid w:val="00CD2C7B"/>
    <w:rsid w:val="00CD39DB"/>
    <w:rsid w:val="00CE4029"/>
    <w:rsid w:val="00CE6F2D"/>
    <w:rsid w:val="00CF0983"/>
    <w:rsid w:val="00CF3996"/>
    <w:rsid w:val="00CF4745"/>
    <w:rsid w:val="00D064CA"/>
    <w:rsid w:val="00D12466"/>
    <w:rsid w:val="00D16F52"/>
    <w:rsid w:val="00D215EC"/>
    <w:rsid w:val="00D220DC"/>
    <w:rsid w:val="00D3383B"/>
    <w:rsid w:val="00D42726"/>
    <w:rsid w:val="00D4441A"/>
    <w:rsid w:val="00D53C82"/>
    <w:rsid w:val="00D64C1D"/>
    <w:rsid w:val="00DA6296"/>
    <w:rsid w:val="00DA656B"/>
    <w:rsid w:val="00DB220F"/>
    <w:rsid w:val="00DC2BC0"/>
    <w:rsid w:val="00DC4EAB"/>
    <w:rsid w:val="00DD20C6"/>
    <w:rsid w:val="00DE6123"/>
    <w:rsid w:val="00E01D5A"/>
    <w:rsid w:val="00E16276"/>
    <w:rsid w:val="00E2132E"/>
    <w:rsid w:val="00E23080"/>
    <w:rsid w:val="00E341EC"/>
    <w:rsid w:val="00E42339"/>
    <w:rsid w:val="00E43BD5"/>
    <w:rsid w:val="00E44A12"/>
    <w:rsid w:val="00E53D3D"/>
    <w:rsid w:val="00E61750"/>
    <w:rsid w:val="00E62AE3"/>
    <w:rsid w:val="00E66879"/>
    <w:rsid w:val="00E73B69"/>
    <w:rsid w:val="00E92BE1"/>
    <w:rsid w:val="00E952E3"/>
    <w:rsid w:val="00EB4002"/>
    <w:rsid w:val="00EC56EA"/>
    <w:rsid w:val="00EE6E8C"/>
    <w:rsid w:val="00EF25BD"/>
    <w:rsid w:val="00F06B8D"/>
    <w:rsid w:val="00F2734B"/>
    <w:rsid w:val="00F31CF8"/>
    <w:rsid w:val="00F42D59"/>
    <w:rsid w:val="00F52A10"/>
    <w:rsid w:val="00F653B3"/>
    <w:rsid w:val="00F96E89"/>
    <w:rsid w:val="00FA18BC"/>
    <w:rsid w:val="00FB6EFE"/>
    <w:rsid w:val="00FC0CB9"/>
    <w:rsid w:val="00FC1A47"/>
    <w:rsid w:val="00FD0841"/>
    <w:rsid w:val="00FE5288"/>
    <w:rsid w:val="00FF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7CC1F"/>
  <w15:chartTrackingRefBased/>
  <w15:docId w15:val="{A7974109-2D4B-4C0E-B674-2751B0B7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A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3B3"/>
  </w:style>
  <w:style w:type="paragraph" w:styleId="Footer">
    <w:name w:val="footer"/>
    <w:basedOn w:val="Normal"/>
    <w:link w:val="FooterChar"/>
    <w:uiPriority w:val="99"/>
    <w:unhideWhenUsed/>
    <w:rsid w:val="00F65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3B3"/>
  </w:style>
  <w:style w:type="paragraph" w:customStyle="1" w:styleId="SHText">
    <w:name w:val="SH Text"/>
    <w:basedOn w:val="Normal"/>
    <w:link w:val="SHTextChar"/>
    <w:qFormat/>
    <w:rsid w:val="00555BFC"/>
    <w:pPr>
      <w:spacing w:after="0" w:line="240" w:lineRule="auto"/>
      <w:ind w:left="-284" w:right="-472"/>
      <w:jc w:val="both"/>
    </w:pPr>
    <w:rPr>
      <w:rFonts w:ascii="Franklin Gothic Book" w:eastAsia="Calibri" w:hAnsi="Franklin Gothic Book" w:cs="Times New Roman"/>
      <w:color w:val="595959"/>
      <w:lang w:eastAsia="en-GB"/>
    </w:rPr>
  </w:style>
  <w:style w:type="character" w:customStyle="1" w:styleId="SHTextChar">
    <w:name w:val="SH Text Char"/>
    <w:link w:val="SHText"/>
    <w:rsid w:val="00555BFC"/>
    <w:rPr>
      <w:rFonts w:ascii="Franklin Gothic Book" w:eastAsia="Calibri" w:hAnsi="Franklin Gothic Book" w:cs="Times New Roman"/>
      <w:color w:val="595959"/>
      <w:lang w:eastAsia="en-GB"/>
    </w:rPr>
  </w:style>
  <w:style w:type="paragraph" w:customStyle="1" w:styleId="SHHeading">
    <w:name w:val="SH Heading"/>
    <w:basedOn w:val="SHSubHeading"/>
    <w:link w:val="SHHeadingChar"/>
    <w:qFormat/>
    <w:rsid w:val="00F653B3"/>
    <w:rPr>
      <w:sz w:val="36"/>
    </w:rPr>
  </w:style>
  <w:style w:type="paragraph" w:customStyle="1" w:styleId="SHSubHeading">
    <w:name w:val="SH Sub Heading"/>
    <w:basedOn w:val="SHText"/>
    <w:link w:val="SHSubHeadingChar"/>
    <w:qFormat/>
    <w:rsid w:val="00F653B3"/>
    <w:pPr>
      <w:spacing w:line="276" w:lineRule="auto"/>
      <w:ind w:right="-784"/>
    </w:pPr>
    <w:rPr>
      <w:rFonts w:ascii="Georgia" w:hAnsi="Georgia"/>
      <w:color w:val="012249"/>
      <w:sz w:val="32"/>
      <w:szCs w:val="32"/>
    </w:rPr>
  </w:style>
  <w:style w:type="character" w:customStyle="1" w:styleId="SHSubHeadingChar">
    <w:name w:val="SH Sub Heading Char"/>
    <w:link w:val="SHSubHeading"/>
    <w:rsid w:val="00F653B3"/>
    <w:rPr>
      <w:rFonts w:ascii="Georgia" w:eastAsia="Calibri" w:hAnsi="Georgia" w:cs="Times New Roman"/>
      <w:noProof/>
      <w:color w:val="012249"/>
      <w:sz w:val="32"/>
      <w:szCs w:val="32"/>
      <w:lang w:val="en-US" w:eastAsia="en-GB"/>
    </w:rPr>
  </w:style>
  <w:style w:type="character" w:customStyle="1" w:styleId="SHHeadingChar">
    <w:name w:val="SH Heading Char"/>
    <w:link w:val="SHHeading"/>
    <w:rsid w:val="00F653B3"/>
    <w:rPr>
      <w:rFonts w:ascii="Georgia" w:eastAsia="Calibri" w:hAnsi="Georgia" w:cs="Times New Roman"/>
      <w:noProof/>
      <w:color w:val="012249"/>
      <w:sz w:val="36"/>
      <w:szCs w:val="32"/>
      <w:lang w:val="en-US" w:eastAsia="en-GB"/>
    </w:rPr>
  </w:style>
  <w:style w:type="paragraph" w:customStyle="1" w:styleId="SHDate">
    <w:name w:val="SH Date"/>
    <w:basedOn w:val="SHSubHeading"/>
    <w:qFormat/>
    <w:rsid w:val="00F653B3"/>
    <w:rPr>
      <w:rFonts w:ascii="Franklin Gothic Book" w:hAnsi="Franklin Gothic Book"/>
      <w:color w:val="75A751"/>
      <w:sz w:val="28"/>
      <w:szCs w:val="22"/>
    </w:rPr>
  </w:style>
  <w:style w:type="paragraph" w:customStyle="1" w:styleId="SHBullets">
    <w:name w:val="SH Bullets"/>
    <w:basedOn w:val="SHText"/>
    <w:link w:val="SHBulletsChar"/>
    <w:qFormat/>
    <w:rsid w:val="00F653B3"/>
    <w:pPr>
      <w:numPr>
        <w:numId w:val="1"/>
      </w:numPr>
      <w:ind w:hanging="283"/>
    </w:pPr>
  </w:style>
  <w:style w:type="character" w:customStyle="1" w:styleId="SHBulletsChar">
    <w:name w:val="SH Bullets Char"/>
    <w:link w:val="SHBullets"/>
    <w:rsid w:val="00F653B3"/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character" w:styleId="PageNumber">
    <w:name w:val="page number"/>
    <w:basedOn w:val="DefaultParagraphFont"/>
    <w:semiHidden/>
    <w:rsid w:val="00F653B3"/>
  </w:style>
  <w:style w:type="paragraph" w:customStyle="1" w:styleId="SHCVText">
    <w:name w:val="SH CV Text"/>
    <w:basedOn w:val="SHText"/>
    <w:link w:val="SHCVTextChar"/>
    <w:qFormat/>
    <w:rsid w:val="00F653B3"/>
    <w:pPr>
      <w:tabs>
        <w:tab w:val="right" w:pos="9498"/>
      </w:tabs>
    </w:pPr>
  </w:style>
  <w:style w:type="character" w:customStyle="1" w:styleId="SHCVTextChar">
    <w:name w:val="SH CV Text Char"/>
    <w:basedOn w:val="SHTextChar"/>
    <w:link w:val="SHCVText"/>
    <w:rsid w:val="00F653B3"/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Bulletsindented">
    <w:name w:val="SH Bullets (indented)"/>
    <w:basedOn w:val="SHBullets"/>
    <w:link w:val="SHBulletsindentedChar"/>
    <w:qFormat/>
    <w:rsid w:val="00F653B3"/>
    <w:pPr>
      <w:ind w:left="284"/>
    </w:pPr>
  </w:style>
  <w:style w:type="character" w:customStyle="1" w:styleId="SHBulletsindentedChar">
    <w:name w:val="SH Bullets (indented) Char"/>
    <w:basedOn w:val="SHBulletsChar"/>
    <w:link w:val="SHBulletsindented"/>
    <w:rsid w:val="00F653B3"/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CVTextbold">
    <w:name w:val="SH CV Text (bold)"/>
    <w:basedOn w:val="SHText"/>
    <w:link w:val="SHCVTextboldChar"/>
    <w:qFormat/>
    <w:rsid w:val="00F653B3"/>
    <w:pPr>
      <w:tabs>
        <w:tab w:val="right" w:pos="9498"/>
      </w:tabs>
    </w:pPr>
    <w:rPr>
      <w:b/>
    </w:rPr>
  </w:style>
  <w:style w:type="character" w:customStyle="1" w:styleId="SHCVTextboldChar">
    <w:name w:val="SH CV Text (bold) Char"/>
    <w:link w:val="SHCVTextbold"/>
    <w:rsid w:val="00F653B3"/>
    <w:rPr>
      <w:rFonts w:ascii="Franklin Gothic Book" w:eastAsia="Calibri" w:hAnsi="Franklin Gothic Book" w:cs="Times New Roman"/>
      <w:b/>
      <w:noProof/>
      <w:color w:val="595959"/>
      <w:lang w:val="en-US" w:eastAsia="en-GB"/>
    </w:rPr>
  </w:style>
  <w:style w:type="paragraph" w:styleId="ListParagraph">
    <w:name w:val="List Paragraph"/>
    <w:basedOn w:val="Normal"/>
    <w:uiPriority w:val="34"/>
    <w:qFormat/>
    <w:rsid w:val="00A02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.banez\Desktop\Template%20-%20CV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0ff58a32-11e3-42b2-b55f-de245607fe4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1C7D6A4DB164481CFFBB0527C9959" ma:contentTypeVersion="17" ma:contentTypeDescription="Create a new document." ma:contentTypeScope="" ma:versionID="dde00dc2dc32aac438cb9d6f33f0f819">
  <xsd:schema xmlns:xsd="http://www.w3.org/2001/XMLSchema" xmlns:xs="http://www.w3.org/2001/XMLSchema" xmlns:p="http://schemas.microsoft.com/office/2006/metadata/properties" xmlns:ns2="0ff58a32-11e3-42b2-b55f-de245607fe4b" xmlns:ns3="8fe6d124-157e-4db3-accf-90154e53f67d" targetNamespace="http://schemas.microsoft.com/office/2006/metadata/properties" ma:root="true" ma:fieldsID="62839e07746195ea11a714c7c7c3f3b6" ns2:_="" ns3:_="">
    <xsd:import namespace="0ff58a32-11e3-42b2-b55f-de245607fe4b"/>
    <xsd:import namespace="8fe6d124-157e-4db3-accf-90154e53f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58a32-11e3-42b2-b55f-de245607fe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E3FE8C-44AA-4364-AE6E-E31C3FFC851C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0ff58a32-11e3-42b2-b55f-de245607fe4b"/>
  </ds:schemaRefs>
</ds:datastoreItem>
</file>

<file path=customXml/itemProps2.xml><?xml version="1.0" encoding="utf-8"?>
<ds:datastoreItem xmlns:ds="http://schemas.openxmlformats.org/officeDocument/2006/customXml" ds:itemID="{8E7A7B14-B898-4047-9A32-C962318227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ABE9A-B3F1-4B1C-BB3C-F7EF28EB80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480473-C520-45CD-876D-2325FABD7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58a32-11e3-42b2-b55f-de245607fe4b"/>
    <ds:schemaRef ds:uri="8fe6d124-157e-4db3-accf-90154e53f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CV</Template>
  <TotalTime>6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f.banez@sheffieldhaworth.com</dc:creator>
  <cp:keywords/>
  <dc:description/>
  <cp:lastModifiedBy>Amber Shamim</cp:lastModifiedBy>
  <cp:revision>10</cp:revision>
  <dcterms:created xsi:type="dcterms:W3CDTF">2024-02-23T08:27:00Z</dcterms:created>
  <dcterms:modified xsi:type="dcterms:W3CDTF">2026-05-15T04:56:00Z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0x010100C8E1C7D6A4DB164481CFFBB0527C9959</vt:lpwstr>
  </property>
  <property fmtid="{D5CDD505-2E9C-101B-9397-08002B2CF9AE}" pid="3" name="GrammarlyDocumentId">
    <vt:lpwstr>279779f63e72468f117b42e1542882e95610c33a39816ad617ee4b3fb87d2641</vt:lpwstr>
  </property>
  <property fmtid="{D5CDD505-2E9C-101B-9397-08002B2CF9AE}" pid="4" name="MediaServiceImageTags">
    <vt:lpwstr/>
  </property>
</Properties>
</file>