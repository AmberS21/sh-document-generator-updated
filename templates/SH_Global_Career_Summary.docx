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DFC6" w14:textId="0D2EE911" w:rsidR="00F74192" w:rsidRPr="007B1D3B" w:rsidRDefault="00F74192" w:rsidP="00F74192">
      <w:pPr>
        <w:pStyle w:val="42DOC-SPACER"/>
        <w:ind w:left="-270"/>
      </w:pPr>
      <w:bookmarkStart w:id="0" w:name="_Hlk68511670"/>
      <w:bookmarkStart w:id="1" w:name="_Hlk68510473"/>
      <w:bookmarkStart w:id="2" w:name="_Hlk208217268"/>
    </w:p>
    <w:p w14:paraId="2B5A7597" w14:textId="77777777" w:rsidR="00F74192" w:rsidRPr="007B1D3B" w:rsidRDefault="00F74192" w:rsidP="00F74192">
      <w:pPr>
        <w:pStyle w:val="42DOC-SPACER"/>
        <w:ind w:left="-270"/>
      </w:pPr>
    </w:p>
    <w:p w14:paraId="485DE058" w14:textId="77777777" w:rsidR="00F74192" w:rsidRPr="007B1D3B" w:rsidRDefault="00F74192" w:rsidP="00F74192">
      <w:pPr>
        <w:ind w:left="-270"/>
      </w:pPr>
    </w:p>
    <w:p w14:paraId="54747C8A" w14:textId="77777777" w:rsidR="00F74192" w:rsidRPr="007B1D3B" w:rsidRDefault="00F74192" w:rsidP="00F74192">
      <w:pPr>
        <w:ind w:left="-270"/>
      </w:pPr>
    </w:p>
    <w:p w14:paraId="13DA9B8B" w14:textId="77777777" w:rsidR="00F74192" w:rsidRPr="007B1D3B" w:rsidRDefault="00F74192" w:rsidP="00F74192">
      <w:pPr>
        <w:ind w:left="-270"/>
      </w:pPr>
    </w:p>
    <w:p w14:paraId="448DDC11" w14:textId="77777777" w:rsidR="00F74192" w:rsidRPr="007B1D3B" w:rsidRDefault="00F74192" w:rsidP="00F74192">
      <w:pPr>
        <w:ind w:left="-270"/>
      </w:pPr>
    </w:p>
    <w:p w14:paraId="11405756" w14:textId="77777777" w:rsidR="00F74192" w:rsidRPr="007B1D3B" w:rsidRDefault="00F74192" w:rsidP="00F74192">
      <w:pPr>
        <w:ind w:left="-270"/>
      </w:pPr>
    </w:p>
    <w:p w14:paraId="0C7E954A" w14:textId="77777777" w:rsidR="008E72D2" w:rsidRPr="00046044" w:rsidRDefault="008E72D2" w:rsidP="008E72D2">
      <w:pPr>
        <w:pStyle w:val="40DOC-HEADING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t>Candidate Profile</w:t>
      </w:r>
    </w:p>
    <w:p w14:paraId="6F31EE0E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86757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6542852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459BBB70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  <w:t>{{CANDIDATE_NAME}}</w:t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  <w:t xml:space="preserve"> </w:t>
      </w:r>
      <w:r w:rsidRPr="00046044">
        <w:rPr>
          <w:rFonts w:ascii="Raleway" w:hAnsi="Raleway"/>
          <w:color w:val="00B0F0"/>
        </w:rPr>
        <w:t>|</w:t>
      </w:r>
      <w:r w:rsidRPr="00046044">
        <w:rPr>
          <w:rFonts w:ascii="Raleway" w:hAnsi="Raleway"/>
          <w:color w:val="808080"/>
        </w:rPr>
        <w:t xml:space="preserve"> </w:t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  <w:t>{{CURRENT_EMPLOYER}}</w:t>
      </w:r>
      <w:r w:rsidRPr="00046044">
        <w:rPr>
          <w:rFonts w:ascii="Raleway" w:hAnsi="Raleway"/>
        </w:rPr>
      </w:r>
    </w:p>
    <w:p w14:paraId="027295E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0EC7238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9E67889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AACDFE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  <w:t>{{CLIENT_COMPANY}}</w:t>
      </w:r>
      <w:r w:rsidRPr="00046044">
        <w:rPr>
          <w:rFonts w:ascii="Raleway" w:hAnsi="Raleway"/>
        </w:rPr>
      </w:r>
    </w:p>
    <w:p w14:paraId="58AD791F" w14:textId="77777777" w:rsidR="008E72D2" w:rsidRPr="00046044" w:rsidRDefault="008E72D2" w:rsidP="008E72D2">
      <w:pPr>
        <w:pStyle w:val="SmallHeading"/>
        <w:spacing w:after="120"/>
        <w:ind w:left="-270" w:right="-778"/>
        <w:rPr>
          <w:rFonts w:ascii="Raleway" w:hAnsi="Raleway"/>
          <w:sz w:val="29"/>
          <w:szCs w:val="29"/>
        </w:rPr>
      </w:pPr>
      <w:r w:rsidRPr="00046044">
        <w:rPr>
          <w:rFonts w:ascii="Raleway" w:hAnsi="Raleway"/>
          <w:sz w:val="29"/>
          <w:szCs w:val="29"/>
        </w:rPr>
      </w:r>
      <w:r w:rsidRPr="00046044">
        <w:rPr>
          <w:rFonts w:ascii="Raleway" w:hAnsi="Raleway"/>
          <w:sz w:val="29"/>
          <w:szCs w:val="29"/>
        </w:rPr>
      </w:r>
      <w:r w:rsidRPr="00046044">
        <w:rPr>
          <w:rFonts w:ascii="Raleway" w:hAnsi="Raleway"/>
          <w:sz w:val="29"/>
          <w:szCs w:val="29"/>
        </w:rPr>
      </w:r>
      <w:r w:rsidRPr="00046044">
        <w:rPr>
          <w:rFonts w:ascii="Raleway" w:hAnsi="Raleway"/>
          <w:sz w:val="29"/>
          <w:szCs w:val="29"/>
        </w:rPr>
      </w:r>
      <w:r w:rsidRPr="00046044">
        <w:rPr>
          <w:rFonts w:ascii="Raleway" w:hAnsi="Raleway"/>
          <w:sz w:val="29"/>
          <w:szCs w:val="29"/>
        </w:rPr>
        <w:t>{{SEARCH_TITLE}}</w:t>
      </w:r>
      <w:r w:rsidRPr="00046044">
        <w:rPr>
          <w:rFonts w:ascii="Raleway" w:hAnsi="Raleway"/>
          <w:sz w:val="29"/>
          <w:szCs w:val="29"/>
        </w:rPr>
      </w:r>
    </w:p>
    <w:p w14:paraId="120C833D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51380FF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58487533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EC51910" w14:textId="5EDFA097" w:rsidR="008E72D2" w:rsidRPr="00046044" w:rsidRDefault="008E72D2" w:rsidP="008E72D2">
      <w:pPr>
        <w:ind w:left="-270"/>
        <w:rPr>
          <w:rFonts w:ascii="Raleway" w:hAnsi="Raleway"/>
          <w:color w:val="00B0F0"/>
          <w:sz w:val="27"/>
          <w:szCs w:val="27"/>
        </w:rPr>
      </w:pPr>
      <w:r w:rsidRPr="00046044">
        <w:rPr>
          <w:rFonts w:ascii="Raleway" w:eastAsia="Calibri" w:hAnsi="Raleway" w:cs="Times New Roman"/>
          <w:color w:val="00B0F0"/>
          <w:sz w:val="27"/>
          <w:szCs w:val="27"/>
          <w:lang w:eastAsia="en-GB"/>
        </w:rPr>
      </w:r>
      <w:r w:rsidRPr="00046044">
        <w:rPr>
          <w:rFonts w:ascii="Raleway" w:eastAsia="Calibri" w:hAnsi="Raleway" w:cs="Times New Roman"/>
          <w:color w:val="00B0F0"/>
          <w:sz w:val="27"/>
          <w:szCs w:val="27"/>
          <w:lang w:eastAsia="en-GB"/>
        </w:rPr>
      </w:r>
      <w:r w:rsidRPr="00046044">
        <w:rPr>
          <w:rFonts w:ascii="Raleway" w:eastAsia="Calibri" w:hAnsi="Raleway" w:cs="Times New Roman"/>
          <w:color w:val="00B0F0"/>
          <w:sz w:val="27"/>
          <w:szCs w:val="27"/>
          <w:lang w:eastAsia="en-GB"/>
        </w:rPr>
      </w:r>
      <w:r w:rsidRPr="00046044">
        <w:rPr>
          <w:rFonts w:ascii="Raleway" w:eastAsia="Calibri" w:hAnsi="Raleway" w:cs="Times New Roman"/>
          <w:color w:val="00B0F0"/>
          <w:sz w:val="27"/>
          <w:szCs w:val="27"/>
          <w:lang w:eastAsia="en-GB"/>
        </w:rPr>
      </w:r>
      <w:r w:rsidRPr="00046044"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t>{{PROFILE_MONTH}}</w:t>
      </w:r>
      <w:r w:rsidRPr="00046044">
        <w:rPr>
          <w:rFonts w:ascii="Raleway" w:eastAsia="Calibri" w:hAnsi="Raleway" w:cs="Times New Roman"/>
          <w:color w:val="00B0F0"/>
          <w:sz w:val="27"/>
          <w:szCs w:val="27"/>
          <w:lang w:eastAsia="en-GB"/>
        </w:rPr>
      </w:r>
      <w:r w:rsidRPr="00046044"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t xml:space="preserve"> 202</w:t>
      </w:r>
      <w:r w:rsidR="00D06552" w:rsidRPr="00046044"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t>{{PROFILE_YEAR}}</w:t>
      </w:r>
    </w:p>
    <w:p w14:paraId="1A5F7E77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5C835440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543FDD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C6E95E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9795C25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FD0A4C7" w14:textId="77777777" w:rsidR="008E72D2" w:rsidRPr="00046044" w:rsidRDefault="008E72D2" w:rsidP="008E72D2">
      <w:pPr>
        <w:pStyle w:val="42DOC-SPACER"/>
        <w:ind w:left="0"/>
        <w:rPr>
          <w:rFonts w:ascii="Raleway" w:hAnsi="Raleway"/>
        </w:rPr>
      </w:pPr>
    </w:p>
    <w:p w14:paraId="524E15A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18A1535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0077991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9CF694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507563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C0C4BA0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3EBE1117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CA282A3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17A748B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71D5BD5A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FCE2320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2265F2A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651D8E3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39E6E55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69FA4939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41D7F622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150A5BCF" w14:textId="77777777" w:rsidR="00F74192" w:rsidRPr="00046044" w:rsidRDefault="00F74192" w:rsidP="00EE5326">
      <w:pPr>
        <w:pStyle w:val="42DOC-SPACER"/>
        <w:rPr>
          <w:rFonts w:ascii="Raleway" w:hAnsi="Raleway"/>
        </w:rPr>
      </w:pPr>
    </w:p>
    <w:p w14:paraId="4970C56D" w14:textId="77777777" w:rsidR="00190586" w:rsidRPr="00046044" w:rsidRDefault="00190586" w:rsidP="00F74192">
      <w:pPr>
        <w:rPr>
          <w:rFonts w:ascii="Raleway" w:hAnsi="Raleway"/>
        </w:rPr>
        <w:sectPr w:rsidR="00190586" w:rsidRPr="00046044" w:rsidSect="001E29B6">
          <w:headerReference w:type="default" r:id="rId11"/>
          <w:headerReference w:type="first" r:id="rId12"/>
          <w:pgSz w:w="11906" w:h="16838"/>
          <w:pgMar w:top="1440" w:right="1440" w:bottom="1440" w:left="1440" w:header="720" w:footer="708" w:gutter="0"/>
          <w:cols w:space="708"/>
          <w:docGrid w:linePitch="360"/>
        </w:sectPr>
      </w:pPr>
    </w:p>
    <w:p w14:paraId="3304B0DE" w14:textId="77777777" w:rsidR="00F74192" w:rsidRPr="00046044" w:rsidRDefault="00F74192" w:rsidP="004A2D31">
      <w:pPr>
        <w:pStyle w:val="40DOC-HEADING"/>
        <w:rPr>
          <w:rStyle w:val="SubtleReference"/>
          <w:rFonts w:ascii="Raleway" w:hAnsi="Raleway"/>
          <w:smallCaps w:val="0"/>
          <w:noProof w:val="0"/>
          <w:color w:val="012249"/>
        </w:rPr>
      </w:pPr>
      <w:bookmarkStart w:id="5" w:name="_Hlk68520441"/>
      <w:r w:rsidRPr="00046044">
        <w:rPr>
          <w:rFonts w:ascii="Raleway" w:hAnsi="Raleway"/>
          <w:noProof w:val="0"/>
        </w:rPr>
        <w:lastRenderedPageBreak/>
        <w:t>Career Summary</w:t>
      </w:r>
    </w:p>
    <w:p w14:paraId="560204F8" w14:textId="77777777" w:rsidR="00F74192" w:rsidRPr="00046044" w:rsidRDefault="00F74192" w:rsidP="008C2F0C">
      <w:pPr>
        <w:pStyle w:val="14CV-BODY"/>
        <w:rPr>
          <w:rFonts w:ascii="Raleway" w:hAnsi="Raleway"/>
          <w:lang w:bidi="en-US"/>
        </w:rPr>
      </w:pPr>
      <w:bookmarkStart w:id="6" w:name="_Hlk68524846"/>
    </w:p>
    <w:p w14:paraId="26859382" w14:textId="77777777" w:rsidR="008C2F0C" w:rsidRPr="00046044" w:rsidRDefault="008C2F0C" w:rsidP="008C2F0C">
      <w:pPr>
        <w:pStyle w:val="14CV-BODY"/>
        <w:rPr>
          <w:rFonts w:ascii="Raleway" w:hAnsi="Raleway"/>
        </w:rPr>
      </w:pPr>
    </w:p>
    <w:p w14:paraId="6D78ADE7" w14:textId="77777777" w:rsidR="00F74192" w:rsidRPr="00460082" w:rsidRDefault="003F1325" w:rsidP="003F1325">
      <w:pPr>
        <w:pStyle w:val="26A-BOD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  <w:t>{{CAREER_SUMMARY}}</w:t>
      </w:r>
      <w:r w:rsidRPr="00460082">
        <w:rPr>
          <w:rFonts w:ascii="Raleway" w:hAnsi="Raleway"/>
          <w:noProof w:val="0"/>
        </w:rPr>
      </w:r>
    </w:p>
    <w:p w14:paraId="49B4624A" w14:textId="77777777" w:rsidR="003F1325" w:rsidRPr="00460082" w:rsidRDefault="003F1325" w:rsidP="003F1325">
      <w:pPr>
        <w:pStyle w:val="26A-BOD"/>
        <w:rPr>
          <w:rFonts w:ascii="Raleway" w:hAnsi="Raleway"/>
          <w:noProof w:val="0"/>
        </w:rPr>
      </w:pPr>
    </w:p>
    <w:p w14:paraId="282B95F6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Motivations</w:t>
      </w:r>
      <w:r w:rsidRPr="00460082">
        <w:rPr>
          <w:rFonts w:ascii="Raleway" w:hAnsi="Raleway"/>
          <w:b w:val="0"/>
          <w:bCs w:val="0"/>
        </w:rPr>
        <w:t>:</w:t>
      </w:r>
    </w:p>
    <w:p w14:paraId="2B24D97B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  <w:t>{{MOTIVATIONS}}</w:t>
      </w:r>
      <w:r w:rsidRPr="00460082">
        <w:rPr>
          <w:rFonts w:ascii="Raleway" w:hAnsi="Raleway"/>
          <w:noProof w:val="0"/>
        </w:rPr>
      </w:r>
    </w:p>
    <w:p w14:paraId="3FB818BA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149977A2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Client Coverage:</w:t>
      </w:r>
    </w:p>
    <w:p w14:paraId="5E8F3015" w14:textId="77777777" w:rsidR="00C238A1" w:rsidRPr="00460082" w:rsidRDefault="00C238A1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  <w:t>{{CLIENT_COVERAGE}}</w:t>
      </w:r>
      <w:r w:rsidRPr="00460082">
        <w:rPr>
          <w:rFonts w:ascii="Raleway" w:hAnsi="Raleway"/>
          <w:noProof w:val="0"/>
        </w:rPr>
      </w:r>
    </w:p>
    <w:p w14:paraId="3634723E" w14:textId="77777777" w:rsidR="002C3C63" w:rsidRPr="00460082" w:rsidRDefault="002C3C63" w:rsidP="00190586">
      <w:pPr>
        <w:pStyle w:val="26A-BOD"/>
        <w:rPr>
          <w:rFonts w:ascii="Raleway" w:hAnsi="Raleway"/>
          <w:noProof w:val="0"/>
        </w:rPr>
      </w:pPr>
    </w:p>
    <w:p w14:paraId="150F7B7C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Strategy Experience:</w:t>
      </w:r>
    </w:p>
    <w:p w14:paraId="0E00F80D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  <w:t>{{STRATEGY_EXPERIENCE}}</w:t>
      </w:r>
      <w:r w:rsidRPr="00460082">
        <w:rPr>
          <w:rFonts w:ascii="Raleway" w:hAnsi="Raleway"/>
          <w:noProof w:val="0"/>
        </w:rPr>
      </w:r>
    </w:p>
    <w:p w14:paraId="5638C072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5A3BB851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Fundraising Track Record:</w:t>
      </w:r>
    </w:p>
    <w:p w14:paraId="401AF2A3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  <w:t>{{FUNDRAISING_TRACK_RECORD}}</w:t>
      </w:r>
      <w:r w:rsidRPr="00460082">
        <w:rPr>
          <w:rFonts w:ascii="Raleway" w:hAnsi="Raleway"/>
          <w:noProof w:val="0"/>
        </w:rPr>
      </w:r>
    </w:p>
    <w:p w14:paraId="64DB30A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47E7586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Areas of Strength:</w:t>
      </w:r>
    </w:p>
    <w:p w14:paraId="1137556A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  <w:t>{{AREAS_OF_STRENGTH}}</w:t>
      </w:r>
      <w:r w:rsidRPr="00460082">
        <w:rPr>
          <w:rFonts w:ascii="Raleway" w:hAnsi="Raleway"/>
          <w:noProof w:val="0"/>
        </w:rPr>
      </w:r>
    </w:p>
    <w:p w14:paraId="12D48FD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7F9FC84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Areas to Explore Further:</w:t>
      </w:r>
    </w:p>
    <w:p w14:paraId="2FD3586F" w14:textId="77777777" w:rsidR="00F74192" w:rsidRPr="00460082" w:rsidRDefault="003F1325" w:rsidP="00D114F1">
      <w:pPr>
        <w:pStyle w:val="20A"/>
        <w:ind w:left="14" w:hanging="288"/>
        <w:rPr>
          <w:rFonts w:ascii="Raleway" w:hAnsi="Raleway"/>
          <w:noProof w:val="0"/>
        </w:rPr>
      </w:pP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</w:r>
      <w:r w:rsidRPr="00460082">
        <w:rPr>
          <w:rFonts w:ascii="Raleway" w:hAnsi="Raleway"/>
          <w:noProof w:val="0"/>
        </w:rPr>
        <w:t>{{AREAS_TO_EXPLORE}}</w:t>
      </w:r>
      <w:r w:rsidRPr="00460082">
        <w:rPr>
          <w:rFonts w:ascii="Raleway" w:hAnsi="Raleway"/>
          <w:noProof w:val="0"/>
        </w:rPr>
      </w:r>
    </w:p>
    <w:p w14:paraId="59F471EA" w14:textId="77777777" w:rsidR="004A2D31" w:rsidRPr="00460082" w:rsidRDefault="004A2D31" w:rsidP="00EE5326">
      <w:pPr>
        <w:pStyle w:val="26A-BOD"/>
        <w:rPr>
          <w:rFonts w:ascii="Raleway" w:hAnsi="Raleway"/>
          <w:noProof w:val="0"/>
        </w:rPr>
      </w:pPr>
    </w:p>
    <w:p w14:paraId="11C304D0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 w:rsidRPr="00460082">
        <w:rPr>
          <w:rFonts w:ascii="Raleway" w:hAnsi="Raleway"/>
        </w:rPr>
        <w:t>Closing Summary / Preferred Location:</w:t>
      </w:r>
    </w:p>
    <w:p w14:paraId="019C5B22" w14:textId="77777777" w:rsidR="00F74192" w:rsidRPr="00460082" w:rsidRDefault="003F1325" w:rsidP="0094139E">
      <w:pPr>
        <w:pStyle w:val="SHTextBold"/>
        <w:ind w:left="-274" w:right="-475"/>
        <w:rPr>
          <w:rFonts w:ascii="Raleway" w:hAnsi="Raleway"/>
          <w:sz w:val="21"/>
          <w:szCs w:val="21"/>
          <w:lang w:bidi="en-US"/>
        </w:rPr>
      </w:pPr>
      <w:r w:rsidRPr="00460082">
        <w:rPr>
          <w:rFonts w:ascii="Raleway" w:hAnsi="Raleway"/>
          <w:sz w:val="21"/>
          <w:szCs w:val="21"/>
          <w:lang w:bidi="en-US"/>
        </w:rPr>
      </w:r>
      <w:r w:rsidRPr="00460082">
        <w:rPr>
          <w:rFonts w:ascii="Raleway" w:hAnsi="Raleway"/>
          <w:sz w:val="21"/>
          <w:szCs w:val="21"/>
          <w:lang w:bidi="en-US"/>
        </w:rPr>
      </w:r>
      <w:r w:rsidRPr="00460082">
        <w:rPr>
          <w:rFonts w:ascii="Raleway" w:hAnsi="Raleway"/>
          <w:sz w:val="21"/>
          <w:szCs w:val="21"/>
          <w:lang w:bidi="en-US"/>
        </w:rPr>
      </w:r>
      <w:r w:rsidRPr="00460082">
        <w:rPr>
          <w:rFonts w:ascii="Raleway" w:hAnsi="Raleway"/>
          <w:sz w:val="21"/>
          <w:szCs w:val="21"/>
          <w:lang w:bidi="en-US"/>
        </w:rPr>
      </w:r>
      <w:r w:rsidRPr="00460082">
        <w:rPr>
          <w:rFonts w:ascii="Raleway" w:hAnsi="Raleway"/>
          <w:sz w:val="21"/>
          <w:szCs w:val="21"/>
          <w:lang w:bidi="en-US"/>
        </w:rPr>
        <w:t>{{CLOSING_SUMMARY}}</w:t>
      </w:r>
      <w:r w:rsidRPr="00460082">
        <w:rPr>
          <w:rFonts w:ascii="Raleway" w:hAnsi="Raleway"/>
          <w:sz w:val="21"/>
          <w:szCs w:val="21"/>
          <w:lang w:bidi="en-US"/>
        </w:rPr>
      </w:r>
    </w:p>
    <w:p w14:paraId="6660EA56" w14:textId="77777777" w:rsidR="003F1325" w:rsidRPr="007B1D3B" w:rsidRDefault="003F1325" w:rsidP="00EE5326">
      <w:pPr>
        <w:pStyle w:val="26A-BOD"/>
        <w:rPr>
          <w:noProof w:val="0"/>
        </w:rPr>
      </w:pPr>
    </w:p>
    <w:p w14:paraId="2F0ACDEB" w14:textId="77777777" w:rsidR="00190586" w:rsidRPr="007B1D3B" w:rsidRDefault="00190586" w:rsidP="00EE5326">
      <w:pPr>
        <w:pStyle w:val="26A-BOD"/>
        <w:rPr>
          <w:noProof w:val="0"/>
        </w:rPr>
      </w:pPr>
    </w:p>
    <w:p w14:paraId="4C8A8C28" w14:textId="77777777" w:rsidR="00190586" w:rsidRPr="007B1D3B" w:rsidRDefault="00190586" w:rsidP="00EE5326">
      <w:pPr>
        <w:pStyle w:val="26A-BOD"/>
        <w:rPr>
          <w:noProof w:val="0"/>
        </w:rPr>
      </w:pPr>
    </w:p>
    <w:p w14:paraId="7A2FC7EC" w14:textId="77777777" w:rsidR="00EE5326" w:rsidRPr="007B1D3B" w:rsidRDefault="00EE5326" w:rsidP="00EE5326">
      <w:pPr>
        <w:pStyle w:val="26A-BOD"/>
        <w:rPr>
          <w:noProof w:val="0"/>
        </w:rPr>
      </w:pPr>
    </w:p>
    <w:p w14:paraId="1615B06F" w14:textId="77777777" w:rsidR="00EE5326" w:rsidRPr="007B1D3B" w:rsidRDefault="00EE5326" w:rsidP="00EE5326">
      <w:pPr>
        <w:pStyle w:val="26A-BOD"/>
        <w:rPr>
          <w:noProof w:val="0"/>
        </w:rPr>
      </w:pPr>
    </w:p>
    <w:p w14:paraId="591E4400" w14:textId="77777777" w:rsidR="00EE5326" w:rsidRPr="007B1D3B" w:rsidRDefault="00EE5326" w:rsidP="00EE5326">
      <w:pPr>
        <w:pStyle w:val="26A-BOD"/>
        <w:rPr>
          <w:noProof w:val="0"/>
        </w:rPr>
      </w:pPr>
    </w:p>
    <w:p w14:paraId="79239E3F" w14:textId="77777777" w:rsidR="00EE5326" w:rsidRPr="007B1D3B" w:rsidRDefault="00EE5326" w:rsidP="00EE5326">
      <w:pPr>
        <w:pStyle w:val="26A-BOD"/>
        <w:rPr>
          <w:noProof w:val="0"/>
        </w:rPr>
      </w:pPr>
    </w:p>
    <w:p w14:paraId="667AC674" w14:textId="77777777" w:rsidR="00EE5326" w:rsidRPr="007B1D3B" w:rsidRDefault="00EE5326" w:rsidP="00EE5326">
      <w:pPr>
        <w:pStyle w:val="26A-BOD"/>
        <w:rPr>
          <w:noProof w:val="0"/>
        </w:rPr>
      </w:pPr>
    </w:p>
    <w:p w14:paraId="0F1C3BD1" w14:textId="77777777" w:rsidR="00EE5326" w:rsidRPr="007B1D3B" w:rsidRDefault="00EE5326" w:rsidP="00EE5326">
      <w:pPr>
        <w:pStyle w:val="26A-BOD"/>
        <w:rPr>
          <w:noProof w:val="0"/>
        </w:rPr>
      </w:pPr>
    </w:p>
    <w:p w14:paraId="492F7513" w14:textId="77777777" w:rsidR="00EE5326" w:rsidRPr="007B1D3B" w:rsidRDefault="00EE5326" w:rsidP="00EE5326">
      <w:pPr>
        <w:pStyle w:val="26A-BOD"/>
        <w:rPr>
          <w:noProof w:val="0"/>
        </w:rPr>
      </w:pPr>
    </w:p>
    <w:p w14:paraId="3CAB43ED" w14:textId="77777777" w:rsidR="00EE5326" w:rsidRPr="007B1D3B" w:rsidRDefault="00EE5326" w:rsidP="00EE5326">
      <w:pPr>
        <w:pStyle w:val="26A-BOD"/>
        <w:rPr>
          <w:noProof w:val="0"/>
        </w:rPr>
      </w:pPr>
    </w:p>
    <w:p w14:paraId="1159B5C4" w14:textId="77777777" w:rsidR="00190586" w:rsidRPr="007B1D3B" w:rsidRDefault="00190586" w:rsidP="00EE5326">
      <w:pPr>
        <w:pStyle w:val="26A-BOD"/>
        <w:rPr>
          <w:noProof w:val="0"/>
        </w:rPr>
      </w:pPr>
    </w:p>
    <w:p w14:paraId="399ECB70" w14:textId="77777777" w:rsidR="00F74192" w:rsidRPr="007B1D3B" w:rsidRDefault="00F74192" w:rsidP="00EE5326">
      <w:pPr>
        <w:pStyle w:val="26A-BOD"/>
        <w:rPr>
          <w:noProof w:val="0"/>
        </w:rPr>
      </w:pPr>
    </w:p>
    <w:p w14:paraId="1BEF5A1C" w14:textId="77777777" w:rsidR="003F1325" w:rsidRPr="007B1D3B" w:rsidRDefault="003F1325" w:rsidP="003F1325">
      <w:pPr>
        <w:pStyle w:val="40DOC-HEADING"/>
        <w:ind w:left="0"/>
        <w:rPr>
          <w:noProof w:val="0"/>
        </w:rPr>
        <w:sectPr w:rsidR="003F1325" w:rsidRPr="007B1D3B" w:rsidSect="001E29B6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4860B685" w14:textId="77777777" w:rsidR="00F74192" w:rsidRPr="00046044" w:rsidRDefault="00F74192" w:rsidP="00F74192">
      <w:pPr>
        <w:pStyle w:val="40DOC-HEADING"/>
        <w:rPr>
          <w:rFonts w:ascii="Raleway" w:hAnsi="Raleway"/>
          <w:noProof w:val="0"/>
        </w:rPr>
      </w:pPr>
      <w:r w:rsidRPr="00046044">
        <w:rPr>
          <w:rFonts w:ascii="Raleway" w:hAnsi="Raleway"/>
          <w:noProof w:val="0"/>
        </w:rPr>
        <w:lastRenderedPageBreak/>
        <w:t>Business Experience</w:t>
      </w:r>
    </w:p>
    <w:p w14:paraId="4146D7B2" w14:textId="77777777" w:rsidR="00F74192" w:rsidRPr="00046044" w:rsidRDefault="00F74192" w:rsidP="003F1325">
      <w:pPr>
        <w:pStyle w:val="14CV-BODY"/>
        <w:rPr>
          <w:rFonts w:ascii="Raleway" w:hAnsi="Raleway"/>
        </w:rPr>
      </w:pPr>
    </w:p>
    <w:p w14:paraId="55CD9729" w14:textId="77777777" w:rsidR="00986DF4" w:rsidRPr="00046044" w:rsidRDefault="00986DF4" w:rsidP="003F1325">
      <w:pPr>
        <w:pStyle w:val="14CV-BODY"/>
        <w:rPr>
          <w:rFonts w:ascii="Raleway" w:hAnsi="Raleway"/>
        </w:rPr>
      </w:pPr>
    </w:p>
    <w:p w14:paraId="4B2CF562" w14:textId="0DEA2740" w:rsidR="00F74192" w:rsidRPr="00046044" w:rsidRDefault="00F74192" w:rsidP="00F74192">
      <w:pPr>
        <w:pStyle w:val="15CV-COMPANY"/>
        <w:rPr>
          <w:rFonts w:ascii="Raleway" w:hAnsi="Raleway"/>
          <w:b/>
        </w:rPr>
      </w:pPr>
      <w:r>
        <w:t>{{BUSINESS_EXPERIENCE}}</w:t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caps/>
        </w:rPr>
      </w:r>
      <w:r w:rsidRPr="00046044">
        <w:rPr>
          <w:rFonts w:ascii="Raleway" w:hAnsi="Raleway"/>
          <w:b/>
        </w:rPr>
        <w:tab/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</w:rPr>
      </w:r>
      <w:r w:rsidRPr="00046044">
        <w:rPr>
          <w:rFonts w:ascii="Raleway" w:hAnsi="Raleway"/>
          <w:b/>
        </w:rPr>
      </w:r>
      <w:r w:rsidRPr="00046044">
        <w:rPr>
          <w:rFonts w:ascii="Raleway" w:hAnsi="Raleway"/>
        </w:rPr>
      </w:r>
      <w:r w:rsidR="003A024B" w:rsidRPr="00046044">
        <w:rPr>
          <w:rFonts w:ascii="Raleway" w:hAnsi="Raleway"/>
        </w:rPr>
      </w:r>
    </w:p>
    <w:p w14:paraId="03494217" w14:textId="77777777" w:rsidR="00F74192" w:rsidRPr="00D12544" w:rsidRDefault="00F74192" w:rsidP="00F74192">
      <w:pPr>
        <w:pStyle w:val="40DOC-HEADING"/>
        <w:rPr>
          <w:rFonts w:ascii="Raleway" w:hAnsi="Raleway"/>
          <w:noProof w:val="0"/>
        </w:rPr>
      </w:pPr>
      <w:r w:rsidRPr="00D12544">
        <w:rPr>
          <w:rFonts w:ascii="Raleway" w:hAnsi="Raleway"/>
          <w:noProof w:val="0"/>
        </w:rPr>
        <w:lastRenderedPageBreak/>
        <w:t>Personal Details</w:t>
      </w:r>
    </w:p>
    <w:p w14:paraId="2C79242E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3E6DB88D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124DE0C7" w14:textId="77777777" w:rsidR="00F74192" w:rsidRPr="00D12544" w:rsidRDefault="00F74192" w:rsidP="003F1325">
      <w:pPr>
        <w:pStyle w:val="SHText"/>
        <w:ind w:left="-274" w:right="-475"/>
        <w:rPr>
          <w:rFonts w:ascii="Raleway" w:hAnsi="Raleway"/>
          <w:b/>
          <w:bCs/>
          <w:spacing w:val="6"/>
        </w:rPr>
      </w:pPr>
      <w:r w:rsidRPr="00D12544">
        <w:rPr>
          <w:rFonts w:ascii="Raleway" w:hAnsi="Raleway"/>
          <w:b/>
          <w:bCs/>
          <w:spacing w:val="6"/>
        </w:rPr>
        <w:t>Education</w:t>
      </w:r>
    </w:p>
    <w:p w14:paraId="50B4E6D1" w14:textId="77777777" w:rsidR="003F1325" w:rsidRPr="00D12544" w:rsidRDefault="003F1325" w:rsidP="004A2D31">
      <w:pPr>
        <w:pStyle w:val="30PD-BOD"/>
        <w:rPr>
          <w:rFonts w:ascii="Raleway" w:hAnsi="Raleway"/>
          <w:noProof w:val="0"/>
        </w:rPr>
      </w:pPr>
    </w:p>
    <w:p w14:paraId="4707C66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{{EDU_1_START}}</w:t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 xml:space="preserve"> – </w:t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{{EDU_1_END}}</w:t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:</w:t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  <w:t>{{EDU_1_INSTITUTION}}</w:t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  <w:t xml:space="preserve"> – </w:t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  <w:t>{{EDU_1_LOCATION}}</w:t>
      </w:r>
      <w:r w:rsidRPr="00D12544">
        <w:rPr>
          <w:rFonts w:ascii="Raleway" w:hAnsi="Raleway"/>
          <w:bCs/>
          <w:sz w:val="20"/>
          <w:szCs w:val="20"/>
        </w:rPr>
      </w:r>
    </w:p>
    <w:p w14:paraId="1054300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{{EDU_1_DEGREE}}</w:t>
      </w:r>
      <w:r w:rsidRPr="00D12544">
        <w:rPr>
          <w:rFonts w:ascii="Raleway" w:hAnsi="Raleway"/>
          <w:sz w:val="20"/>
          <w:szCs w:val="20"/>
        </w:rPr>
      </w:r>
    </w:p>
    <w:p w14:paraId="08C3034A" w14:textId="77777777" w:rsidR="00F74192" w:rsidRPr="00D12544" w:rsidRDefault="00F74192" w:rsidP="00B51B37">
      <w:pPr>
        <w:pStyle w:val="32PD"/>
        <w:rPr>
          <w:rFonts w:ascii="Raleway" w:hAnsi="Raleway"/>
        </w:rPr>
      </w:pPr>
      <w:r w:rsidRPr="00D12544">
        <w:rPr>
          <w:rFonts w:ascii="Raleway" w:hAnsi="Raleway"/>
        </w:rPr>
      </w:r>
      <w:r w:rsidRPr="00D12544">
        <w:rPr>
          <w:rFonts w:ascii="Raleway" w:hAnsi="Raleway"/>
        </w:rPr>
      </w:r>
      <w:r w:rsidRPr="00D12544">
        <w:rPr>
          <w:rFonts w:ascii="Raleway" w:hAnsi="Raleway"/>
        </w:rPr>
      </w:r>
      <w:r w:rsidRPr="00D12544">
        <w:rPr>
          <w:rFonts w:ascii="Raleway" w:hAnsi="Raleway"/>
        </w:rPr>
      </w:r>
      <w:r w:rsidRPr="00D12544">
        <w:rPr>
          <w:rFonts w:ascii="Raleway" w:hAnsi="Raleway"/>
        </w:rPr>
        <w:t>{{EDU_1_DETAILS}}</w:t>
      </w:r>
      <w:r w:rsidRPr="00D12544">
        <w:rPr>
          <w:rFonts w:ascii="Raleway" w:hAnsi="Raleway"/>
        </w:rPr>
      </w:r>
    </w:p>
    <w:p w14:paraId="3C61EEB2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140F0114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{{EDU_2_START}}</w:t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 xml:space="preserve"> – </w:t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{{EDU_2_END}}</w:t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:</w:t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  <w:t>{{EDU_2_INSTITUTION}}</w:t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  <w:t xml:space="preserve"> – </w:t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</w:r>
      <w:r w:rsidRPr="00D12544">
        <w:rPr>
          <w:rFonts w:ascii="Raleway" w:hAnsi="Raleway"/>
          <w:bCs/>
          <w:sz w:val="20"/>
          <w:szCs w:val="20"/>
        </w:rPr>
        <w:t>{{EDU_2_LOCATION}}</w:t>
      </w:r>
      <w:r w:rsidRPr="00D12544">
        <w:rPr>
          <w:rFonts w:ascii="Raleway" w:hAnsi="Raleway"/>
          <w:bCs/>
          <w:sz w:val="20"/>
          <w:szCs w:val="20"/>
        </w:rPr>
      </w:r>
    </w:p>
    <w:p w14:paraId="1EA90AA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{{EDU_2_DEGREE}}</w:t>
      </w:r>
      <w:r w:rsidRPr="00D12544">
        <w:rPr>
          <w:rFonts w:ascii="Raleway" w:hAnsi="Raleway"/>
          <w:sz w:val="20"/>
          <w:szCs w:val="20"/>
        </w:rPr>
      </w:r>
    </w:p>
    <w:p w14:paraId="560A467D" w14:textId="77777777" w:rsidR="00F74192" w:rsidRPr="00D12544" w:rsidRDefault="00F74192" w:rsidP="00FB0647">
      <w:pPr>
        <w:pStyle w:val="32PD"/>
        <w:rPr>
          <w:rFonts w:ascii="Raleway" w:hAnsi="Raleway"/>
          <w:noProof w:val="0"/>
        </w:rPr>
      </w:pPr>
      <w:r w:rsidRPr="00D12544">
        <w:rPr>
          <w:rFonts w:ascii="Raleway" w:hAnsi="Raleway"/>
          <w:noProof w:val="0"/>
        </w:rPr>
      </w:r>
      <w:r w:rsidRPr="00D12544">
        <w:rPr>
          <w:rFonts w:ascii="Raleway" w:hAnsi="Raleway"/>
          <w:noProof w:val="0"/>
        </w:rPr>
      </w:r>
      <w:r w:rsidRPr="00D12544">
        <w:rPr>
          <w:rFonts w:ascii="Raleway" w:hAnsi="Raleway"/>
          <w:noProof w:val="0"/>
        </w:rPr>
      </w:r>
      <w:r w:rsidRPr="00D12544">
        <w:rPr>
          <w:rFonts w:ascii="Raleway" w:hAnsi="Raleway"/>
          <w:noProof w:val="0"/>
        </w:rPr>
      </w:r>
      <w:r w:rsidRPr="00D12544">
        <w:rPr>
          <w:rFonts w:ascii="Raleway" w:hAnsi="Raleway"/>
          <w:noProof w:val="0"/>
        </w:rPr>
        <w:t>{{EDU_2_DETAILS}}</w:t>
      </w:r>
      <w:r w:rsidRPr="00D12544">
        <w:rPr>
          <w:rFonts w:ascii="Raleway" w:hAnsi="Raleway"/>
          <w:noProof w:val="0"/>
        </w:rPr>
      </w:r>
    </w:p>
    <w:p w14:paraId="633F0E7D" w14:textId="77777777" w:rsidR="00FB0647" w:rsidRPr="00D12544" w:rsidRDefault="00FB0647" w:rsidP="00FB0647">
      <w:pPr>
        <w:pStyle w:val="30PD-BOD"/>
        <w:rPr>
          <w:rFonts w:ascii="Raleway" w:hAnsi="Raleway"/>
          <w:noProof w:val="0"/>
        </w:rPr>
      </w:pPr>
    </w:p>
    <w:p w14:paraId="051BAC87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11B665BA" w14:textId="77777777" w:rsidR="00B51B37" w:rsidRPr="00D12544" w:rsidRDefault="00B51B37" w:rsidP="00B51B37">
      <w:pPr>
        <w:pStyle w:val="SHText"/>
        <w:spacing w:after="280"/>
        <w:ind w:left="-270" w:right="-475"/>
        <w:rPr>
          <w:rFonts w:ascii="Raleway" w:hAnsi="Raleway"/>
          <w:b/>
          <w:bCs/>
          <w:spacing w:val="6"/>
        </w:rPr>
      </w:pPr>
      <w:r w:rsidRPr="00D12544">
        <w:rPr>
          <w:rFonts w:ascii="Raleway" w:hAnsi="Raleway"/>
          <w:b/>
          <w:bCs/>
          <w:spacing w:val="6"/>
        </w:rPr>
        <w:t>Professional Qualifications</w:t>
      </w:r>
    </w:p>
    <w:p w14:paraId="1D694A44" w14:textId="77777777" w:rsidR="00B51B37" w:rsidRPr="00D12544" w:rsidRDefault="00B51B37" w:rsidP="00B51B37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Accreditations</w:t>
      </w:r>
      <w:r w:rsidRPr="00D12544">
        <w:rPr>
          <w:rFonts w:ascii="Raleway" w:hAnsi="Raleway"/>
        </w:rPr>
        <w:tab/>
      </w:r>
      <w:r w:rsidRPr="00D12544">
        <w:rPr>
          <w:rFonts w:ascii="Raleway" w:hAnsi="Raleway"/>
        </w:rPr>
        <w:tab/>
      </w:r>
      <w:r w:rsidRPr="00D12544">
        <w:rPr>
          <w:rStyle w:val="31PD-INDENTChar"/>
          <w:rFonts w:ascii="Raleway" w:hAnsi="Raleway"/>
          <w:noProof w:val="0"/>
        </w:rPr>
      </w:r>
      <w:r w:rsidRPr="00D12544">
        <w:rPr>
          <w:rStyle w:val="31PD-INDENTChar"/>
          <w:rFonts w:ascii="Raleway" w:hAnsi="Raleway"/>
          <w:noProof w:val="0"/>
        </w:rPr>
      </w:r>
      <w:r w:rsidRPr="00D12544">
        <w:rPr>
          <w:rStyle w:val="31PD-INDENTChar"/>
          <w:rFonts w:ascii="Raleway" w:hAnsi="Raleway"/>
          <w:noProof w:val="0"/>
        </w:rPr>
      </w:r>
      <w:r w:rsidRPr="00D12544">
        <w:rPr>
          <w:rStyle w:val="31PD-INDENTChar"/>
          <w:rFonts w:ascii="Raleway" w:hAnsi="Raleway"/>
          <w:noProof w:val="0"/>
        </w:rPr>
      </w:r>
      <w:r w:rsidRPr="00D12544">
        <w:rPr>
          <w:rStyle w:val="31PD-INDENTChar"/>
          <w:rFonts w:ascii="Raleway" w:hAnsi="Raleway"/>
          <w:noProof w:val="0"/>
        </w:rPr>
        <w:t>{{QUAL_ACCREDITATION}}</w:t>
      </w:r>
      <w:r w:rsidRPr="00D12544">
        <w:rPr>
          <w:rStyle w:val="31PD-INDENTChar"/>
          <w:rFonts w:ascii="Raleway" w:hAnsi="Raleway"/>
          <w:noProof w:val="0"/>
        </w:rPr>
      </w:r>
    </w:p>
    <w:p w14:paraId="6B52E74B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6802B38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5E06F0AA" w14:textId="77777777" w:rsidR="00F74192" w:rsidRPr="00D12544" w:rsidRDefault="00F74192" w:rsidP="00F74192">
      <w:pPr>
        <w:pStyle w:val="SHText"/>
        <w:ind w:left="-270"/>
        <w:rPr>
          <w:rFonts w:ascii="Raleway" w:hAnsi="Raleway"/>
          <w:b/>
          <w:bCs/>
          <w:sz w:val="20"/>
          <w:szCs w:val="20"/>
        </w:rPr>
      </w:pPr>
      <w:r w:rsidRPr="00D12544">
        <w:rPr>
          <w:rFonts w:ascii="Raleway" w:hAnsi="Raleway"/>
          <w:bCs/>
        </w:rPr>
        <w:t>Technical Skills</w:t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{{QUAL_TECHNICAL}}</w:t>
      </w:r>
      <w:r w:rsidRPr="00D12544">
        <w:rPr>
          <w:rFonts w:ascii="Raleway" w:hAnsi="Raleway"/>
          <w:sz w:val="20"/>
          <w:szCs w:val="20"/>
        </w:rPr>
      </w:r>
    </w:p>
    <w:p w14:paraId="4B4B841F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B18755A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45ABA3C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Affiliations</w:t>
      </w:r>
      <w:r w:rsidRPr="00D12544">
        <w:rPr>
          <w:rFonts w:ascii="Raleway" w:hAnsi="Raleway"/>
          <w:bCs/>
        </w:rPr>
        <w:tab/>
      </w:r>
      <w:r w:rsidRPr="00D12544">
        <w:rPr>
          <w:rFonts w:ascii="Raleway" w:hAnsi="Raleway"/>
          <w:bCs/>
        </w:rPr>
        <w:tab/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{{AFFILIATIONS}}</w:t>
      </w:r>
      <w:r w:rsidRPr="00D12544">
        <w:rPr>
          <w:rFonts w:ascii="Raleway" w:hAnsi="Raleway"/>
          <w:sz w:val="20"/>
          <w:szCs w:val="20"/>
        </w:rPr>
      </w:r>
    </w:p>
    <w:p w14:paraId="07A78703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0F3313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CB2F9FE" w14:textId="77777777" w:rsidR="00C238A1" w:rsidRPr="00D12544" w:rsidRDefault="00F74192" w:rsidP="00C238A1">
      <w:pPr>
        <w:pStyle w:val="SHText"/>
        <w:ind w:left="-270" w:right="-475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Media</w:t>
      </w:r>
      <w:r w:rsidRPr="00D12544">
        <w:rPr>
          <w:rFonts w:ascii="Raleway" w:hAnsi="Raleway"/>
          <w:bCs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{{MEDIA}}</w:t>
      </w:r>
      <w:r w:rsidRPr="00D12544">
        <w:rPr>
          <w:rFonts w:ascii="Raleway" w:hAnsi="Raleway"/>
          <w:sz w:val="20"/>
          <w:szCs w:val="20"/>
        </w:rPr>
      </w:r>
    </w:p>
    <w:p w14:paraId="092D7346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FABEA6B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714CE83B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Publications</w:t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{{PUBLICATIONS}}</w:t>
      </w:r>
      <w:r w:rsidRPr="00D12544">
        <w:rPr>
          <w:rFonts w:ascii="Raleway" w:hAnsi="Raleway"/>
          <w:sz w:val="20"/>
          <w:szCs w:val="20"/>
        </w:rPr>
      </w:r>
    </w:p>
    <w:p w14:paraId="2E7605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00C5EE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4637C8E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Nationality</w:t>
      </w:r>
      <w:r w:rsidRPr="00D12544">
        <w:rPr>
          <w:rFonts w:ascii="Raleway" w:hAnsi="Raleway"/>
        </w:rPr>
        <w:tab/>
      </w:r>
      <w:r w:rsidRPr="00D12544">
        <w:rPr>
          <w:rFonts w:ascii="Raleway" w:hAnsi="Raleway"/>
        </w:rPr>
        <w:tab/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{{NATIONALITY}}</w:t>
      </w:r>
      <w:r w:rsidRPr="00D12544">
        <w:rPr>
          <w:rFonts w:ascii="Raleway" w:hAnsi="Raleway"/>
          <w:sz w:val="20"/>
          <w:szCs w:val="20"/>
        </w:rPr>
      </w:r>
    </w:p>
    <w:p w14:paraId="37AE3585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3147FDC4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31DF28D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Languages</w:t>
      </w:r>
      <w:r w:rsidRPr="00D12544">
        <w:rPr>
          <w:rFonts w:ascii="Raleway" w:hAnsi="Raleway"/>
        </w:rPr>
        <w:tab/>
      </w:r>
      <w:r w:rsidRPr="00D12544">
        <w:rPr>
          <w:rFonts w:ascii="Raleway" w:hAnsi="Raleway"/>
        </w:rPr>
        <w:tab/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{{LANGUAGES}}</w:t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  <w:tab/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{{LANGUAGES_LEVEL}}</w:t>
      </w:r>
      <w:r w:rsidRPr="00D12544">
        <w:rPr>
          <w:rFonts w:ascii="Raleway" w:hAnsi="Raleway"/>
          <w:sz w:val="20"/>
          <w:szCs w:val="20"/>
        </w:rPr>
      </w:r>
    </w:p>
    <w:p w14:paraId="592F65E6" w14:textId="77777777" w:rsidR="00F74192" w:rsidRPr="00D12544" w:rsidRDefault="00F74192" w:rsidP="004A2D31">
      <w:pPr>
        <w:pStyle w:val="31PD-INDENT"/>
        <w:rPr>
          <w:rFonts w:ascii="Raleway" w:hAnsi="Raleway"/>
          <w:noProof w:val="0"/>
        </w:rPr>
      </w:pPr>
    </w:p>
    <w:p w14:paraId="0A650A9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1530044" w14:textId="77777777" w:rsidR="00FB0647" w:rsidRPr="00D12544" w:rsidRDefault="00FB0647" w:rsidP="00FB0647">
      <w:pPr>
        <w:pStyle w:val="SHText"/>
        <w:ind w:left="-270"/>
        <w:rPr>
          <w:rFonts w:ascii="Raleway" w:hAnsi="Raleway"/>
          <w:sz w:val="20"/>
          <w:szCs w:val="20"/>
        </w:rPr>
      </w:pPr>
      <w:r w:rsidRPr="00D12544">
        <w:rPr>
          <w:rFonts w:ascii="Raleway" w:hAnsi="Raleway"/>
          <w:bCs/>
        </w:rPr>
        <w:t>Interests</w:t>
      </w:r>
      <w:r w:rsidRPr="00D12544">
        <w:rPr>
          <w:rFonts w:ascii="Raleway" w:hAnsi="Raleway"/>
          <w:bCs/>
        </w:rPr>
        <w:tab/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b/>
          <w:bCs/>
        </w:rPr>
        <w:tab/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</w:r>
      <w:r w:rsidRPr="00D12544">
        <w:rPr>
          <w:rFonts w:ascii="Raleway" w:hAnsi="Raleway"/>
          <w:sz w:val="20"/>
          <w:szCs w:val="20"/>
        </w:rPr>
        <w:t>{{INTERESTS}}</w:t>
      </w:r>
      <w:r w:rsidRPr="00D12544">
        <w:rPr>
          <w:rFonts w:ascii="Raleway" w:hAnsi="Raleway"/>
          <w:sz w:val="20"/>
          <w:szCs w:val="20"/>
        </w:rPr>
      </w:r>
    </w:p>
    <w:p w14:paraId="483E1542" w14:textId="77777777" w:rsidR="0094139E" w:rsidRPr="00D12544" w:rsidRDefault="0094139E" w:rsidP="00FB0647">
      <w:pPr>
        <w:pStyle w:val="30PD-BOD"/>
        <w:jc w:val="left"/>
        <w:rPr>
          <w:rFonts w:ascii="Raleway" w:hAnsi="Raleway"/>
        </w:r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30EB" w14:textId="77777777" w:rsidR="00BA2152" w:rsidRPr="007B1D3B" w:rsidRDefault="00BA2152">
      <w:pPr>
        <w:spacing w:after="0" w:line="240" w:lineRule="auto"/>
      </w:pPr>
      <w:r w:rsidRPr="007B1D3B">
        <w:separator/>
      </w:r>
    </w:p>
  </w:endnote>
  <w:endnote w:type="continuationSeparator" w:id="0">
    <w:p w14:paraId="2BBE2AC3" w14:textId="77777777" w:rsidR="00BA2152" w:rsidRPr="007B1D3B" w:rsidRDefault="00BA2152">
      <w:pPr>
        <w:spacing w:after="0" w:line="240" w:lineRule="auto"/>
      </w:pPr>
      <w:r w:rsidRPr="007B1D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ITC Franklin Gothic Std Book">
    <w:altName w:val="Segoe Script"/>
    <w:charset w:val="00"/>
    <w:family w:val="auto"/>
    <w:pitch w:val="variable"/>
    <w:sig w:usb0="00000003" w:usb1="4000204A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57DB" w14:textId="77777777" w:rsidR="00904883" w:rsidRPr="007B1D3B" w:rsidRDefault="0017218E" w:rsidP="00CD0DE2">
    <w:pPr>
      <w:framePr w:h="187" w:hRule="exact" w:wrap="around" w:vAnchor="text" w:hAnchor="page" w:x="10902" w:y="1"/>
      <w:ind w:left="270" w:right="-804"/>
      <w:rPr>
        <w:rStyle w:val="PageNumber"/>
        <w:rFonts w:ascii="Arial Nova Light" w:hAnsi="Arial Nova Light"/>
        <w:bCs/>
        <w:color w:val="595959"/>
        <w:sz w:val="18"/>
        <w:szCs w:val="18"/>
      </w:rPr>
    </w:pP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begin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instrText xml:space="preserve">PAGE  </w:instrTex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separate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t>1</w: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end"/>
    </w:r>
  </w:p>
  <w:p w14:paraId="2E7835FD" w14:textId="58C9623C" w:rsidR="00904883" w:rsidRPr="007B1D3B" w:rsidRDefault="00EE5326" w:rsidP="00E33CD0">
    <w:pPr>
      <w:pStyle w:val="Footer"/>
      <w:ind w:left="-630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12A1593" wp14:editId="4CBCB623">
              <wp:simplePos x="0" y="0"/>
              <wp:positionH relativeFrom="margin">
                <wp:align>right</wp:align>
              </wp:positionH>
              <wp:positionV relativeFrom="paragraph">
                <wp:posOffset>-1054713</wp:posOffset>
              </wp:positionV>
              <wp:extent cx="5738648" cy="1024759"/>
              <wp:effectExtent l="0" t="0" r="0" b="0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8648" cy="10247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578AC" w14:textId="77777777" w:rsidR="00B82C0D" w:rsidRPr="00B82C0D" w:rsidRDefault="00B82C0D" w:rsidP="00B82C0D">
                          <w:pPr>
                            <w:pStyle w:val="SHText"/>
                            <w:ind w:left="-567" w:right="-46"/>
                            <w:jc w:val="center"/>
                            <w:rPr>
                              <w:rFonts w:ascii="Raleway Medium" w:hAnsi="Raleway Medium"/>
                              <w:color w:val="2F5496" w:themeColor="accent1" w:themeShade="BF"/>
                              <w:sz w:val="20"/>
                              <w:szCs w:val="20"/>
                            </w:rPr>
                          </w:pPr>
                          <w:r w:rsidRPr="00B82C0D">
                            <w:rPr>
                              <w:rFonts w:ascii="Raleway Medium" w:hAnsi="Raleway Medium"/>
                              <w:i/>
                              <w:color w:val="2F5496" w:themeColor="accent1" w:themeShade="BF"/>
                              <w:sz w:val="20"/>
                              <w:szCs w:val="20"/>
                            </w:rPr>
                            <w:t>This profile is submitted in confidence and subject to Sheffield Haworth’s standard terms and conditions. A copy of these can be provided upon request.</w:t>
                          </w:r>
                        </w:p>
                        <w:p w14:paraId="1BA32E6F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E392AE5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22F7379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jc w:val="center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  <w:r w:rsidRPr="60A35DCD"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  <w:t>www.sheffieldhaworth.com</w:t>
                          </w:r>
                        </w:p>
                        <w:p w14:paraId="08DBEB69" w14:textId="13AE3D61" w:rsidR="00904883" w:rsidRPr="007B1D3B" w:rsidRDefault="00904883" w:rsidP="009B7835">
                          <w:pPr>
                            <w:jc w:val="center"/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A159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400.65pt;margin-top:-83.05pt;width:451.85pt;height:80.7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" filled="f" stroked="f">
              <v:textbox inset=",7.2pt,,7.2pt">
                <w:txbxContent>
                  <w:p w14:paraId="1E7578AC" w14:textId="77777777" w:rsidR="00B82C0D" w:rsidRPr="00B82C0D" w:rsidRDefault="00B82C0D" w:rsidP="00B82C0D">
                    <w:pPr>
                      <w:pStyle w:val="SHText"/>
                      <w:ind w:left="-567" w:right="-46"/>
                      <w:jc w:val="center"/>
                      <w:rPr>
                        <w:rFonts w:ascii="Raleway Medium" w:hAnsi="Raleway Medium"/>
                        <w:color w:val="2F5496" w:themeColor="accent1" w:themeShade="BF"/>
                        <w:sz w:val="20"/>
                        <w:szCs w:val="20"/>
                      </w:rPr>
                    </w:pPr>
                    <w:r w:rsidRPr="00B82C0D">
                      <w:rPr>
                        <w:rFonts w:ascii="Raleway Medium" w:hAnsi="Raleway Medium"/>
                        <w:i/>
                        <w:color w:val="2F5496" w:themeColor="accent1" w:themeShade="BF"/>
                        <w:sz w:val="20"/>
                        <w:szCs w:val="20"/>
                      </w:rPr>
                      <w:t>This profile is submitted in confidence and subject to Sheffield Haworth’s standard terms and conditions. A copy of these can be provided upon request.</w:t>
                    </w:r>
                  </w:p>
                  <w:p w14:paraId="1BA32E6F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E392AE5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22F7379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jc w:val="center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  <w:r w:rsidRPr="60A35DCD"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  <w:t>www.sheffieldhaworth.com</w:t>
                    </w:r>
                  </w:p>
                  <w:p w14:paraId="08DBEB69" w14:textId="13AE3D61" w:rsidR="00904883" w:rsidRPr="007B1D3B" w:rsidRDefault="00904883" w:rsidP="009B7835">
                    <w:pPr>
                      <w:jc w:val="center"/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D75B7" w14:textId="77777777" w:rsidR="00BA2152" w:rsidRPr="007B1D3B" w:rsidRDefault="00BA2152">
      <w:pPr>
        <w:spacing w:after="0" w:line="240" w:lineRule="auto"/>
      </w:pPr>
      <w:r w:rsidRPr="007B1D3B">
        <w:separator/>
      </w:r>
    </w:p>
  </w:footnote>
  <w:footnote w:type="continuationSeparator" w:id="0">
    <w:p w14:paraId="02D4DAC1" w14:textId="77777777" w:rsidR="00BA2152" w:rsidRPr="007B1D3B" w:rsidRDefault="00BA2152">
      <w:pPr>
        <w:spacing w:after="0" w:line="240" w:lineRule="auto"/>
      </w:pPr>
      <w:r w:rsidRPr="007B1D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46B9" w14:textId="2A45B15B" w:rsidR="00904883" w:rsidRPr="007B1D3B" w:rsidRDefault="00B82C0D" w:rsidP="009B7835">
    <w:pPr>
      <w:pStyle w:val="Header"/>
      <w:ind w:left="-567"/>
    </w:pPr>
    <w:r>
      <w:rPr>
        <w:noProof/>
      </w:rPr>
      <w:drawing>
        <wp:anchor distT="0" distB="0" distL="114300" distR="114300" simplePos="0" relativeHeight="251660294" behindDoc="1" locked="0" layoutInCell="1" allowOverlap="1" wp14:anchorId="05D2FFE8" wp14:editId="250B388E">
          <wp:simplePos x="0" y="0"/>
          <wp:positionH relativeFrom="page">
            <wp:posOffset>-1695449</wp:posOffset>
          </wp:positionH>
          <wp:positionV relativeFrom="paragraph">
            <wp:posOffset>-7209484</wp:posOffset>
          </wp:positionV>
          <wp:extent cx="15531042" cy="14559507"/>
          <wp:effectExtent l="2876550" t="0" r="275717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1042" cy="1455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42" behindDoc="0" locked="0" layoutInCell="1" allowOverlap="1" wp14:anchorId="77AD97A4" wp14:editId="6DA0B96A">
          <wp:simplePos x="0" y="0"/>
          <wp:positionH relativeFrom="margin">
            <wp:align>center</wp:align>
          </wp:positionH>
          <wp:positionV relativeFrom="paragraph">
            <wp:posOffset>-94965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8707" w14:textId="77777777" w:rsidR="00904883" w:rsidRPr="007B1D3B" w:rsidRDefault="0017218E" w:rsidP="009B7835">
    <w:pPr>
      <w:pStyle w:val="Header"/>
      <w:ind w:left="-567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485D31D0" wp14:editId="3A4CDFBD">
          <wp:extent cx="2867025" cy="504825"/>
          <wp:effectExtent l="0" t="0" r="0" b="0"/>
          <wp:docPr id="1418969250" name="Picture 1418969250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75F5" w14:textId="77777777" w:rsidR="00904883" w:rsidRPr="007B1D3B" w:rsidRDefault="009048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99DF" w14:textId="4BD75BEB" w:rsidR="00B82C0D" w:rsidRDefault="00B82C0D" w:rsidP="003F5390">
    <w:pPr>
      <w:pStyle w:val="SmallHeading"/>
      <w:ind w:right="-514"/>
      <w:jc w:val="right"/>
      <w:rPr>
        <w:sz w:val="29"/>
        <w:szCs w:val="29"/>
      </w:rPr>
    </w:pPr>
    <w:r>
      <w:rPr>
        <w:noProof/>
      </w:rPr>
      <w:drawing>
        <wp:anchor distT="0" distB="0" distL="114300" distR="114300" simplePos="0" relativeHeight="251664390" behindDoc="1" locked="0" layoutInCell="1" allowOverlap="1" wp14:anchorId="6B401B5E" wp14:editId="6D51C02B">
          <wp:simplePos x="0" y="0"/>
          <wp:positionH relativeFrom="page">
            <wp:posOffset>-1686143</wp:posOffset>
          </wp:positionH>
          <wp:positionV relativeFrom="paragraph">
            <wp:posOffset>-7401320</wp:posOffset>
          </wp:positionV>
          <wp:extent cx="15530830" cy="14559280"/>
          <wp:effectExtent l="2876550" t="0" r="2757170" b="0"/>
          <wp:wrapNone/>
          <wp:docPr id="1425126094" name="Picture 1425126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0830" cy="14559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14" behindDoc="0" locked="0" layoutInCell="1" allowOverlap="1" wp14:anchorId="2648CD27" wp14:editId="4E6021FA">
          <wp:simplePos x="0" y="0"/>
          <wp:positionH relativeFrom="margin">
            <wp:posOffset>1550035</wp:posOffset>
          </wp:positionH>
          <wp:positionV relativeFrom="paragraph">
            <wp:posOffset>-252839</wp:posOffset>
          </wp:positionV>
          <wp:extent cx="2548255" cy="438785"/>
          <wp:effectExtent l="0" t="0" r="4445" b="0"/>
          <wp:wrapNone/>
          <wp:docPr id="1297717015" name="Picture 1297717015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19C84E" w14:textId="77777777" w:rsidR="00B82C0D" w:rsidRDefault="00B82C0D" w:rsidP="003F5390">
    <w:pPr>
      <w:pStyle w:val="SmallHeading"/>
      <w:ind w:right="-514"/>
      <w:jc w:val="right"/>
      <w:rPr>
        <w:sz w:val="29"/>
        <w:szCs w:val="29"/>
      </w:rPr>
    </w:pPr>
  </w:p>
  <w:p w14:paraId="2BCB68A3" w14:textId="4860FD04" w:rsidR="00904883" w:rsidRPr="00046044" w:rsidRDefault="0017218E" w:rsidP="003F5390">
    <w:pPr>
      <w:pStyle w:val="SmallHeading"/>
      <w:ind w:right="-514"/>
      <w:jc w:val="right"/>
      <w:rPr>
        <w:rFonts w:ascii="Raleway" w:hAnsi="Raleway"/>
        <w:sz w:val="29"/>
        <w:szCs w:val="29"/>
      </w:rPr>
    </w:pPr>
    <w:r w:rsidRPr="00046044">
      <w:rPr>
        <w:rFonts w:ascii="Raleway" w:hAnsi="Raleway"/>
        <w:sz w:val="29"/>
        <w:szCs w:val="29"/>
      </w:rPr>
      <w:t>{{CANDIDATE_NAME}}</w:t>
    </w:r>
  </w:p>
  <w:p w14:paraId="3579F714" w14:textId="69B5B9CD" w:rsidR="00904883" w:rsidRPr="007B1D3B" w:rsidRDefault="00904883" w:rsidP="003010E5">
    <w:pPr>
      <w:pStyle w:val="Header"/>
      <w:ind w:left="-27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8AE7" w14:textId="77777777" w:rsidR="00904883" w:rsidRPr="007B1D3B" w:rsidRDefault="00904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C87"/>
    <w:multiLevelType w:val="hybridMultilevel"/>
    <w:tmpl w:val="FA44A8E0"/>
    <w:lvl w:ilvl="0" w:tplc="096E0314">
      <w:start w:val="1"/>
      <w:numFmt w:val="decimal"/>
      <w:pStyle w:val="24A"/>
      <w:lvlText w:val="%1."/>
      <w:lvlJc w:val="left"/>
      <w:pPr>
        <w:ind w:left="446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1" w15:restartNumberingAfterBreak="0">
    <w:nsid w:val="232746B4"/>
    <w:multiLevelType w:val="hybridMultilevel"/>
    <w:tmpl w:val="F95C0114"/>
    <w:lvl w:ilvl="0" w:tplc="99AC09CE">
      <w:start w:val="41"/>
      <w:numFmt w:val="bullet"/>
      <w:pStyle w:val="25A"/>
      <w:lvlText w:val="—"/>
      <w:lvlJc w:val="left"/>
      <w:pPr>
        <w:ind w:left="446" w:hanging="360"/>
      </w:pPr>
      <w:rPr>
        <w:rFonts w:ascii="Arial Nova Light" w:eastAsia="Calibri" w:hAnsi="Arial Nova Light" w:cs="Times New Roman" w:hint="default"/>
        <w:color w:val="00B0F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" w15:restartNumberingAfterBreak="0">
    <w:nsid w:val="3E7B3154"/>
    <w:multiLevelType w:val="hybridMultilevel"/>
    <w:tmpl w:val="8ECA65F2"/>
    <w:lvl w:ilvl="0" w:tplc="8A186304">
      <w:start w:val="1"/>
      <w:numFmt w:val="bullet"/>
      <w:pStyle w:val="12CV"/>
      <w:lvlText w:val=""/>
      <w:lvlJc w:val="left"/>
      <w:pPr>
        <w:ind w:left="144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04B59"/>
    <w:multiLevelType w:val="hybridMultilevel"/>
    <w:tmpl w:val="7166EC34"/>
    <w:lvl w:ilvl="0" w:tplc="4530B4F6">
      <w:start w:val="23"/>
      <w:numFmt w:val="bullet"/>
      <w:pStyle w:val="32PD"/>
      <w:lvlText w:val="―"/>
      <w:lvlJc w:val="left"/>
      <w:pPr>
        <w:ind w:left="3240" w:hanging="360"/>
      </w:pPr>
      <w:rPr>
        <w:rFonts w:ascii="Arial Nova Light" w:eastAsia="Calibri" w:hAnsi="Arial Nova Light" w:cs="Times New Roman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5CC82C9B"/>
    <w:multiLevelType w:val="hybridMultilevel"/>
    <w:tmpl w:val="580ACC4A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B302EFD8">
      <w:start w:val="1"/>
      <w:numFmt w:val="bullet"/>
      <w:pStyle w:val="22A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2" w:tplc="545CC8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610124D1"/>
    <w:multiLevelType w:val="hybridMultilevel"/>
    <w:tmpl w:val="C2745DF0"/>
    <w:lvl w:ilvl="0" w:tplc="42366370">
      <w:start w:val="1"/>
      <w:numFmt w:val="bullet"/>
      <w:pStyle w:val="2CV"/>
      <w:lvlText w:val=""/>
      <w:lvlJc w:val="left"/>
      <w:pPr>
        <w:ind w:left="81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752F602B"/>
    <w:multiLevelType w:val="hybridMultilevel"/>
    <w:tmpl w:val="3698F5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76D04A4C"/>
    <w:multiLevelType w:val="hybridMultilevel"/>
    <w:tmpl w:val="2730D14A"/>
    <w:lvl w:ilvl="0" w:tplc="A0CC5034">
      <w:start w:val="1"/>
      <w:numFmt w:val="bullet"/>
      <w:pStyle w:val="10CV"/>
      <w:lvlText w:val=""/>
      <w:lvlJc w:val="left"/>
      <w:pPr>
        <w:ind w:left="0" w:hanging="360"/>
      </w:pPr>
      <w:rPr>
        <w:rFonts w:ascii="Wingdings" w:hAnsi="Wingdings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B7755C5"/>
    <w:multiLevelType w:val="hybridMultilevel"/>
    <w:tmpl w:val="F3E677AE"/>
    <w:lvl w:ilvl="0" w:tplc="EB56086C">
      <w:start w:val="1"/>
      <w:numFmt w:val="bullet"/>
      <w:pStyle w:val="SHBullets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833032027">
    <w:abstractNumId w:val="7"/>
  </w:num>
  <w:num w:numId="2" w16cid:durableId="844827481">
    <w:abstractNumId w:val="4"/>
  </w:num>
  <w:num w:numId="3" w16cid:durableId="471990811">
    <w:abstractNumId w:val="3"/>
  </w:num>
  <w:num w:numId="4" w16cid:durableId="258106076">
    <w:abstractNumId w:val="5"/>
  </w:num>
  <w:num w:numId="5" w16cid:durableId="317925676">
    <w:abstractNumId w:val="2"/>
  </w:num>
  <w:num w:numId="6" w16cid:durableId="1321076464">
    <w:abstractNumId w:val="6"/>
  </w:num>
  <w:num w:numId="7" w16cid:durableId="1064332295">
    <w:abstractNumId w:val="0"/>
  </w:num>
  <w:num w:numId="8" w16cid:durableId="1816095806">
    <w:abstractNumId w:val="1"/>
  </w:num>
  <w:num w:numId="9" w16cid:durableId="498234444">
    <w:abstractNumId w:val="3"/>
    <w:lvlOverride w:ilvl="0">
      <w:startOverride w:val="23"/>
    </w:lvlOverride>
  </w:num>
  <w:num w:numId="10" w16cid:durableId="1351375002">
    <w:abstractNumId w:val="8"/>
  </w:num>
  <w:num w:numId="11" w16cid:durableId="832649376">
    <w:abstractNumId w:val="5"/>
  </w:num>
  <w:num w:numId="12" w16cid:durableId="20594428">
    <w:abstractNumId w:val="4"/>
  </w:num>
  <w:num w:numId="13" w16cid:durableId="1384479804">
    <w:abstractNumId w:val="4"/>
  </w:num>
  <w:num w:numId="14" w16cid:durableId="750204703">
    <w:abstractNumId w:val="4"/>
  </w:num>
  <w:num w:numId="15" w16cid:durableId="2108305114">
    <w:abstractNumId w:val="4"/>
  </w:num>
  <w:num w:numId="16" w16cid:durableId="313148799">
    <w:abstractNumId w:val="4"/>
  </w:num>
  <w:num w:numId="17" w16cid:durableId="2143691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4B"/>
    <w:rsid w:val="00003AC1"/>
    <w:rsid w:val="00035B65"/>
    <w:rsid w:val="00046044"/>
    <w:rsid w:val="00064C91"/>
    <w:rsid w:val="00080FEF"/>
    <w:rsid w:val="000A26AE"/>
    <w:rsid w:val="000C6BCE"/>
    <w:rsid w:val="00102494"/>
    <w:rsid w:val="001065F0"/>
    <w:rsid w:val="00106BB3"/>
    <w:rsid w:val="00135A31"/>
    <w:rsid w:val="0017218E"/>
    <w:rsid w:val="00174599"/>
    <w:rsid w:val="00190586"/>
    <w:rsid w:val="001A09A5"/>
    <w:rsid w:val="001B5CEC"/>
    <w:rsid w:val="001D1A7E"/>
    <w:rsid w:val="001E29B6"/>
    <w:rsid w:val="001F7481"/>
    <w:rsid w:val="00265619"/>
    <w:rsid w:val="00272D05"/>
    <w:rsid w:val="00277B21"/>
    <w:rsid w:val="002C3C63"/>
    <w:rsid w:val="002D0C95"/>
    <w:rsid w:val="002D433E"/>
    <w:rsid w:val="002E0761"/>
    <w:rsid w:val="002F23A1"/>
    <w:rsid w:val="00366EE8"/>
    <w:rsid w:val="003A024B"/>
    <w:rsid w:val="003A0368"/>
    <w:rsid w:val="003C3878"/>
    <w:rsid w:val="003D2684"/>
    <w:rsid w:val="003D40F9"/>
    <w:rsid w:val="003E0526"/>
    <w:rsid w:val="003F1325"/>
    <w:rsid w:val="003F69ED"/>
    <w:rsid w:val="00460082"/>
    <w:rsid w:val="00467953"/>
    <w:rsid w:val="00493636"/>
    <w:rsid w:val="004A2D31"/>
    <w:rsid w:val="004B3CD4"/>
    <w:rsid w:val="004E6D12"/>
    <w:rsid w:val="004F30CC"/>
    <w:rsid w:val="00520793"/>
    <w:rsid w:val="00524182"/>
    <w:rsid w:val="00534963"/>
    <w:rsid w:val="0054352B"/>
    <w:rsid w:val="00550C1F"/>
    <w:rsid w:val="00567FE8"/>
    <w:rsid w:val="00577790"/>
    <w:rsid w:val="005D06A4"/>
    <w:rsid w:val="005E2286"/>
    <w:rsid w:val="005F40E8"/>
    <w:rsid w:val="006215AB"/>
    <w:rsid w:val="00624A90"/>
    <w:rsid w:val="00656B3D"/>
    <w:rsid w:val="00685490"/>
    <w:rsid w:val="006B4BD7"/>
    <w:rsid w:val="006C0232"/>
    <w:rsid w:val="006C6CAC"/>
    <w:rsid w:val="00707690"/>
    <w:rsid w:val="00715DF0"/>
    <w:rsid w:val="007201C1"/>
    <w:rsid w:val="00741DF5"/>
    <w:rsid w:val="0074232A"/>
    <w:rsid w:val="0075046B"/>
    <w:rsid w:val="0078291D"/>
    <w:rsid w:val="00793279"/>
    <w:rsid w:val="007A4771"/>
    <w:rsid w:val="007B1D3B"/>
    <w:rsid w:val="007C6369"/>
    <w:rsid w:val="007E605A"/>
    <w:rsid w:val="007F4EE4"/>
    <w:rsid w:val="007F7F3D"/>
    <w:rsid w:val="00802CB1"/>
    <w:rsid w:val="00807D94"/>
    <w:rsid w:val="00813A9E"/>
    <w:rsid w:val="00814031"/>
    <w:rsid w:val="00832813"/>
    <w:rsid w:val="00865C9E"/>
    <w:rsid w:val="00866F63"/>
    <w:rsid w:val="00873BF9"/>
    <w:rsid w:val="00897F1F"/>
    <w:rsid w:val="008C2F0C"/>
    <w:rsid w:val="008E6708"/>
    <w:rsid w:val="008E72D2"/>
    <w:rsid w:val="00904883"/>
    <w:rsid w:val="0094139E"/>
    <w:rsid w:val="00963A09"/>
    <w:rsid w:val="00981F6F"/>
    <w:rsid w:val="00986DF4"/>
    <w:rsid w:val="009A70FE"/>
    <w:rsid w:val="009B0473"/>
    <w:rsid w:val="009B2E96"/>
    <w:rsid w:val="009B5B52"/>
    <w:rsid w:val="009C0F64"/>
    <w:rsid w:val="009C2996"/>
    <w:rsid w:val="009D4ABB"/>
    <w:rsid w:val="009F5B0E"/>
    <w:rsid w:val="00A52295"/>
    <w:rsid w:val="00A765FA"/>
    <w:rsid w:val="00A771C1"/>
    <w:rsid w:val="00A9583C"/>
    <w:rsid w:val="00B40795"/>
    <w:rsid w:val="00B51B37"/>
    <w:rsid w:val="00B56966"/>
    <w:rsid w:val="00B66337"/>
    <w:rsid w:val="00B82C0D"/>
    <w:rsid w:val="00B91BBE"/>
    <w:rsid w:val="00B972F5"/>
    <w:rsid w:val="00BA109A"/>
    <w:rsid w:val="00BA2152"/>
    <w:rsid w:val="00BA655A"/>
    <w:rsid w:val="00BC5ED7"/>
    <w:rsid w:val="00C238A1"/>
    <w:rsid w:val="00C240CD"/>
    <w:rsid w:val="00C95AF7"/>
    <w:rsid w:val="00CC6CD9"/>
    <w:rsid w:val="00CF2297"/>
    <w:rsid w:val="00D0257F"/>
    <w:rsid w:val="00D06552"/>
    <w:rsid w:val="00D114F1"/>
    <w:rsid w:val="00D12544"/>
    <w:rsid w:val="00D20C3A"/>
    <w:rsid w:val="00D33E4A"/>
    <w:rsid w:val="00D4430C"/>
    <w:rsid w:val="00DA168F"/>
    <w:rsid w:val="00DA305C"/>
    <w:rsid w:val="00DB50A1"/>
    <w:rsid w:val="00DB5EC0"/>
    <w:rsid w:val="00DE5888"/>
    <w:rsid w:val="00E34AA3"/>
    <w:rsid w:val="00E457D3"/>
    <w:rsid w:val="00E509A2"/>
    <w:rsid w:val="00E875F3"/>
    <w:rsid w:val="00E900A2"/>
    <w:rsid w:val="00EC7D7D"/>
    <w:rsid w:val="00EE2CB8"/>
    <w:rsid w:val="00EE5326"/>
    <w:rsid w:val="00F04425"/>
    <w:rsid w:val="00F13DF8"/>
    <w:rsid w:val="00F678F8"/>
    <w:rsid w:val="00F7336A"/>
    <w:rsid w:val="00F74192"/>
    <w:rsid w:val="00FA6963"/>
    <w:rsid w:val="00FB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D33C0"/>
  <w15:chartTrackingRefBased/>
  <w15:docId w15:val="{E80826D5-DD98-41A8-97EE-1A8BB51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C0D"/>
    <w:rPr>
      <w:rFonts w:ascii="Raleway Medium" w:hAnsi="Raleway Medium"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A">
    <w:name w:val="2.0 A•"/>
    <w:basedOn w:val="22A"/>
    <w:qFormat/>
    <w:rsid w:val="003F1325"/>
    <w:pPr>
      <w:ind w:hanging="360"/>
    </w:pPr>
  </w:style>
  <w:style w:type="paragraph" w:styleId="Header">
    <w:name w:val="header"/>
    <w:basedOn w:val="Normal"/>
    <w:link w:val="Head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74192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74192"/>
    <w:rPr>
      <w:kern w:val="0"/>
      <w:lang w:val="en-GB"/>
      <w14:ligatures w14:val="none"/>
    </w:rPr>
  </w:style>
  <w:style w:type="paragraph" w:customStyle="1" w:styleId="42DOC-SPACER">
    <w:name w:val="4.2 DOC-SPACER"/>
    <w:basedOn w:val="Normal"/>
    <w:link w:val="42DOC-SPACER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42DOC-SPACERChar">
    <w:name w:val="4.2 DOC-SPACER Char"/>
    <w:link w:val="42DOC-SPACER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40DOC-HEADING">
    <w:name w:val="4.0 DOC-HEADING"/>
    <w:basedOn w:val="SmallHeading"/>
    <w:link w:val="40DOC-HEADINGChar"/>
    <w:qFormat/>
    <w:rsid w:val="00F74192"/>
    <w:pPr>
      <w:ind w:left="-274" w:right="-778"/>
    </w:pPr>
    <w:rPr>
      <w:noProof/>
      <w:sz w:val="36"/>
    </w:rPr>
  </w:style>
  <w:style w:type="paragraph" w:customStyle="1" w:styleId="SmallHeading">
    <w:name w:val="Small Heading"/>
    <w:basedOn w:val="42DOC-SPACER"/>
    <w:link w:val="SmallHeadingChar"/>
    <w:rsid w:val="00F74192"/>
    <w:pPr>
      <w:spacing w:line="276" w:lineRule="auto"/>
      <w:ind w:right="-784"/>
    </w:pPr>
    <w:rPr>
      <w:rFonts w:ascii="Georgia" w:hAnsi="Georgia"/>
      <w:color w:val="012249"/>
      <w:sz w:val="28"/>
      <w:szCs w:val="28"/>
      <w:lang w:bidi="en-US"/>
    </w:rPr>
  </w:style>
  <w:style w:type="character" w:customStyle="1" w:styleId="SmallHeadingChar">
    <w:name w:val="Small Heading Char"/>
    <w:link w:val="SmallHeading"/>
    <w:rsid w:val="00F74192"/>
    <w:rPr>
      <w:rFonts w:ascii="Georgia" w:eastAsia="Calibri" w:hAnsi="Georgia" w:cs="Times New Roman"/>
      <w:color w:val="012249"/>
      <w:kern w:val="0"/>
      <w:sz w:val="28"/>
      <w:szCs w:val="28"/>
      <w:lang w:eastAsia="en-GB" w:bidi="en-US"/>
      <w14:ligatures w14:val="none"/>
    </w:rPr>
  </w:style>
  <w:style w:type="character" w:customStyle="1" w:styleId="40DOC-HEADINGChar">
    <w:name w:val="4.0 DOC-HEADING Char"/>
    <w:link w:val="40DOC-HEADING"/>
    <w:rsid w:val="00F74192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character" w:styleId="PageNumber">
    <w:name w:val="page number"/>
    <w:basedOn w:val="DefaultParagraphFont"/>
    <w:semiHidden/>
    <w:rsid w:val="00F74192"/>
  </w:style>
  <w:style w:type="paragraph" w:customStyle="1" w:styleId="SHTextBold">
    <w:name w:val="SH Text (Bold)"/>
    <w:basedOn w:val="42DOC-SPACER"/>
    <w:link w:val="SHTextBoldChar"/>
    <w:rsid w:val="00F74192"/>
    <w:pPr>
      <w:tabs>
        <w:tab w:val="right" w:pos="9498"/>
      </w:tabs>
    </w:pPr>
    <w:rPr>
      <w:rFonts w:ascii="Arial Nova" w:hAnsi="Arial Nova"/>
    </w:rPr>
  </w:style>
  <w:style w:type="character" w:customStyle="1" w:styleId="SHTextBoldChar">
    <w:name w:val="SH Text (Bold) Char"/>
    <w:basedOn w:val="42DOC-SPACERChar"/>
    <w:link w:val="SHTextBold"/>
    <w:rsid w:val="00F74192"/>
    <w:rPr>
      <w:rFonts w:ascii="Arial Nova" w:eastAsia="Calibri" w:hAnsi="Arial Nova" w:cs="Times New Roman"/>
      <w:color w:val="595959"/>
      <w:kern w:val="0"/>
      <w:lang w:eastAsia="en-GB"/>
      <w14:ligatures w14:val="none"/>
    </w:rPr>
  </w:style>
  <w:style w:type="paragraph" w:customStyle="1" w:styleId="22A">
    <w:name w:val="2.2 A•"/>
    <w:basedOn w:val="Normal"/>
    <w:link w:val="22AChar"/>
    <w:qFormat/>
    <w:rsid w:val="003F1325"/>
    <w:pPr>
      <w:numPr>
        <w:ilvl w:val="1"/>
        <w:numId w:val="2"/>
      </w:numPr>
      <w:spacing w:after="0" w:line="240" w:lineRule="auto"/>
      <w:ind w:right="-475" w:hanging="288"/>
      <w:jc w:val="both"/>
    </w:pPr>
    <w:rPr>
      <w:rFonts w:ascii="Arial Nova Light" w:eastAsia="Calibri" w:hAnsi="Arial Nova Light" w:cs="Times New Roman"/>
      <w:noProof/>
      <w:color w:val="595959"/>
      <w:sz w:val="21"/>
      <w:szCs w:val="21"/>
      <w:lang w:val="en-US" w:eastAsia="en-GB" w:bidi="en-US"/>
    </w:rPr>
  </w:style>
  <w:style w:type="paragraph" w:customStyle="1" w:styleId="21A">
    <w:name w:val="2.1 A•"/>
    <w:basedOn w:val="20A"/>
    <w:autoRedefine/>
    <w:qFormat/>
    <w:rsid w:val="003F1325"/>
    <w:pPr>
      <w:ind w:left="360"/>
    </w:pPr>
  </w:style>
  <w:style w:type="character" w:styleId="SubtleReference">
    <w:name w:val="Subtle Reference"/>
    <w:basedOn w:val="DefaultParagraphFont"/>
    <w:uiPriority w:val="31"/>
    <w:rsid w:val="00F74192"/>
    <w:rPr>
      <w:smallCaps/>
      <w:color w:val="5A5A5A" w:themeColor="text1" w:themeTint="A5"/>
    </w:rPr>
  </w:style>
  <w:style w:type="paragraph" w:customStyle="1" w:styleId="10CV">
    <w:name w:val="1.0 CV"/>
    <w:basedOn w:val="Normal"/>
    <w:link w:val="10CVChar"/>
    <w:qFormat/>
    <w:rsid w:val="0094139E"/>
    <w:pPr>
      <w:numPr>
        <w:numId w:val="1"/>
      </w:numPr>
      <w:spacing w:after="0" w:line="240" w:lineRule="auto"/>
      <w:ind w:left="14" w:right="-475" w:hanging="288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paragraph" w:customStyle="1" w:styleId="11CV">
    <w:name w:val="1.1 CV"/>
    <w:basedOn w:val="10CV"/>
    <w:link w:val="11CVChar"/>
    <w:qFormat/>
    <w:rsid w:val="0094139E"/>
    <w:pPr>
      <w:numPr>
        <w:numId w:val="0"/>
      </w:numPr>
      <w:tabs>
        <w:tab w:val="num" w:pos="360"/>
      </w:tabs>
      <w:ind w:left="374" w:hanging="288"/>
    </w:pPr>
  </w:style>
  <w:style w:type="paragraph" w:customStyle="1" w:styleId="12CV">
    <w:name w:val="1.2 CV"/>
    <w:basedOn w:val="11CV"/>
    <w:link w:val="12CVChar"/>
    <w:qFormat/>
    <w:rsid w:val="00F74192"/>
    <w:pPr>
      <w:numPr>
        <w:numId w:val="5"/>
      </w:numPr>
      <w:tabs>
        <w:tab w:val="num" w:pos="360"/>
      </w:tabs>
      <w:ind w:left="810"/>
    </w:pPr>
  </w:style>
  <w:style w:type="character" w:customStyle="1" w:styleId="11CVChar">
    <w:name w:val="1.1 CV Char"/>
    <w:basedOn w:val="10CVChar"/>
    <w:link w:val="11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6CV-TITLE">
    <w:name w:val="1.6 CV-TITLE"/>
    <w:basedOn w:val="Normal"/>
    <w:link w:val="16CV-TITLEChar"/>
    <w:qFormat/>
    <w:rsid w:val="00F74192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US" w:eastAsia="en-GB"/>
    </w:rPr>
  </w:style>
  <w:style w:type="character" w:customStyle="1" w:styleId="16CV-TITLEChar">
    <w:name w:val="1.6 CV-TITLE Char"/>
    <w:link w:val="16CV-TITLE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2CVChar">
    <w:name w:val="1.2 CV Char"/>
    <w:basedOn w:val="11CVChar"/>
    <w:link w:val="12CV"/>
    <w:rsid w:val="00F74192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0CVChar">
    <w:name w:val="1.0 CV Char"/>
    <w:basedOn w:val="DefaultParagraphFont"/>
    <w:link w:val="10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5CV-COMPANY">
    <w:name w:val="1.5 CV-COMPANY"/>
    <w:basedOn w:val="Normal"/>
    <w:link w:val="15CV-COMPANYChar"/>
    <w:qFormat/>
    <w:rsid w:val="00F74192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val="en-US" w:eastAsia="en-GB"/>
    </w:rPr>
  </w:style>
  <w:style w:type="paragraph" w:customStyle="1" w:styleId="SHText">
    <w:name w:val="SH Text"/>
    <w:basedOn w:val="Normal"/>
    <w:link w:val="SHTextChar"/>
    <w:qFormat/>
    <w:rsid w:val="00F74192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val="en-US" w:eastAsia="en-GB"/>
    </w:rPr>
  </w:style>
  <w:style w:type="character" w:customStyle="1" w:styleId="15CV-COMPANYChar">
    <w:name w:val="1.5 CV-COMPANY Char"/>
    <w:basedOn w:val="DefaultParagraphFont"/>
    <w:link w:val="15CV-COMPANY"/>
    <w:rsid w:val="00F74192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  <w:style w:type="character" w:customStyle="1" w:styleId="SHTextChar">
    <w:name w:val="SH Text Char"/>
    <w:link w:val="SHText"/>
    <w:rsid w:val="00F74192"/>
    <w:rPr>
      <w:rFonts w:ascii="Arial Nova Light" w:eastAsia="Calibri" w:hAnsi="Arial Nova Light" w:cs="Times New Roman"/>
      <w:color w:val="595959"/>
      <w:kern w:val="0"/>
      <w:lang w:eastAsia="en-GB"/>
      <w14:ligatures w14:val="none"/>
    </w:rPr>
  </w:style>
  <w:style w:type="paragraph" w:customStyle="1" w:styleId="32PD">
    <w:name w:val="3.2 PD—"/>
    <w:basedOn w:val="SHText"/>
    <w:link w:val="32PDChar"/>
    <w:qFormat/>
    <w:rsid w:val="004A2D31"/>
    <w:pPr>
      <w:numPr>
        <w:numId w:val="3"/>
      </w:numPr>
      <w:ind w:left="2520"/>
    </w:pPr>
    <w:rPr>
      <w:noProof/>
      <w:sz w:val="20"/>
      <w:szCs w:val="20"/>
    </w:rPr>
  </w:style>
  <w:style w:type="paragraph" w:customStyle="1" w:styleId="27A-SUBHEAD">
    <w:name w:val="2.7 A-SUBHEAD"/>
    <w:basedOn w:val="Normal"/>
    <w:link w:val="27A-SUBHEADChar"/>
    <w:qFormat/>
    <w:rsid w:val="004A2D31"/>
    <w:pPr>
      <w:widowControl w:val="0"/>
      <w:autoSpaceDE w:val="0"/>
      <w:autoSpaceDN w:val="0"/>
      <w:spacing w:after="80" w:line="240" w:lineRule="auto"/>
      <w:ind w:left="-274" w:right="29"/>
    </w:pPr>
    <w:rPr>
      <w:rFonts w:ascii="Arial Nova" w:eastAsia="+mn-ea" w:hAnsi="Arial Nova" w:cs="+mn-cs"/>
      <w:b/>
      <w:bCs/>
      <w:color w:val="012249"/>
      <w:spacing w:val="4"/>
      <w:kern w:val="24"/>
      <w:lang w:val="en-US" w:bidi="en-US"/>
    </w:rPr>
  </w:style>
  <w:style w:type="character" w:customStyle="1" w:styleId="32PDChar">
    <w:name w:val="3.2 PD— Char"/>
    <w:basedOn w:val="SHTextChar"/>
    <w:link w:val="32P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character" w:customStyle="1" w:styleId="27A-SUBHEADChar">
    <w:name w:val="2.7 A-SUBHEAD Char"/>
    <w:basedOn w:val="DefaultParagraphFont"/>
    <w:link w:val="27A-SUBHEAD"/>
    <w:rsid w:val="004A2D31"/>
    <w:rPr>
      <w:rFonts w:ascii="Arial Nova" w:eastAsia="+mn-ea" w:hAnsi="Arial Nova" w:cs="+mn-cs"/>
      <w:b/>
      <w:bCs/>
      <w:color w:val="012249"/>
      <w:spacing w:val="4"/>
      <w:kern w:val="24"/>
      <w:lang w:bidi="en-US"/>
      <w14:ligatures w14:val="none"/>
    </w:rPr>
  </w:style>
  <w:style w:type="paragraph" w:customStyle="1" w:styleId="14CV-BODY">
    <w:name w:val="1.4 CV-BODY"/>
    <w:basedOn w:val="42DOC-SPACER"/>
    <w:link w:val="14CV-BODYChar"/>
    <w:qFormat/>
    <w:rsid w:val="0094139E"/>
    <w:pPr>
      <w:ind w:left="-270"/>
    </w:pPr>
    <w:rPr>
      <w:sz w:val="18"/>
      <w:szCs w:val="18"/>
    </w:rPr>
  </w:style>
  <w:style w:type="character" w:customStyle="1" w:styleId="14CV-BODYChar">
    <w:name w:val="1.4 CV-BODY Char"/>
    <w:basedOn w:val="42DOC-SPACERChar"/>
    <w:link w:val="14CV-BODY"/>
    <w:rsid w:val="0094139E"/>
    <w:rPr>
      <w:rFonts w:ascii="Arial Nova Light" w:eastAsia="Calibri" w:hAnsi="Arial Nova Light" w:cs="Times New Roman"/>
      <w:color w:val="595959"/>
      <w:kern w:val="0"/>
      <w:sz w:val="18"/>
      <w:szCs w:val="18"/>
      <w:lang w:eastAsia="en-GB"/>
      <w14:ligatures w14:val="none"/>
    </w:rPr>
  </w:style>
  <w:style w:type="paragraph" w:customStyle="1" w:styleId="31PD-BOD">
    <w:name w:val="3.1 PD-BOD"/>
    <w:basedOn w:val="14CV-BODY"/>
    <w:link w:val="31PD-BODChar"/>
    <w:rsid w:val="00C238A1"/>
    <w:rPr>
      <w:noProof/>
      <w:sz w:val="20"/>
      <w:szCs w:val="20"/>
    </w:rPr>
  </w:style>
  <w:style w:type="character" w:customStyle="1" w:styleId="31PD-BODChar">
    <w:name w:val="3.1 PD-BOD Char"/>
    <w:basedOn w:val="14CV-BODYChar"/>
    <w:link w:val="31PD-BOD"/>
    <w:rsid w:val="00C238A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31PD-INDENT">
    <w:name w:val="3.1 PD-INDENT"/>
    <w:basedOn w:val="SHText"/>
    <w:link w:val="31PD-INDENTChar"/>
    <w:qFormat/>
    <w:rsid w:val="004A2D31"/>
    <w:pPr>
      <w:ind w:left="2160"/>
    </w:pPr>
    <w:rPr>
      <w:noProof/>
      <w:sz w:val="20"/>
      <w:szCs w:val="20"/>
    </w:rPr>
  </w:style>
  <w:style w:type="character" w:customStyle="1" w:styleId="31PD-INDENTChar">
    <w:name w:val="3.1 PD-INDENT Char"/>
    <w:basedOn w:val="SHTextChar"/>
    <w:link w:val="31PD-INDENT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13CV">
    <w:name w:val="1.3 CV"/>
    <w:basedOn w:val="12CV"/>
    <w:link w:val="13CVChar"/>
    <w:qFormat/>
    <w:rsid w:val="0094139E"/>
    <w:pPr>
      <w:ind w:left="1080" w:hanging="288"/>
    </w:pPr>
  </w:style>
  <w:style w:type="character" w:customStyle="1" w:styleId="13CVChar">
    <w:name w:val="1.3 CV Char"/>
    <w:basedOn w:val="12CVChar"/>
    <w:link w:val="13CV"/>
    <w:rsid w:val="0094139E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6A-BOD">
    <w:name w:val="2.6 A-BOD"/>
    <w:basedOn w:val="SHTextBold"/>
    <w:link w:val="26A-BODChar"/>
    <w:qFormat/>
    <w:rsid w:val="00567FE8"/>
    <w:pPr>
      <w:spacing w:line="260" w:lineRule="exact"/>
      <w:ind w:left="-274" w:right="-475"/>
    </w:pPr>
    <w:rPr>
      <w:rFonts w:ascii="Arial Nova Light" w:hAnsi="Arial Nova Light"/>
      <w:noProof/>
      <w:sz w:val="21"/>
      <w:szCs w:val="21"/>
      <w:lang w:bidi="en-US"/>
    </w:rPr>
  </w:style>
  <w:style w:type="character" w:customStyle="1" w:styleId="26A-BODChar">
    <w:name w:val="2.6 A-BOD Char"/>
    <w:basedOn w:val="SHTextBoldChar"/>
    <w:link w:val="26A-BOD"/>
    <w:rsid w:val="00567FE8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30PD-BOD">
    <w:name w:val="3.0 PD-BOD"/>
    <w:basedOn w:val="16CV-TITLE"/>
    <w:link w:val="30PD-BODChar"/>
    <w:qFormat/>
    <w:rsid w:val="004A2D31"/>
  </w:style>
  <w:style w:type="character" w:customStyle="1" w:styleId="30PD-BODChar">
    <w:name w:val="3.0 PD-BOD Char"/>
    <w:basedOn w:val="16CV-TITLEChar"/>
    <w:link w:val="30PD-BOD"/>
    <w:rsid w:val="004A2D31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3A">
    <w:name w:val="2.3 A•"/>
    <w:basedOn w:val="22A"/>
    <w:link w:val="23AChar"/>
    <w:qFormat/>
    <w:rsid w:val="00190586"/>
    <w:pPr>
      <w:ind w:left="1080"/>
    </w:pPr>
  </w:style>
  <w:style w:type="character" w:customStyle="1" w:styleId="22AChar">
    <w:name w:val="2.2 A• Char"/>
    <w:basedOn w:val="DefaultParagraphFont"/>
    <w:link w:val="22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character" w:customStyle="1" w:styleId="23AChar">
    <w:name w:val="2.3 A• Char"/>
    <w:basedOn w:val="22AChar"/>
    <w:link w:val="23A"/>
    <w:rsid w:val="00190586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paragraph" w:customStyle="1" w:styleId="24A">
    <w:name w:val="2.4 A###"/>
    <w:basedOn w:val="26A-BOD"/>
    <w:link w:val="24AChar"/>
    <w:qFormat/>
    <w:rsid w:val="002C3C63"/>
    <w:pPr>
      <w:numPr>
        <w:numId w:val="7"/>
      </w:numPr>
    </w:pPr>
  </w:style>
  <w:style w:type="character" w:customStyle="1" w:styleId="24AChar">
    <w:name w:val="2.4 A### Char"/>
    <w:basedOn w:val="26A-BODChar"/>
    <w:link w:val="24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25A">
    <w:name w:val="2.5 A—"/>
    <w:basedOn w:val="26A-BOD"/>
    <w:link w:val="25AChar"/>
    <w:qFormat/>
    <w:rsid w:val="002C3C63"/>
    <w:pPr>
      <w:numPr>
        <w:numId w:val="8"/>
      </w:numPr>
      <w:ind w:left="374" w:hanging="288"/>
    </w:pPr>
  </w:style>
  <w:style w:type="character" w:customStyle="1" w:styleId="25AChar">
    <w:name w:val="2.5 A— Char"/>
    <w:basedOn w:val="26A-BODChar"/>
    <w:link w:val="25A"/>
    <w:rsid w:val="002C3C63"/>
    <w:rPr>
      <w:rFonts w:ascii="Arial Nova Light" w:eastAsia="Calibri" w:hAnsi="Arial Nova Light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41DOC-CLIENTJOB">
    <w:name w:val="4.1 DOC- CLIENT/JOB"/>
    <w:basedOn w:val="SmallHeading"/>
    <w:link w:val="41DOC-CLIENTJOBChar"/>
    <w:qFormat/>
    <w:rsid w:val="00524182"/>
    <w:pPr>
      <w:spacing w:after="120"/>
      <w:ind w:left="-270" w:right="-778"/>
    </w:pPr>
    <w:rPr>
      <w:sz w:val="29"/>
      <w:szCs w:val="29"/>
    </w:rPr>
  </w:style>
  <w:style w:type="character" w:customStyle="1" w:styleId="41DOC-CLIENTJOBChar">
    <w:name w:val="4.1 DOC- CLIENT/JOB Char"/>
    <w:basedOn w:val="SmallHeadingChar"/>
    <w:link w:val="41DOC-CLIENTJOB"/>
    <w:rsid w:val="00524182"/>
    <w:rPr>
      <w:rFonts w:ascii="Georgia" w:eastAsia="Calibri" w:hAnsi="Georgia" w:cs="Times New Roman"/>
      <w:color w:val="012249"/>
      <w:kern w:val="0"/>
      <w:sz w:val="29"/>
      <w:szCs w:val="29"/>
      <w:lang w:eastAsia="en-GB" w:bidi="en-US"/>
      <w14:ligatures w14:val="none"/>
    </w:rPr>
  </w:style>
  <w:style w:type="paragraph" w:customStyle="1" w:styleId="SHBullets">
    <w:name w:val="SH Bullets"/>
    <w:basedOn w:val="Normal"/>
    <w:rsid w:val="00EE5326"/>
    <w:pPr>
      <w:numPr>
        <w:numId w:val="10"/>
      </w:numPr>
      <w:spacing w:after="0" w:line="240" w:lineRule="auto"/>
      <w:ind w:right="-472"/>
      <w:jc w:val="both"/>
    </w:pPr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Heading">
    <w:name w:val="SH Heading"/>
    <w:basedOn w:val="SmallHeading"/>
    <w:link w:val="SHHeadingChar"/>
    <w:qFormat/>
    <w:rsid w:val="00EE5326"/>
    <w:pPr>
      <w:ind w:left="-274" w:right="-778"/>
    </w:pPr>
    <w:rPr>
      <w:noProof/>
      <w:sz w:val="36"/>
    </w:rPr>
  </w:style>
  <w:style w:type="character" w:customStyle="1" w:styleId="SHHeadingChar">
    <w:name w:val="SH Heading Char"/>
    <w:link w:val="SHHeading"/>
    <w:rsid w:val="00EE5326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paragraph" w:customStyle="1" w:styleId="1CV">
    <w:name w:val="1 CV"/>
    <w:basedOn w:val="Normal"/>
    <w:link w:val="1CVChar"/>
    <w:qFormat/>
    <w:rsid w:val="00D20C3A"/>
    <w:pPr>
      <w:spacing w:after="0" w:line="240" w:lineRule="auto"/>
      <w:ind w:left="90" w:right="-472" w:hanging="360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paragraph" w:customStyle="1" w:styleId="2CV">
    <w:name w:val="2 CV"/>
    <w:basedOn w:val="1CV"/>
    <w:link w:val="2CVChar"/>
    <w:qFormat/>
    <w:rsid w:val="001E29B6"/>
    <w:pPr>
      <w:numPr>
        <w:numId w:val="4"/>
      </w:numPr>
    </w:pPr>
  </w:style>
  <w:style w:type="paragraph" w:customStyle="1" w:styleId="3CV">
    <w:name w:val="3 CV"/>
    <w:basedOn w:val="2CV"/>
    <w:link w:val="3CVChar"/>
    <w:qFormat/>
    <w:rsid w:val="00D20C3A"/>
  </w:style>
  <w:style w:type="character" w:customStyle="1" w:styleId="2CVChar">
    <w:name w:val="2 CV Char"/>
    <w:basedOn w:val="1CVChar"/>
    <w:link w:val="2CV"/>
    <w:rsid w:val="001E29B6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JOBTITLE">
    <w:name w:val="JOB TITLE"/>
    <w:basedOn w:val="Normal"/>
    <w:link w:val="JOBTITLEChar"/>
    <w:qFormat/>
    <w:rsid w:val="00D20C3A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character" w:customStyle="1" w:styleId="JOBTITLEChar">
    <w:name w:val="JOB TITLE Char"/>
    <w:link w:val="JOBTITLE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3CVChar">
    <w:name w:val="3 CV Char"/>
    <w:basedOn w:val="2CVChar"/>
    <w:link w:val="3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CVChar">
    <w:name w:val="1 CV Char"/>
    <w:basedOn w:val="DefaultParagraphFont"/>
    <w:link w:val="1CV"/>
    <w:rsid w:val="00D20C3A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COMPANYTITLE">
    <w:name w:val="COMPANY TITLE"/>
    <w:basedOn w:val="Normal"/>
    <w:link w:val="COMPANYTITLEChar"/>
    <w:qFormat/>
    <w:rsid w:val="00D20C3A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eastAsia="en-GB"/>
    </w:rPr>
  </w:style>
  <w:style w:type="character" w:customStyle="1" w:styleId="COMPANYTITLEChar">
    <w:name w:val="COMPANY TITLE Char"/>
    <w:basedOn w:val="DefaultParagraphFont"/>
    <w:link w:val="COMPANYTITLE"/>
    <w:rsid w:val="00D20C3A"/>
    <w:rPr>
      <w:rFonts w:ascii="Franklin Gothic Medium" w:eastAsia="Calibri" w:hAnsi="Franklin Gothic Medium" w:cs="Times New Roman"/>
      <w:bCs/>
      <w:color w:val="595959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heffieldhaworthlimited.sharepoint.com/prtc/Asset%20Management/SH%20USA/Admin/CV%20&amp;%20Assessment%20Templates%20(2024)%20(GENERIC)/CV%20&amp;%20Assessment%20Template%20-%20Generic%20(no%20Scorecard)%20-%20202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73926186-4678-4be0-9959-e45b63b3b80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3A95BB45A1943AAE590E5142CE3F5" ma:contentTypeVersion="23" ma:contentTypeDescription="Create a new document." ma:contentTypeScope="" ma:versionID="d48639c435e92db2ae0c5523832ef200">
  <xsd:schema xmlns:xsd="http://www.w3.org/2001/XMLSchema" xmlns:xs="http://www.w3.org/2001/XMLSchema" xmlns:p="http://schemas.microsoft.com/office/2006/metadata/properties" xmlns:ns2="8fe6d124-157e-4db3-accf-90154e53f67d" xmlns:ns3="73926186-4678-4be0-9959-e45b63b3b802" targetNamespace="http://schemas.microsoft.com/office/2006/metadata/properties" ma:root="true" ma:fieldsID="d7d563db477a324b4802383da70580ec" ns2:_="" ns3:_="">
    <xsd:import namespace="8fe6d124-157e-4db3-accf-90154e53f67d"/>
    <xsd:import namespace="73926186-4678-4be0-9959-e45b63b3b80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26186-4678-4be0-9959-e45b63b3b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BC664D-C033-46E0-837E-5F0B5433B2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E54A23-4D67-4EFB-8AAD-5B381D58AD88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73926186-4678-4be0-9959-e45b63b3b802"/>
  </ds:schemaRefs>
</ds:datastoreItem>
</file>

<file path=customXml/itemProps3.xml><?xml version="1.0" encoding="utf-8"?>
<ds:datastoreItem xmlns:ds="http://schemas.openxmlformats.org/officeDocument/2006/customXml" ds:itemID="{6DDEEE11-79A6-4574-8641-1A9991B5F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73926186-4678-4be0-9959-e45b63b3b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FF1A19-CF3B-453B-90DD-8DB6098673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CV%20&amp;%20Assessment%20Template%20-%20Generic%20(no%20Scorecard)%20-%202024</Template>
  <TotalTime>2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Fischer</dc:creator>
  <cp:keywords/>
  <dc:description/>
  <cp:lastModifiedBy>Amber Shamim</cp:lastModifiedBy>
  <cp:revision>2</cp:revision>
  <cp:lastPrinted>2024-03-16T01:25:00Z</cp:lastPrinted>
  <dcterms:created xsi:type="dcterms:W3CDTF">2026-05-15T04:44:00Z</dcterms:created>
  <dcterms:modified xsi:type="dcterms:W3CDTF">2026-05-15T04:44:00Z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0x0101008F53A95BB45A1943AAE590E5142CE3F5</vt:lpwstr>
  </property>
  <property fmtid="{D5CDD505-2E9C-101B-9397-08002B2CF9AE}" pid="3" name="MediaServiceImageTags">
    <vt:lpwstr/>
  </property>
</Properties>
</file>