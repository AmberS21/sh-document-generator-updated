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  <w:bookmarkStart w:id="0" w:name="_Hlk68511670"/>
      <w:bookmarkStart w:id="1" w:name="_Hlk68510473"/>
      <w:bookmarkStart w:id="2" w:name="_Hlk208217268"/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046044" w:rsidRDefault="008E72D2" w:rsidP="008E72D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t>Candidate Profile</w:t>
      </w:r>
      <w:bookmarkStart w:id="3" w:name="Text8"/>
    </w:p>
    <w:bookmarkEnd w:id="3"/>
    <w:p w14:paraId="6F31EE0E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86757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6542852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459BBB70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Text31"/>
            <w:enabled/>
            <w:calcOnExit w:val="0"/>
            <w:textInput>
              <w:default w:val="{{CANDIDATE_NAME}}"/>
            </w:textInput>
          </w:ffData>
        </w:fldChar>
      </w:r>
      <w:bookmarkStart w:id="4" w:name="Text31"/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{{CANDIDATE_NAME}}</w:t>
      </w:r>
      <w:r>
        <w:rPr>
          <w:rFonts w:ascii="Raleway" w:hAnsi="Raleway"/>
        </w:rPr>
        <w:fldChar w:fldCharType="end"/>
      </w:r>
      <w:bookmarkEnd w:id="4"/>
      <w:r>
        <w:rPr>
          <w:rFonts w:ascii="Raleway" w:hAnsi="Raleway"/>
        </w:rPr>
        <w:t xml:space="preserve"> </w:t>
      </w:r>
      <w:r>
        <w:rPr>
          <w:rFonts w:ascii="Raleway" w:hAnsi="Raleway"/>
          <w:color w:val="00B0F0"/>
        </w:rPr>
        <w:t>|</w:t>
      </w:r>
      <w:r>
        <w:rPr>
          <w:rFonts w:ascii="Raleway" w:hAnsi="Raleway"/>
          <w:color w:val="808080"/>
        </w:rPr>
        <w:t xml:space="preserve">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URRENT_EMPLOYER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{{CURRENT_EMPLOYER}}</w:t>
      </w:r>
      <w:r>
        <w:rPr>
          <w:rFonts w:ascii="Raleway" w:hAnsi="Raleway"/>
        </w:rPr>
        <w:fldChar w:fldCharType="end"/>
      </w:r>
    </w:p>
    <w:p w14:paraId="027295E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0EC7238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9E67889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AACDFE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LIENT_COMPANY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{{CLIENT_COMPANY}}</w:t>
      </w:r>
      <w:r>
        <w:rPr>
          <w:rFonts w:ascii="Raleway" w:hAnsi="Raleway"/>
        </w:rPr>
        <w:fldChar w:fldCharType="end"/>
      </w:r>
    </w:p>
    <w:p w14:paraId="58AD791F" w14:textId="77777777" w:rsidR="008E72D2" w:rsidRPr="00046044" w:rsidRDefault="008E72D2" w:rsidP="008E72D2">
      <w:pPr>
        <w:pStyle w:val="SmallHeading"/>
        <w:spacing w:after="120"/>
        <w:ind w:left="-270" w:right="-778"/>
        <w:rPr>
          <w:rFonts w:ascii="Raleway" w:hAnsi="Raleway"/>
          <w:sz w:val="29"/>
          <w:szCs w:val="29"/>
        </w:rPr>
      </w:pPr>
      <w:r>
        <w:rPr>
          <w:rFonts w:ascii="Raleway" w:hAnsi="Raleway"/>
          <w:sz w:val="29"/>
          <w:szCs w:val="29"/>
        </w:rPr>
        <w:fldChar w:fldCharType="begin">
          <w:ffData>
            <w:name w:val=""/>
            <w:enabled/>
            <w:calcOnExit w:val="0"/>
            <w:textInput>
              <w:default w:val="{{SEARCH_TITLE}}"/>
            </w:textInput>
          </w:ffData>
        </w:fldChar>
      </w:r>
      <w:r>
        <w:rPr>
          <w:rFonts w:ascii="Raleway" w:hAnsi="Raleway"/>
          <w:sz w:val="29"/>
          <w:szCs w:val="29"/>
        </w:rPr>
        <w:instrText xml:space="preserve"> FORMTEXT </w:instrText>
      </w:r>
      <w:r>
        <w:rPr>
          <w:rFonts w:ascii="Raleway" w:hAnsi="Raleway"/>
          <w:sz w:val="29"/>
          <w:szCs w:val="29"/>
        </w:rPr>
      </w:r>
      <w:r>
        <w:rPr>
          <w:rFonts w:ascii="Raleway" w:hAnsi="Raleway"/>
          <w:sz w:val="29"/>
          <w:szCs w:val="29"/>
        </w:rPr>
        <w:fldChar w:fldCharType="separate"/>
      </w:r>
      <w:r>
        <w:rPr>
          <w:rFonts w:ascii="Raleway" w:hAnsi="Raleway"/>
          <w:sz w:val="29"/>
          <w:szCs w:val="29"/>
        </w:rPr>
        <w:t>{{SEARCH_TITLE}}</w:t>
      </w:r>
      <w:r>
        <w:rPr>
          <w:rFonts w:ascii="Raleway" w:hAnsi="Raleway"/>
          <w:sz w:val="29"/>
          <w:szCs w:val="29"/>
        </w:rPr>
        <w:fldChar w:fldCharType="end"/>
      </w:r>
    </w:p>
    <w:p w14:paraId="120C833D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51380FF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58487533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EC51910" w14:textId="5EDFA097" w:rsidR="008E72D2" w:rsidRPr="00046044" w:rsidRDefault="008E72D2" w:rsidP="008E72D2">
      <w:pPr>
        <w:ind w:left="-270"/>
        <w:rPr>
          <w:rFonts w:ascii="Raleway" w:hAnsi="Raleway"/>
          <w:color w:val="00B0F0"/>
          <w:sz w:val="27"/>
          <w:szCs w:val="27"/>
        </w:rPr>
      </w:pP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fldChar w:fldCharType="begin">
          <w:ffData>
            <w:name w:val=""/>
            <w:enabled/>
            <w:calcOnExit w:val="0"/>
            <w:textInput>
              <w:default w:val="{{MONTH_YEAR}}"/>
            </w:textInput>
          </w:ffData>
        </w:fldChar>
      </w: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instrText xml:space="preserve"> FORMTEXT </w:instrText>
      </w: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</w: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fldChar w:fldCharType="separate"/>
      </w: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t>{{MONTH_YEAR}}</w:t>
      </w: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fldChar w:fldCharType="end"/>
      </w:r>
    </w:p>
    <w:p w14:paraId="1A5F7E77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5C835440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543FDD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9795C25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FD0A4C7" w14:textId="77777777" w:rsidR="008E72D2" w:rsidRPr="00046044" w:rsidRDefault="008E72D2" w:rsidP="008E72D2">
      <w:pPr>
        <w:pStyle w:val="42DOC-SPACER"/>
        <w:ind w:left="0"/>
        <w:rPr>
          <w:rFonts w:ascii="Raleway" w:hAnsi="Raleway"/>
        </w:rPr>
      </w:pPr>
    </w:p>
    <w:p w14:paraId="524E15A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18A1535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0077991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9CF694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507563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C0C4BA0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3EBE1117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CA282A3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17A748B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71D5BD5A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FCE2320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2265F2A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651D8E3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39E6E55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69FA4939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41D7F622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150A5BCF" w14:textId="77777777" w:rsidR="00F74192" w:rsidRPr="00046044" w:rsidRDefault="00F74192" w:rsidP="00EE5326">
      <w:pPr>
        <w:pStyle w:val="42DOC-SPACER"/>
        <w:rPr>
          <w:rFonts w:ascii="Raleway" w:hAnsi="Raleway"/>
        </w:rPr>
      </w:pPr>
    </w:p>
    <w:p w14:paraId="4970C56D" w14:textId="77777777" w:rsidR="00190586" w:rsidRPr="00046044" w:rsidRDefault="00190586" w:rsidP="00F74192">
      <w:pPr>
        <w:rPr>
          <w:rFonts w:ascii="Raleway" w:hAnsi="Raleway"/>
        </w:rPr>
        <w:sectPr w:rsidR="00190586" w:rsidRPr="00046044" w:rsidSect="001E29B6">
          <w:head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046044" w:rsidRDefault="00F74192" w:rsidP="004A2D31">
      <w:pPr>
        <w:pStyle w:val="40DOC-HEADING"/>
        <w:rPr>
          <w:rStyle w:val="SubtleReference"/>
          <w:rFonts w:ascii="Raleway" w:hAnsi="Raleway"/>
          <w:smallCaps w:val="0"/>
          <w:noProof w:val="0"/>
          <w:color w:val="012249"/>
        </w:rPr>
      </w:pPr>
      <w:bookmarkStart w:id="5" w:name="_Hlk68520441"/>
      <w:bookmarkEnd w:id="0"/>
      <w:bookmarkEnd w:id="1"/>
      <w:r>
        <w:rPr>
          <w:rFonts w:ascii="Raleway" w:hAnsi="Raleway"/>
          <w:noProof w:val="0"/>
        </w:rPr>
        <w:lastRenderedPageBreak/>
        <w:t>Career Summary</w:t>
      </w:r>
    </w:p>
    <w:p w14:paraId="560204F8" w14:textId="77777777" w:rsidR="00F74192" w:rsidRPr="00046044" w:rsidRDefault="00F74192" w:rsidP="008C2F0C">
      <w:pPr>
        <w:pStyle w:val="14CV-BODY"/>
        <w:rPr>
          <w:rFonts w:ascii="Raleway" w:hAnsi="Raleway"/>
          <w:lang w:bidi="en-US"/>
        </w:rPr>
      </w:pPr>
      <w:bookmarkStart w:id="6" w:name="_Hlk68524846"/>
    </w:p>
    <w:p w14:paraId="26859382" w14:textId="77777777" w:rsidR="008C2F0C" w:rsidRPr="00046044" w:rsidRDefault="008C2F0C" w:rsidP="008C2F0C">
      <w:pPr>
        <w:pStyle w:val="14CV-BODY"/>
        <w:rPr>
          <w:rFonts w:ascii="Raleway" w:hAnsi="Raleway"/>
        </w:rPr>
      </w:pPr>
    </w:p>
    <w:p w14:paraId="6D78ADE7" w14:textId="77777777" w:rsidR="00F74192" w:rsidRPr="00460082" w:rsidRDefault="003F1325" w:rsidP="003F1325">
      <w:pPr>
        <w:pStyle w:val="26A-BO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1_BULLET_1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{{COMPANY_1_BULLET_1}}</w:t>
      </w:r>
      <w:r>
        <w:rPr>
          <w:rFonts w:ascii="Raleway" w:hAnsi="Raleway"/>
          <w:noProof w:val="0"/>
        </w:rPr>
        <w:fldChar w:fldCharType="end"/>
      </w:r>
    </w:p>
    <w:p w14:paraId="49B4624A" w14:textId="77777777" w:rsidR="003F1325" w:rsidRPr="00460082" w:rsidRDefault="003F1325" w:rsidP="003F1325">
      <w:pPr>
        <w:pStyle w:val="26A-BOD"/>
        <w:rPr>
          <w:rFonts w:ascii="Raleway" w:hAnsi="Raleway"/>
          <w:noProof w:val="0"/>
        </w:rPr>
      </w:pPr>
    </w:p>
    <w:p w14:paraId="282B95F6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Motivations</w:t>
      </w:r>
      <w:r>
        <w:rPr>
          <w:rFonts w:ascii="Raleway" w:hAnsi="Raleway"/>
          <w:b w:val="0"/>
          <w:bCs w:val="0"/>
        </w:rPr>
        <w:t>:</w:t>
      </w:r>
    </w:p>
    <w:p w14:paraId="2B24D97B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1_BULLET_2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{{COMPANY_1_BULLET_2}}</w:t>
      </w:r>
      <w:r>
        <w:rPr>
          <w:rFonts w:ascii="Raleway" w:hAnsi="Raleway"/>
          <w:noProof w:val="0"/>
        </w:rPr>
        <w:fldChar w:fldCharType="end"/>
      </w:r>
    </w:p>
    <w:p w14:paraId="3FB818BA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149977A2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Client Coverage:</w:t>
      </w:r>
    </w:p>
    <w:p w14:paraId="5E8F3015" w14:textId="77777777" w:rsidR="00C238A1" w:rsidRPr="00460082" w:rsidRDefault="00C238A1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1_BULLET_3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{{COMPANY_1_BULLET_3}}</w:t>
      </w:r>
      <w:r>
        <w:rPr>
          <w:rFonts w:ascii="Raleway" w:hAnsi="Raleway"/>
          <w:noProof w:val="0"/>
        </w:rPr>
        <w:fldChar w:fldCharType="end"/>
      </w:r>
    </w:p>
    <w:p w14:paraId="3634723E" w14:textId="77777777" w:rsidR="002C3C63" w:rsidRPr="00460082" w:rsidRDefault="002C3C63" w:rsidP="00190586">
      <w:pPr>
        <w:pStyle w:val="26A-BOD"/>
        <w:rPr>
          <w:rFonts w:ascii="Raleway" w:hAnsi="Raleway"/>
          <w:noProof w:val="0"/>
        </w:rPr>
      </w:pPr>
    </w:p>
    <w:p w14:paraId="150F7B7C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Strategy Experience:</w:t>
      </w:r>
    </w:p>
    <w:p w14:paraId="0E00F80D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2_BULLET_1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{{COMPANY_2_BULLET_1}}</w:t>
      </w:r>
      <w:r>
        <w:rPr>
          <w:rFonts w:ascii="Raleway" w:hAnsi="Raleway"/>
          <w:noProof w:val="0"/>
        </w:rPr>
        <w:fldChar w:fldCharType="end"/>
      </w:r>
    </w:p>
    <w:p w14:paraId="5638C072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5A3BB851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Fundraising Track Record:</w:t>
      </w:r>
    </w:p>
    <w:bookmarkEnd w:id="6"/>
    <w:p w14:paraId="401AF2A3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3_BULLET_1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{{COMPANY_3_BULLET_1}}</w:t>
      </w:r>
      <w:r>
        <w:rPr>
          <w:rFonts w:ascii="Raleway" w:hAnsi="Raleway"/>
          <w:noProof w:val="0"/>
        </w:rPr>
        <w:fldChar w:fldCharType="end"/>
      </w:r>
    </w:p>
    <w:bookmarkEnd w:id="5"/>
    <w:p w14:paraId="64DB30A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47E7586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of Strength:</w:t>
      </w:r>
    </w:p>
    <w:p w14:paraId="1137556A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4_BULLET_1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{{COMPANY_4_BULLET_1}}</w:t>
      </w:r>
      <w:r>
        <w:rPr>
          <w:rFonts w:ascii="Raleway" w:hAnsi="Raleway"/>
          <w:noProof w:val="0"/>
        </w:rPr>
        <w:fldChar w:fldCharType="end"/>
      </w:r>
    </w:p>
    <w:p w14:paraId="12D48FD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7F9FC84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to Explore Further:</w:t>
      </w:r>
    </w:p>
    <w:p w14:paraId="2FD3586F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5_BULLET_1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{{COMPANY_5_BULLET_1}}</w:t>
      </w:r>
      <w:r>
        <w:rPr>
          <w:rFonts w:ascii="Raleway" w:hAnsi="Raleway"/>
          <w:noProof w:val="0"/>
        </w:rPr>
        <w:fldChar w:fldCharType="end"/>
      </w:r>
    </w:p>
    <w:p w14:paraId="59F471EA" w14:textId="77777777" w:rsidR="004A2D31" w:rsidRPr="00460082" w:rsidRDefault="004A2D31" w:rsidP="00EE5326">
      <w:pPr>
        <w:pStyle w:val="26A-BOD"/>
        <w:rPr>
          <w:rFonts w:ascii="Raleway" w:hAnsi="Raleway"/>
          <w:noProof w:val="0"/>
        </w:rPr>
      </w:pPr>
    </w:p>
    <w:p w14:paraId="11C304D0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Closing Summary / Preferred Location:</w:t>
      </w:r>
    </w:p>
    <w:p w14:paraId="019C5B22" w14:textId="77777777" w:rsidR="00F74192" w:rsidRPr="00460082" w:rsidRDefault="003F1325" w:rsidP="0094139E">
      <w:pPr>
        <w:pStyle w:val="SHTextBold"/>
        <w:ind w:left="-274" w:right="-475"/>
        <w:rPr>
          <w:rFonts w:ascii="Raleway" w:hAnsi="Raleway"/>
          <w:sz w:val="21"/>
          <w:szCs w:val="21"/>
          <w:lang w:bidi="en-US"/>
        </w:rPr>
      </w:pPr>
      <w:r>
        <w:rPr>
          <w:rFonts w:ascii="Raleway" w:hAnsi="Raleway"/>
          <w:sz w:val="21"/>
          <w:szCs w:val="21"/>
          <w:lang w:bidi="en-US"/>
        </w:rPr>
        <w:fldChar w:fldCharType="begin">
          <w:ffData>
            <w:name w:val=""/>
            <w:enabled/>
            <w:calcOnExit w:val="0"/>
            <w:textInput>
              <w:default w:val="{{COMPANY_6_BULLET_1}}"/>
            </w:textInput>
          </w:ffData>
        </w:fldChar>
      </w:r>
      <w:r>
        <w:rPr>
          <w:rFonts w:ascii="Raleway" w:hAnsi="Raleway"/>
          <w:sz w:val="21"/>
          <w:szCs w:val="21"/>
          <w:lang w:bidi="en-US"/>
        </w:rPr>
        <w:instrText xml:space="preserve"> FORMTEXT </w:instrText>
      </w:r>
      <w:r>
        <w:rPr>
          <w:rFonts w:ascii="Raleway" w:hAnsi="Raleway"/>
          <w:sz w:val="21"/>
          <w:szCs w:val="21"/>
          <w:lang w:bidi="en-US"/>
        </w:rPr>
      </w:r>
      <w:r>
        <w:rPr>
          <w:rFonts w:ascii="Raleway" w:hAnsi="Raleway"/>
          <w:sz w:val="21"/>
          <w:szCs w:val="21"/>
          <w:lang w:bidi="en-US"/>
        </w:rPr>
        <w:fldChar w:fldCharType="separate"/>
      </w:r>
      <w:r>
        <w:rPr>
          <w:rFonts w:ascii="Raleway" w:hAnsi="Raleway"/>
          <w:sz w:val="21"/>
          <w:szCs w:val="21"/>
          <w:lang w:bidi="en-US"/>
        </w:rPr>
        <w:t>{{COMPANY_6_BULLET_1}}</w:t>
      </w:r>
      <w:r>
        <w:rPr>
          <w:rFonts w:ascii="Raleway" w:hAnsi="Raleway"/>
          <w:sz w:val="21"/>
          <w:szCs w:val="21"/>
          <w:lang w:bidi="en-US"/>
        </w:rPr>
        <w:fldChar w:fldCharType="end"/>
      </w: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0460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Business Experience</w:t>
      </w:r>
    </w:p>
    <w:p w14:paraId="4146D7B2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55CD9729" w14:textId="77777777" w:rsidR="00986DF4" w:rsidRPr="00046044" w:rsidRDefault="00986DF4" w:rsidP="003F1325">
      <w:pPr>
        <w:pStyle w:val="14CV-BODY"/>
        <w:rPr>
          <w:rFonts w:ascii="Raleway" w:hAnsi="Raleway"/>
        </w:rPr>
      </w:pPr>
    </w:p>
    <w:p w14:paraId="4B2CF562" w14:textId="0DEA2740" w:rsidR="00F74192" w:rsidRPr="00046044" w:rsidRDefault="00F74192" w:rsidP="00F74192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1_NAME}}"/>
            </w:textInput>
          </w:ffData>
        </w:fldChar>
      </w:r>
      <w:bookmarkStart w:id="7" w:name="Text30"/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{{COMPANY_1_NAME}}</w:t>
      </w:r>
      <w:r>
        <w:rPr>
          <w:rFonts w:ascii="Raleway" w:hAnsi="Raleway"/>
          <w:caps/>
        </w:rPr>
        <w:fldChar w:fldCharType="end"/>
      </w:r>
      <w:bookmarkEnd w:id="7"/>
      <w:r>
        <w:rPr>
          <w:rFonts w:ascii="Raleway" w:hAnsi="Raleway"/>
          <w:caps/>
        </w:rPr>
        <w:t xml:space="preserve">, </w:t>
      </w:r>
      <w:r>
        <w:rPr>
          <w:rFonts w:ascii="Raleway" w:hAnsi="Raleway"/>
          <w:caps/>
        </w:rPr>
        <w:fldChar w:fldCharType="begin">
          <w:ffData>
            <w:name w:val=""/>
            <w:enabled/>
            <w:calcOnExit w:val="0"/>
            <w:textInput>
              <w:default w:val="{{COMPANY_1_LOCATION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{{COMPANY_1_LOCATION}}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1_START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{{COMPANY_1_START}}</w:t>
      </w:r>
      <w:r>
        <w:rPr>
          <w:rFonts w:ascii="Raleway" w:hAnsi="Raleway"/>
        </w:rPr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>– Present</w:t>
      </w:r>
    </w:p>
    <w:p w14:paraId="16CE8340" w14:textId="77777777" w:rsidR="00F74192" w:rsidRPr="00046044" w:rsidRDefault="00F74192" w:rsidP="00F74192">
      <w:pPr>
        <w:tabs>
          <w:tab w:val="right" w:pos="9498"/>
        </w:tabs>
        <w:spacing w:after="0" w:line="240" w:lineRule="auto"/>
        <w:ind w:left="-284" w:right="-472"/>
        <w:jc w:val="both"/>
        <w:rPr>
          <w:rFonts w:ascii="Raleway" w:eastAsia="Calibri" w:hAnsi="Raleway" w:cs="Times New Roman"/>
          <w:color w:val="595959"/>
          <w:sz w:val="20"/>
          <w:szCs w:val="20"/>
          <w:lang w:eastAsia="en-GB"/>
        </w:rPr>
      </w:pPr>
    </w:p>
    <w:p w14:paraId="0B8DEF24" w14:textId="77777777" w:rsidR="00F74192" w:rsidRPr="00046044" w:rsidRDefault="00F74192" w:rsidP="00F74192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1_ROLE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{{COMPANY_1_ROLE}}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,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1_FUNCTION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{{COMPANY_1_FUNCTION}}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ab/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1_ROLE_START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{{COMPANY_1_ROLE_START}}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 –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1_ROLE_END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{{COMPANY_1_ROLE_END}}</w:t>
      </w:r>
      <w:r>
        <w:rPr>
          <w:rFonts w:ascii="Raleway" w:hAnsi="Raleway"/>
          <w:noProof w:val="0"/>
        </w:rPr>
        <w:fldChar w:fldCharType="end"/>
      </w:r>
    </w:p>
    <w:p w14:paraId="5F1BF717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4EE32457" w14:textId="77777777" w:rsidR="004A2D31" w:rsidRPr="00046044" w:rsidRDefault="004A2D31" w:rsidP="001E29B6">
      <w:pPr>
        <w:pStyle w:val="10CV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2_BULLET_2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{{COMPANY_2_BULLET_2}}</w:t>
      </w:r>
      <w:r>
        <w:rPr>
          <w:rFonts w:ascii="Raleway" w:hAnsi="Raleway"/>
        </w:rPr>
        <w:fldChar w:fldCharType="end"/>
      </w:r>
    </w:p>
    <w:p w14:paraId="7AF60886" w14:textId="77777777" w:rsidR="00D20C3A" w:rsidRPr="00046044" w:rsidRDefault="00D20C3A" w:rsidP="007F4EE4">
      <w:pPr>
        <w:pStyle w:val="2CV"/>
        <w:ind w:left="450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2_BULLET_3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{{COMPANY_2_BULLET_3}}</w:t>
      </w:r>
      <w:r>
        <w:rPr>
          <w:rFonts w:ascii="Raleway" w:hAnsi="Raleway"/>
        </w:rPr>
        <w:fldChar w:fldCharType="end"/>
      </w:r>
    </w:p>
    <w:p w14:paraId="4BB20499" w14:textId="77777777" w:rsidR="00D20C3A" w:rsidRPr="00046044" w:rsidRDefault="00D20C3A" w:rsidP="001E29B6">
      <w:pPr>
        <w:pStyle w:val="12CV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3_BULLET_2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{{COMPANY_3_BULLET_2}}</w:t>
      </w:r>
      <w:r>
        <w:rPr>
          <w:rFonts w:ascii="Raleway" w:hAnsi="Raleway"/>
        </w:rPr>
        <w:fldChar w:fldCharType="end"/>
      </w:r>
    </w:p>
    <w:p w14:paraId="07674E9B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13F4ECD" w14:textId="77777777" w:rsidR="004A2D31" w:rsidRPr="00046044" w:rsidRDefault="004A2D31" w:rsidP="003F1325">
      <w:pPr>
        <w:pStyle w:val="14CV-BODY"/>
        <w:rPr>
          <w:rFonts w:ascii="Raleway" w:hAnsi="Raleway"/>
        </w:rPr>
      </w:pPr>
    </w:p>
    <w:p w14:paraId="14BED4AF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2_NAME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{{COMPANY_2_NAME}}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caps/>
        </w:rPr>
        <w:t xml:space="preserve">, </w:t>
      </w:r>
      <w:r>
        <w:rPr>
          <w:rFonts w:ascii="Raleway" w:hAnsi="Raleway"/>
          <w:caps/>
        </w:rPr>
        <w:fldChar w:fldCharType="begin">
          <w:ffData>
            <w:name w:val=""/>
            <w:enabled/>
            <w:calcOnExit w:val="0"/>
            <w:textInput>
              <w:default w:val="{{COMPANY_2_LOCATION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{{COMPANY_2_LOCATION}}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2_START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{{COMPANY_2_START}}</w:t>
      </w:r>
      <w:r>
        <w:rPr>
          <w:rFonts w:ascii="Raleway" w:hAnsi="Raleway"/>
        </w:rPr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2_ROLE_START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{{COMPANY_2_ROLE_START}}</w:t>
      </w:r>
      <w:r>
        <w:rPr>
          <w:rFonts w:ascii="Raleway" w:hAnsi="Raleway"/>
        </w:rPr>
        <w:fldChar w:fldCharType="end"/>
      </w:r>
    </w:p>
    <w:p w14:paraId="77F1F89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18DBA456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2_ROLE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{{COMPANY_2_ROLE}}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,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2_FUNCTION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{{COMPANY_2_FUNCTION}}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ab/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2_ROLE_END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{{COMPANY_2_ROLE_END}}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 –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3_START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{{COMPANY_3_START}}</w:t>
      </w:r>
      <w:r>
        <w:rPr>
          <w:rFonts w:ascii="Raleway" w:hAnsi="Raleway"/>
          <w:noProof w:val="0"/>
        </w:rPr>
        <w:fldChar w:fldCharType="end"/>
      </w:r>
    </w:p>
    <w:p w14:paraId="3D3C301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90E9D34" w14:textId="77777777" w:rsidR="00F74192" w:rsidRPr="00046044" w:rsidRDefault="004A2D31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3_BULLET_3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{{COMPANY_3_BULLET_3}}</w:t>
      </w:r>
      <w:r>
        <w:rPr>
          <w:rFonts w:ascii="Raleway" w:hAnsi="Raleway"/>
          <w:noProof w:val="0"/>
        </w:rPr>
        <w:fldChar w:fldCharType="end"/>
      </w:r>
    </w:p>
    <w:p w14:paraId="50B1B778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4CD85FCB" w14:textId="77777777" w:rsidR="00F74192" w:rsidRPr="00046044" w:rsidRDefault="00F74192" w:rsidP="0094139E">
      <w:pPr>
        <w:pStyle w:val="14CV-BODY"/>
        <w:rPr>
          <w:rFonts w:ascii="Raleway" w:hAnsi="Raleway"/>
        </w:rPr>
      </w:pPr>
    </w:p>
    <w:p w14:paraId="23DFC97C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3_NAME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{{COMPANY_3_NAME}}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caps/>
        </w:rPr>
        <w:t xml:space="preserve">, </w:t>
      </w:r>
      <w:r>
        <w:rPr>
          <w:rFonts w:ascii="Raleway" w:hAnsi="Raleway"/>
          <w:caps/>
        </w:rPr>
        <w:fldChar w:fldCharType="begin">
          <w:ffData>
            <w:name w:val=""/>
            <w:enabled/>
            <w:calcOnExit w:val="0"/>
            <w:textInput>
              <w:default w:val="{{COMPANY_3_LOCATION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{{COMPANY_3_LOCATION}}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3_ROLE_START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{{COMPANY_3_ROLE_START}}</w:t>
      </w:r>
      <w:r>
        <w:rPr>
          <w:rFonts w:ascii="Raleway" w:hAnsi="Raleway"/>
        </w:rPr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3_ROLE_END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{{COMPANY_3_ROLE_END}}</w:t>
      </w:r>
      <w:r>
        <w:rPr>
          <w:rFonts w:ascii="Raleway" w:hAnsi="Raleway"/>
        </w:rPr>
        <w:fldChar w:fldCharType="end"/>
      </w:r>
    </w:p>
    <w:p w14:paraId="5B41729C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78D6BF55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3_ROLE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{{COMPANY_3_ROLE}}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,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3_FUNCTION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{{COMPANY_3_FUNCTION}}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ab/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4_START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{{COMPANY_4_START}}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 –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4_ROLE_START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{{COMPANY_4_ROLE_START}}</w:t>
      </w:r>
      <w:r>
        <w:rPr>
          <w:rFonts w:ascii="Raleway" w:hAnsi="Raleway"/>
          <w:noProof w:val="0"/>
        </w:rPr>
        <w:fldChar w:fldCharType="end"/>
      </w:r>
    </w:p>
    <w:p w14:paraId="617718F6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31058397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BULLET STYLE: 1CV</w:t>
      </w:r>
      <w:r>
        <w:rPr>
          <w:rFonts w:ascii="Raleway" w:hAnsi="Raleway"/>
          <w:noProof w:val="0"/>
        </w:rPr>
        <w:fldChar w:fldCharType="end"/>
      </w:r>
    </w:p>
    <w:p w14:paraId="3B95F2C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28E80C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FEE06CA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4_NAME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{{COMPANY_4_NAME}}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caps/>
        </w:rPr>
        <w:t xml:space="preserve">, </w:t>
      </w:r>
      <w:r>
        <w:rPr>
          <w:rFonts w:ascii="Raleway" w:hAnsi="Raleway"/>
          <w:caps/>
        </w:rPr>
        <w:fldChar w:fldCharType="begin">
          <w:ffData>
            <w:name w:val=""/>
            <w:enabled/>
            <w:calcOnExit w:val="0"/>
            <w:textInput>
              <w:default w:val="{{COMPANY_4_LOCATION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{{COMPANY_4_LOCATION}}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4_ROLE_END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{{COMPANY_4_ROLE_END}}</w:t>
      </w:r>
      <w:r>
        <w:rPr>
          <w:rFonts w:ascii="Raleway" w:hAnsi="Raleway"/>
        </w:rPr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5_START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{{COMPANY_5_START}}</w:t>
      </w:r>
      <w:r>
        <w:rPr>
          <w:rFonts w:ascii="Raleway" w:hAnsi="Raleway"/>
        </w:rPr>
        <w:fldChar w:fldCharType="end"/>
      </w:r>
    </w:p>
    <w:p w14:paraId="59874056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34BC02A0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4_ROLE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{{COMPANY_4_ROLE}}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,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4_FUNCTION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{{COMPANY_4_FUNCTION}}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ab/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5_ROLE_START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{{COMPANY_5_ROLE_START}}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 –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5_ROLE_END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{{COMPANY_5_ROLE_END}}</w:t>
      </w:r>
      <w:r>
        <w:rPr>
          <w:rFonts w:ascii="Raleway" w:hAnsi="Raleway"/>
          <w:noProof w:val="0"/>
        </w:rPr>
        <w:fldChar w:fldCharType="end"/>
      </w:r>
    </w:p>
    <w:p w14:paraId="2BBD96BB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34C5F46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BULLET STYLE: 1CV</w:t>
      </w:r>
      <w:r>
        <w:rPr>
          <w:rFonts w:ascii="Raleway" w:hAnsi="Raleway"/>
          <w:noProof w:val="0"/>
        </w:rPr>
        <w:fldChar w:fldCharType="end"/>
      </w:r>
    </w:p>
    <w:p w14:paraId="43EFC404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603FA125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4160487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5_NAME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{{COMPANY_5_NAME}}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caps/>
        </w:rPr>
        <w:t xml:space="preserve">, </w:t>
      </w:r>
      <w:r>
        <w:rPr>
          <w:rFonts w:ascii="Raleway" w:hAnsi="Raleway"/>
          <w:caps/>
        </w:rPr>
        <w:fldChar w:fldCharType="begin">
          <w:ffData>
            <w:name w:val=""/>
            <w:enabled/>
            <w:calcOnExit w:val="0"/>
            <w:textInput>
              <w:default w:val="{{COMPANY_5_LOCATION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{{COMPANY_5_LOCATION}}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6_START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{{COMPANY_6_START}}</w:t>
      </w:r>
      <w:r>
        <w:rPr>
          <w:rFonts w:ascii="Raleway" w:hAnsi="Raleway"/>
        </w:rPr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6_ROLE_START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{{COMPANY_6_ROLE_START}}</w:t>
      </w:r>
      <w:r>
        <w:rPr>
          <w:rFonts w:ascii="Raleway" w:hAnsi="Raleway"/>
        </w:rPr>
        <w:fldChar w:fldCharType="end"/>
      </w:r>
    </w:p>
    <w:p w14:paraId="5BB85ABA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A7D6770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5_ROLE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{{COMPANY_5_ROLE}}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,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5_FUNCTION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{{COMPANY_5_FUNCTION}}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ab/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6_ROLE_END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{{COMPANY_6_ROLE_END}}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 –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1_END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{{COMPANY_1_END}}</w:t>
      </w:r>
      <w:r>
        <w:rPr>
          <w:rFonts w:ascii="Raleway" w:hAnsi="Raleway"/>
          <w:noProof w:val="0"/>
        </w:rPr>
        <w:fldChar w:fldCharType="end"/>
      </w:r>
    </w:p>
    <w:p w14:paraId="47F613AC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65D7B1C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BULLET STYLE: 1CV</w:t>
      </w:r>
      <w:r>
        <w:rPr>
          <w:rFonts w:ascii="Raleway" w:hAnsi="Raleway"/>
          <w:noProof w:val="0"/>
        </w:rPr>
        <w:fldChar w:fldCharType="end"/>
      </w:r>
    </w:p>
    <w:p w14:paraId="0B48C1E8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0143A7DE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1B8BA72C" w14:textId="77777777" w:rsidR="00F74192" w:rsidRPr="00046044" w:rsidRDefault="00F74192" w:rsidP="00190586">
      <w:pPr>
        <w:pStyle w:val="15CV-COMPANY"/>
        <w:rPr>
          <w:rFonts w:ascii="Raleway" w:hAnsi="Raleway"/>
          <w:b/>
        </w:rPr>
      </w:pPr>
      <w:r>
        <w:rPr>
          <w:rFonts w:ascii="Raleway" w:hAnsi="Raleway"/>
          <w:caps/>
        </w:rPr>
        <w:fldChar w:fldCharType="begin">
          <w:ffData>
            <w:name w:val="Text30"/>
            <w:enabled/>
            <w:calcOnExit w:val="0"/>
            <w:textInput>
              <w:default w:val="{{COMPANY_6_NAME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{{COMPANY_6_NAME}}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caps/>
        </w:rPr>
        <w:t xml:space="preserve">, </w:t>
      </w:r>
      <w:r>
        <w:rPr>
          <w:rFonts w:ascii="Raleway" w:hAnsi="Raleway"/>
          <w:caps/>
        </w:rPr>
        <w:fldChar w:fldCharType="begin">
          <w:ffData>
            <w:name w:val=""/>
            <w:enabled/>
            <w:calcOnExit w:val="0"/>
            <w:textInput>
              <w:default w:val="{{COMPANY_6_LOCATION}}"/>
            </w:textInput>
          </w:ffData>
        </w:fldChar>
      </w:r>
      <w:r>
        <w:rPr>
          <w:rFonts w:ascii="Raleway" w:hAnsi="Raleway"/>
          <w:caps/>
        </w:rPr>
        <w:instrText xml:space="preserve"> FORMTEXT </w:instrText>
      </w:r>
      <w:r>
        <w:rPr>
          <w:rFonts w:ascii="Raleway" w:hAnsi="Raleway"/>
          <w:caps/>
        </w:rPr>
      </w:r>
      <w:r>
        <w:rPr>
          <w:rFonts w:ascii="Raleway" w:hAnsi="Raleway"/>
          <w:caps/>
        </w:rPr>
        <w:fldChar w:fldCharType="separate"/>
      </w:r>
      <w:r>
        <w:rPr>
          <w:rFonts w:ascii="Raleway" w:hAnsi="Raleway"/>
          <w:caps/>
        </w:rPr>
        <w:t>{{COMPANY_6_LOCATION}}</w:t>
      </w:r>
      <w:r>
        <w:rPr>
          <w:rFonts w:ascii="Raleway" w:hAnsi="Raleway"/>
          <w:caps/>
        </w:rPr>
        <w:fldChar w:fldCharType="end"/>
      </w:r>
      <w:r>
        <w:rPr>
          <w:rFonts w:ascii="Raleway" w:hAnsi="Raleway"/>
          <w:b/>
        </w:rPr>
        <w:tab/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2_END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{{COMPANY_2_END}}</w:t>
      </w:r>
      <w:r>
        <w:rPr>
          <w:rFonts w:ascii="Raleway" w:hAnsi="Raleway"/>
        </w:rPr>
        <w:fldChar w:fldCharType="end"/>
      </w:r>
      <w:r>
        <w:rPr>
          <w:rFonts w:ascii="Raleway" w:hAnsi="Raleway"/>
          <w:b/>
        </w:rPr>
        <w:t xml:space="preserve"> </w:t>
      </w:r>
      <w:r>
        <w:rPr>
          <w:rFonts w:ascii="Raleway" w:hAnsi="Raleway"/>
        </w:rPr>
        <w:t xml:space="preserve">– </w:t>
      </w: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{{COMPANY_3_END}}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{{COMPANY_3_END}}</w:t>
      </w:r>
      <w:r>
        <w:rPr>
          <w:rFonts w:ascii="Raleway" w:hAnsi="Raleway"/>
        </w:rPr>
        <w:fldChar w:fldCharType="end"/>
      </w:r>
    </w:p>
    <w:p w14:paraId="57990D50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25A0A299" w14:textId="77777777" w:rsidR="00F74192" w:rsidRPr="00046044" w:rsidRDefault="00F74192" w:rsidP="00190586">
      <w:pPr>
        <w:pStyle w:val="16CV-TITLE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Text29"/>
            <w:enabled/>
            <w:calcOnExit w:val="0"/>
            <w:textInput>
              <w:default w:val="{{COMPANY_6_ROLE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{{COMPANY_6_ROLE}}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,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6_FUNCTION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{{COMPANY_6_FUNCTION}}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ab/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4_END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{{COMPANY_4_END}}</w:t>
      </w:r>
      <w:r>
        <w:rPr>
          <w:rFonts w:ascii="Raleway" w:hAnsi="Raleway"/>
          <w:noProof w:val="0"/>
        </w:rPr>
        <w:fldChar w:fldCharType="end"/>
      </w:r>
      <w:r>
        <w:rPr>
          <w:rFonts w:ascii="Raleway" w:hAnsi="Raleway"/>
          <w:noProof w:val="0"/>
        </w:rPr>
        <w:t xml:space="preserve"> – </w:t>
      </w: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{{COMPANY_5_END}}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{{COMPANY_5_END}}</w:t>
      </w:r>
      <w:r>
        <w:rPr>
          <w:rFonts w:ascii="Raleway" w:hAnsi="Raleway"/>
          <w:noProof w:val="0"/>
        </w:rPr>
        <w:fldChar w:fldCharType="end"/>
      </w:r>
    </w:p>
    <w:p w14:paraId="1E8A925D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451DB7E7" w14:textId="77777777" w:rsidR="00F74192" w:rsidRPr="00046044" w:rsidRDefault="00F74192" w:rsidP="0094139E">
      <w:pPr>
        <w:pStyle w:val="10CV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 STYLE: 1CV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BULLET STYLE: 1CV</w:t>
      </w:r>
      <w:r>
        <w:rPr>
          <w:rFonts w:ascii="Raleway" w:hAnsi="Raleway"/>
          <w:noProof w:val="0"/>
        </w:rPr>
        <w:fldChar w:fldCharType="end"/>
      </w:r>
    </w:p>
    <w:p w14:paraId="2024E2A6" w14:textId="77777777" w:rsidR="003F1325" w:rsidRPr="007B1D3B" w:rsidRDefault="003F1325" w:rsidP="003F1325">
      <w:pPr>
        <w:pStyle w:val="14CV-BODY"/>
      </w:pPr>
    </w:p>
    <w:p w14:paraId="4217C9F4" w14:textId="77777777" w:rsidR="00190586" w:rsidRPr="007B1D3B" w:rsidRDefault="00190586" w:rsidP="00190586">
      <w:pPr>
        <w:pStyle w:val="14CV-BODY"/>
      </w:pPr>
    </w:p>
    <w:p w14:paraId="25AB72B4" w14:textId="77777777" w:rsidR="00190586" w:rsidRPr="007B1D3B" w:rsidRDefault="00190586" w:rsidP="00190586">
      <w:pPr>
        <w:pStyle w:val="14CV-BODY"/>
      </w:pPr>
    </w:p>
    <w:p w14:paraId="3D5C2DCB" w14:textId="77777777" w:rsidR="00190586" w:rsidRPr="007B1D3B" w:rsidRDefault="00190586" w:rsidP="00190586">
      <w:pPr>
        <w:pStyle w:val="14CV-BODY"/>
      </w:pPr>
    </w:p>
    <w:p w14:paraId="1455ACC0" w14:textId="77777777" w:rsidR="00190586" w:rsidRPr="007B1D3B" w:rsidRDefault="00190586" w:rsidP="00190586">
      <w:pPr>
        <w:pStyle w:val="14CV-BODY"/>
      </w:pPr>
    </w:p>
    <w:p w14:paraId="35D0F9B9" w14:textId="77777777" w:rsidR="00EE5326" w:rsidRPr="007B1D3B" w:rsidRDefault="00EE5326" w:rsidP="00190586">
      <w:pPr>
        <w:pStyle w:val="14CV-BODY"/>
      </w:pPr>
    </w:p>
    <w:p w14:paraId="2D08FBFC" w14:textId="77777777" w:rsidR="00EE5326" w:rsidRPr="007B1D3B" w:rsidRDefault="00EE5326" w:rsidP="00190586">
      <w:pPr>
        <w:pStyle w:val="14CV-BODY"/>
      </w:pPr>
    </w:p>
    <w:p w14:paraId="4CB7BADA" w14:textId="77777777" w:rsidR="00EE5326" w:rsidRPr="007B1D3B" w:rsidRDefault="00EE5326" w:rsidP="00190586">
      <w:pPr>
        <w:pStyle w:val="14CV-BODY"/>
      </w:pPr>
    </w:p>
    <w:p w14:paraId="3F8821E6" w14:textId="77777777" w:rsidR="00190586" w:rsidRPr="007B1D3B" w:rsidRDefault="00190586" w:rsidP="00190586">
      <w:pPr>
        <w:pStyle w:val="14CV-BODY"/>
      </w:pPr>
    </w:p>
    <w:p w14:paraId="64895330" w14:textId="77777777" w:rsidR="00190586" w:rsidRPr="007B1D3B" w:rsidRDefault="00190586" w:rsidP="00F74192">
      <w:pPr>
        <w:pStyle w:val="40DOC-HEADING"/>
        <w:rPr>
          <w:noProof w:val="0"/>
        </w:rPr>
        <w:sectPr w:rsidR="00190586" w:rsidRPr="007B1D3B" w:rsidSect="001E29B6"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03494217" w14:textId="77777777" w:rsidR="00F74192" w:rsidRPr="00D125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Personal Details</w:t>
      </w:r>
    </w:p>
    <w:p w14:paraId="2C79242E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3E6DB88D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124DE0C7" w14:textId="77777777" w:rsidR="00F74192" w:rsidRPr="00D12544" w:rsidRDefault="00F74192" w:rsidP="003F1325">
      <w:pPr>
        <w:pStyle w:val="SHText"/>
        <w:ind w:left="-274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Education</w:t>
      </w:r>
    </w:p>
    <w:p w14:paraId="50B4E6D1" w14:textId="77777777" w:rsidR="003F1325" w:rsidRPr="00D12544" w:rsidRDefault="003F1325" w:rsidP="004A2D31">
      <w:pPr>
        <w:pStyle w:val="30PD-BOD"/>
        <w:rPr>
          <w:rFonts w:ascii="Raleway" w:hAnsi="Raleway"/>
          <w:noProof w:val="0"/>
        </w:rPr>
      </w:pPr>
    </w:p>
    <w:p w14:paraId="4707C66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{{EDU_1_START}}"/>
            </w:textInput>
          </w:ffData>
        </w:fldChar>
      </w:r>
      <w:bookmarkStart w:id="8" w:name="Text9"/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{{EDU_1_START}}</w:t>
      </w:r>
      <w:r>
        <w:rPr>
          <w:rFonts w:ascii="Raleway" w:hAnsi="Raleway"/>
          <w:sz w:val="20"/>
          <w:szCs w:val="20"/>
        </w:rPr>
        <w:fldChar w:fldCharType="end"/>
      </w:r>
      <w:bookmarkEnd w:id="8"/>
      <w:r>
        <w:rPr>
          <w:rFonts w:ascii="Raleway" w:hAnsi="Raleway"/>
          <w:sz w:val="20"/>
          <w:szCs w:val="20"/>
        </w:rPr>
        <w:t xml:space="preserve"> – </w:t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{{EDU_1_END}}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{{EDU_1_END}}</w:t>
      </w:r>
      <w:r>
        <w:rPr>
          <w:rFonts w:ascii="Raleway" w:hAnsi="Raleway"/>
          <w:sz w:val="20"/>
          <w:szCs w:val="20"/>
        </w:rPr>
        <w:fldChar w:fldCharType="end"/>
      </w:r>
      <w:r>
        <w:rPr>
          <w:rFonts w:ascii="Raleway" w:hAnsi="Raleway"/>
          <w:sz w:val="20"/>
          <w:szCs w:val="20"/>
        </w:rPr>
        <w:t>:</w:t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{{EDU_1_INSTITUTION}}"/>
            </w:textInput>
          </w:ffData>
        </w:fldChar>
      </w:r>
      <w:bookmarkStart w:id="9" w:name="Text10"/>
      <w:r>
        <w:rPr>
          <w:rFonts w:ascii="Raleway" w:hAnsi="Raleway"/>
          <w:bCs/>
          <w:sz w:val="20"/>
          <w:szCs w:val="20"/>
        </w:rPr>
        <w:instrText xml:space="preserve"> FORMTEXT </w:instrText>
      </w:r>
      <w:r>
        <w:rPr>
          <w:rFonts w:ascii="Raleway" w:hAnsi="Raleway"/>
          <w:bCs/>
          <w:sz w:val="20"/>
          <w:szCs w:val="20"/>
        </w:rPr>
      </w:r>
      <w:r>
        <w:rPr>
          <w:rFonts w:ascii="Raleway" w:hAnsi="Raleway"/>
          <w:bCs/>
          <w:sz w:val="20"/>
          <w:szCs w:val="20"/>
        </w:rPr>
        <w:fldChar w:fldCharType="separate"/>
      </w:r>
      <w:r>
        <w:rPr>
          <w:rFonts w:ascii="Raleway" w:hAnsi="Raleway"/>
          <w:bCs/>
          <w:sz w:val="20"/>
          <w:szCs w:val="20"/>
        </w:rPr>
        <w:t>{{EDU_1_INSTITUTION}}</w:t>
      </w:r>
      <w:r>
        <w:rPr>
          <w:rFonts w:ascii="Raleway" w:hAnsi="Raleway"/>
          <w:bCs/>
          <w:sz w:val="20"/>
          <w:szCs w:val="20"/>
        </w:rPr>
        <w:fldChar w:fldCharType="end"/>
      </w:r>
      <w:bookmarkEnd w:id="9"/>
      <w:r>
        <w:rPr>
          <w:rFonts w:ascii="Raleway" w:hAnsi="Raleway"/>
          <w:bCs/>
          <w:sz w:val="20"/>
          <w:szCs w:val="20"/>
        </w:rPr>
        <w:t xml:space="preserve"> – </w:t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{{EDU_1_LOCATION}}"/>
            </w:textInput>
          </w:ffData>
        </w:fldChar>
      </w:r>
      <w:r>
        <w:rPr>
          <w:rFonts w:ascii="Raleway" w:hAnsi="Raleway"/>
          <w:bCs/>
          <w:sz w:val="20"/>
          <w:szCs w:val="20"/>
        </w:rPr>
        <w:instrText xml:space="preserve"> FORMTEXT </w:instrText>
      </w:r>
      <w:r>
        <w:rPr>
          <w:rFonts w:ascii="Raleway" w:hAnsi="Raleway"/>
          <w:bCs/>
          <w:sz w:val="20"/>
          <w:szCs w:val="20"/>
        </w:rPr>
      </w:r>
      <w:r>
        <w:rPr>
          <w:rFonts w:ascii="Raleway" w:hAnsi="Raleway"/>
          <w:bCs/>
          <w:sz w:val="20"/>
          <w:szCs w:val="20"/>
        </w:rPr>
        <w:fldChar w:fldCharType="separate"/>
      </w:r>
      <w:r>
        <w:rPr>
          <w:rFonts w:ascii="Raleway" w:hAnsi="Raleway"/>
          <w:bCs/>
          <w:sz w:val="20"/>
          <w:szCs w:val="20"/>
        </w:rPr>
        <w:t>{{EDU_1_LOCATION}}</w:t>
      </w:r>
      <w:r>
        <w:rPr>
          <w:rFonts w:ascii="Raleway" w:hAnsi="Raleway"/>
          <w:bCs/>
          <w:sz w:val="20"/>
          <w:szCs w:val="20"/>
        </w:rPr>
        <w:fldChar w:fldCharType="end"/>
      </w:r>
    </w:p>
    <w:p w14:paraId="1054300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Degree, Major / Area(s) of Study</w:t>
      </w:r>
      <w:r>
        <w:rPr>
          <w:rFonts w:ascii="Raleway" w:hAnsi="Raleway"/>
          <w:sz w:val="20"/>
          <w:szCs w:val="20"/>
        </w:rPr>
        <w:fldChar w:fldCharType="end"/>
      </w:r>
    </w:p>
    <w:p w14:paraId="08C3034A" w14:textId="77777777" w:rsidR="00F74192" w:rsidRPr="00D12544" w:rsidRDefault="00F74192" w:rsidP="00B51B37">
      <w:pPr>
        <w:pStyle w:val="32PD"/>
        <w:rPr>
          <w:rFonts w:ascii="Raleway" w:hAnsi="Raleway"/>
        </w:rPr>
      </w:pPr>
      <w:r>
        <w:rPr>
          <w:rFonts w:ascii="Raleway" w:hAnsi="Raleway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</w:r>
      <w:r>
        <w:rPr>
          <w:rFonts w:ascii="Raleway" w:hAnsi="Raleway"/>
        </w:rPr>
        <w:instrText xml:space="preserve"> FORMTEXT </w:instrText>
      </w:r>
      <w:r>
        <w:rPr>
          <w:rFonts w:ascii="Raleway" w:hAnsi="Raleway"/>
        </w:rPr>
      </w:r>
      <w:r>
        <w:rPr>
          <w:rFonts w:ascii="Raleway" w:hAnsi="Raleway"/>
        </w:rPr>
        <w:fldChar w:fldCharType="separate"/>
      </w:r>
      <w:r>
        <w:rPr>
          <w:rFonts w:ascii="Raleway" w:hAnsi="Raleway"/>
        </w:rPr>
        <w:t>Bullet</w:t>
      </w:r>
      <w:r>
        <w:rPr>
          <w:rFonts w:ascii="Raleway" w:hAnsi="Raleway"/>
        </w:rPr>
        <w:fldChar w:fldCharType="end"/>
      </w:r>
    </w:p>
    <w:p w14:paraId="3C61EEB2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140F0114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fldChar w:fldCharType="begin">
          <w:ffData>
            <w:name w:val="Text9"/>
            <w:enabled/>
            <w:calcOnExit w:val="0"/>
            <w:textInput>
              <w:default w:val="{{EDU_2_START}}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{{EDU_2_START}}</w:t>
      </w:r>
      <w:r>
        <w:rPr>
          <w:rFonts w:ascii="Raleway" w:hAnsi="Raleway"/>
          <w:sz w:val="20"/>
          <w:szCs w:val="20"/>
        </w:rPr>
        <w:fldChar w:fldCharType="end"/>
      </w:r>
      <w:r>
        <w:rPr>
          <w:rFonts w:ascii="Raleway" w:hAnsi="Raleway"/>
          <w:sz w:val="20"/>
          <w:szCs w:val="20"/>
        </w:rPr>
        <w:t xml:space="preserve"> – </w:t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{{EDU_2_END}}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{{EDU_2_END}}</w:t>
      </w:r>
      <w:r>
        <w:rPr>
          <w:rFonts w:ascii="Raleway" w:hAnsi="Raleway"/>
          <w:sz w:val="20"/>
          <w:szCs w:val="20"/>
        </w:rPr>
        <w:fldChar w:fldCharType="end"/>
      </w:r>
      <w:r>
        <w:rPr>
          <w:rFonts w:ascii="Raleway" w:hAnsi="Raleway"/>
          <w:sz w:val="20"/>
          <w:szCs w:val="20"/>
        </w:rPr>
        <w:t>:</w:t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Text10"/>
            <w:enabled/>
            <w:calcOnExit w:val="0"/>
            <w:textInput>
              <w:default w:val="{{EDU_2_INSTITUTION}}"/>
            </w:textInput>
          </w:ffData>
        </w:fldChar>
      </w:r>
      <w:r>
        <w:rPr>
          <w:rFonts w:ascii="Raleway" w:hAnsi="Raleway"/>
          <w:bCs/>
          <w:sz w:val="20"/>
          <w:szCs w:val="20"/>
        </w:rPr>
        <w:instrText xml:space="preserve"> FORMTEXT </w:instrText>
      </w:r>
      <w:r>
        <w:rPr>
          <w:rFonts w:ascii="Raleway" w:hAnsi="Raleway"/>
          <w:bCs/>
          <w:sz w:val="20"/>
          <w:szCs w:val="20"/>
        </w:rPr>
      </w:r>
      <w:r>
        <w:rPr>
          <w:rFonts w:ascii="Raleway" w:hAnsi="Raleway"/>
          <w:bCs/>
          <w:sz w:val="20"/>
          <w:szCs w:val="20"/>
        </w:rPr>
        <w:fldChar w:fldCharType="separate"/>
      </w:r>
      <w:r>
        <w:rPr>
          <w:rFonts w:ascii="Raleway" w:hAnsi="Raleway"/>
          <w:bCs/>
          <w:sz w:val="20"/>
          <w:szCs w:val="20"/>
        </w:rPr>
        <w:t>{{EDU_2_INSTITUTION}}</w:t>
      </w:r>
      <w:r>
        <w:rPr>
          <w:rFonts w:ascii="Raleway" w:hAnsi="Raleway"/>
          <w:bCs/>
          <w:sz w:val="20"/>
          <w:szCs w:val="20"/>
        </w:rPr>
        <w:fldChar w:fldCharType="end"/>
      </w:r>
      <w:r>
        <w:rPr>
          <w:rFonts w:ascii="Raleway" w:hAnsi="Raleway"/>
          <w:bCs/>
          <w:sz w:val="20"/>
          <w:szCs w:val="20"/>
        </w:rPr>
        <w:t xml:space="preserve"> – </w:t>
      </w:r>
      <w:r>
        <w:rPr>
          <w:rFonts w:ascii="Raleway" w:hAnsi="Raleway"/>
          <w:bCs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{{EDU_2_LOCATION}}"/>
            </w:textInput>
          </w:ffData>
        </w:fldChar>
      </w:r>
      <w:r>
        <w:rPr>
          <w:rFonts w:ascii="Raleway" w:hAnsi="Raleway"/>
          <w:bCs/>
          <w:sz w:val="20"/>
          <w:szCs w:val="20"/>
        </w:rPr>
        <w:instrText xml:space="preserve"> FORMTEXT </w:instrText>
      </w:r>
      <w:r>
        <w:rPr>
          <w:rFonts w:ascii="Raleway" w:hAnsi="Raleway"/>
          <w:bCs/>
          <w:sz w:val="20"/>
          <w:szCs w:val="20"/>
        </w:rPr>
      </w:r>
      <w:r>
        <w:rPr>
          <w:rFonts w:ascii="Raleway" w:hAnsi="Raleway"/>
          <w:bCs/>
          <w:sz w:val="20"/>
          <w:szCs w:val="20"/>
        </w:rPr>
        <w:fldChar w:fldCharType="separate"/>
      </w:r>
      <w:r>
        <w:rPr>
          <w:rFonts w:ascii="Raleway" w:hAnsi="Raleway"/>
          <w:bCs/>
          <w:sz w:val="20"/>
          <w:szCs w:val="20"/>
        </w:rPr>
        <w:t>{{EDU_2_LOCATION}}</w:t>
      </w:r>
      <w:r>
        <w:rPr>
          <w:rFonts w:ascii="Raleway" w:hAnsi="Raleway"/>
          <w:bCs/>
          <w:sz w:val="20"/>
          <w:szCs w:val="20"/>
        </w:rPr>
        <w:fldChar w:fldCharType="end"/>
      </w:r>
    </w:p>
    <w:p w14:paraId="1EA90AA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Degree, Major / Area(s) of Study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Degree, Major / Area(s) of Study</w:t>
      </w:r>
      <w:r>
        <w:rPr>
          <w:rFonts w:ascii="Raleway" w:hAnsi="Raleway"/>
          <w:sz w:val="20"/>
          <w:szCs w:val="20"/>
        </w:rPr>
        <w:fldChar w:fldCharType="end"/>
      </w:r>
    </w:p>
    <w:p w14:paraId="560A467D" w14:textId="77777777" w:rsidR="00F74192" w:rsidRPr="00D12544" w:rsidRDefault="00F74192" w:rsidP="00FB0647">
      <w:pPr>
        <w:pStyle w:val="32P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fldChar w:fldCharType="begin">
          <w:ffData>
            <w:name w:val=""/>
            <w:enabled/>
            <w:calcOnExit w:val="0"/>
            <w:textInput>
              <w:default w:val="Bullet"/>
            </w:textInput>
          </w:ffData>
        </w:fldChar>
      </w:r>
      <w:r>
        <w:rPr>
          <w:rFonts w:ascii="Raleway" w:hAnsi="Raleway"/>
          <w:noProof w:val="0"/>
        </w:rPr>
        <w:instrText xml:space="preserve"> FORMTEXT </w:instrText>
      </w:r>
      <w:r>
        <w:rPr>
          <w:rFonts w:ascii="Raleway" w:hAnsi="Raleway"/>
          <w:noProof w:val="0"/>
        </w:rPr>
      </w:r>
      <w:r>
        <w:rPr>
          <w:rFonts w:ascii="Raleway" w:hAnsi="Raleway"/>
          <w:noProof w:val="0"/>
        </w:rPr>
        <w:fldChar w:fldCharType="separate"/>
      </w:r>
      <w:r>
        <w:rPr>
          <w:rFonts w:ascii="Raleway" w:hAnsi="Raleway"/>
          <w:noProof w:val="0"/>
        </w:rPr>
        <w:t>Bullet</w:t>
      </w:r>
      <w:r>
        <w:rPr>
          <w:rFonts w:ascii="Raleway" w:hAnsi="Raleway"/>
          <w:noProof w:val="0"/>
        </w:rPr>
        <w:fldChar w:fldCharType="end"/>
      </w:r>
    </w:p>
    <w:p w14:paraId="633F0E7D" w14:textId="77777777" w:rsidR="00FB0647" w:rsidRPr="00D12544" w:rsidRDefault="00FB0647" w:rsidP="00FB0647">
      <w:pPr>
        <w:pStyle w:val="30PD-BOD"/>
        <w:rPr>
          <w:rFonts w:ascii="Raleway" w:hAnsi="Raleway"/>
          <w:noProof w:val="0"/>
        </w:rPr>
      </w:pPr>
    </w:p>
    <w:p w14:paraId="051BAC87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11B665BA" w14:textId="77777777" w:rsidR="00B51B37" w:rsidRPr="00D12544" w:rsidRDefault="00B51B37" w:rsidP="00B51B37">
      <w:pPr>
        <w:pStyle w:val="SHText"/>
        <w:spacing w:after="280"/>
        <w:ind w:left="-270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Professional Qualifications</w:t>
      </w:r>
    </w:p>
    <w:p w14:paraId="1D694A44" w14:textId="77777777" w:rsidR="00B51B37" w:rsidRPr="00D12544" w:rsidRDefault="00B51B37" w:rsidP="00B51B3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Accreditations</w:t>
      </w:r>
      <w:r>
        <w:rPr>
          <w:rFonts w:ascii="Raleway" w:hAnsi="Raleway"/>
        </w:rPr>
        <w:tab/>
      </w:r>
      <w:r>
        <w:rPr>
          <w:rFonts w:ascii="Raleway" w:hAnsi="Raleway"/>
        </w:rPr>
        <w:tab/>
      </w:r>
      <w:r>
        <w:rPr>
          <w:rStyle w:val="31PD-INDENTChar"/>
          <w:rFonts w:ascii="Raleway" w:hAnsi="Raleway"/>
          <w:noProof w:val="0"/>
        </w:rPr>
        <w:fldChar w:fldCharType="begin">
          <w:ffData>
            <w:name w:val="Text16"/>
            <w:enabled/>
            <w:calcOnExit w:val="0"/>
            <w:textInput>
              <w:default w:val="Qualification"/>
            </w:textInput>
          </w:ffData>
        </w:fldChar>
      </w:r>
      <w:r>
        <w:rPr>
          <w:rStyle w:val="31PD-INDENTChar"/>
          <w:rFonts w:ascii="Raleway" w:hAnsi="Raleway"/>
          <w:noProof w:val="0"/>
        </w:rPr>
        <w:instrText xml:space="preserve"> FORMTEXT </w:instrText>
      </w:r>
      <w:r>
        <w:rPr>
          <w:rStyle w:val="31PD-INDENTChar"/>
          <w:rFonts w:ascii="Raleway" w:hAnsi="Raleway"/>
          <w:noProof w:val="0"/>
        </w:rPr>
      </w:r>
      <w:r>
        <w:rPr>
          <w:rStyle w:val="31PD-INDENTChar"/>
          <w:rFonts w:ascii="Raleway" w:hAnsi="Raleway"/>
          <w:noProof w:val="0"/>
        </w:rPr>
        <w:fldChar w:fldCharType="separate"/>
      </w:r>
      <w:r>
        <w:rPr>
          <w:rStyle w:val="31PD-INDENTChar"/>
          <w:rFonts w:ascii="Raleway" w:hAnsi="Raleway"/>
          <w:noProof w:val="0"/>
        </w:rPr>
        <w:t>Qualification</w:t>
      </w:r>
      <w:r>
        <w:rPr>
          <w:rStyle w:val="31PD-INDENTChar"/>
          <w:rFonts w:ascii="Raleway" w:hAnsi="Raleway"/>
          <w:noProof w:val="0"/>
        </w:rPr>
        <w:fldChar w:fldCharType="end"/>
      </w:r>
    </w:p>
    <w:p w14:paraId="6B52E74B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6802B38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5E06F0AA" w14:textId="77777777" w:rsidR="00F74192" w:rsidRPr="00D12544" w:rsidRDefault="00F74192" w:rsidP="00F74192">
      <w:pPr>
        <w:pStyle w:val="SHText"/>
        <w:ind w:left="-270"/>
        <w:rPr>
          <w:rFonts w:ascii="Raleway" w:hAnsi="Raleway"/>
          <w:b/>
          <w:bCs/>
          <w:sz w:val="20"/>
          <w:szCs w:val="20"/>
        </w:rPr>
      </w:pPr>
      <w:r>
        <w:rPr>
          <w:rFonts w:ascii="Raleway" w:hAnsi="Raleway"/>
          <w:bCs/>
        </w:rPr>
        <w:t>Technical Skills</w:t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Qualification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Qualification</w:t>
      </w:r>
      <w:r>
        <w:rPr>
          <w:rFonts w:ascii="Raleway" w:hAnsi="Raleway"/>
          <w:sz w:val="20"/>
          <w:szCs w:val="20"/>
        </w:rPr>
        <w:fldChar w:fldCharType="end"/>
      </w:r>
    </w:p>
    <w:p w14:paraId="4B4B841F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B18755A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45ABA3C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Affiliations</w:t>
      </w:r>
      <w:r>
        <w:rPr>
          <w:rFonts w:ascii="Raleway" w:hAnsi="Raleway"/>
          <w:bCs/>
        </w:rPr>
        <w:tab/>
      </w:r>
      <w:r>
        <w:rPr>
          <w:rFonts w:ascii="Raleway" w:hAnsi="Raleway"/>
          <w:bCs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Role, Organization - City, ST (YYYY - YYYY)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Role, Organization - City, ST (YYYY - YYYY)</w:t>
      </w:r>
      <w:r>
        <w:rPr>
          <w:rFonts w:ascii="Raleway" w:hAnsi="Raleway"/>
          <w:sz w:val="20"/>
          <w:szCs w:val="20"/>
        </w:rPr>
        <w:fldChar w:fldCharType="end"/>
      </w:r>
    </w:p>
    <w:p w14:paraId="07A78703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0F3313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CB2F9FE" w14:textId="77777777" w:rsidR="00C238A1" w:rsidRPr="00D12544" w:rsidRDefault="00F74192" w:rsidP="00C238A1">
      <w:pPr>
        <w:pStyle w:val="SHText"/>
        <w:ind w:left="-270" w:right="-475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Media</w:t>
      </w:r>
      <w:r>
        <w:rPr>
          <w:rFonts w:ascii="Raleway" w:hAnsi="Raleway"/>
          <w:bCs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Featured Speaker, XYZ Event (Month YYYY)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Featured Speaker, XYZ Event (Month YYYY)</w:t>
      </w:r>
      <w:r>
        <w:rPr>
          <w:rFonts w:ascii="Raleway" w:hAnsi="Raleway"/>
          <w:sz w:val="20"/>
          <w:szCs w:val="20"/>
        </w:rPr>
        <w:fldChar w:fldCharType="end"/>
      </w:r>
    </w:p>
    <w:p w14:paraId="092D7346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FABEA6B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714CE83B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Publications</w:t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ADD</w:t>
      </w:r>
      <w:r>
        <w:rPr>
          <w:rFonts w:ascii="Raleway" w:hAnsi="Raleway"/>
          <w:sz w:val="20"/>
          <w:szCs w:val="20"/>
        </w:rPr>
        <w:fldChar w:fldCharType="end"/>
      </w:r>
    </w:p>
    <w:p w14:paraId="2E7605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00C5EE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4637C8E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Nationality</w:t>
      </w:r>
      <w:r>
        <w:rPr>
          <w:rFonts w:ascii="Raleway" w:hAnsi="Raleway"/>
        </w:rPr>
        <w:tab/>
      </w:r>
      <w:r>
        <w:rPr>
          <w:rFonts w:ascii="Raleway" w:hAnsi="Raleway"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ADD</w:t>
      </w:r>
      <w:r>
        <w:rPr>
          <w:rFonts w:ascii="Raleway" w:hAnsi="Raleway"/>
          <w:sz w:val="20"/>
          <w:szCs w:val="20"/>
        </w:rPr>
        <w:fldChar w:fldCharType="end"/>
      </w:r>
    </w:p>
    <w:p w14:paraId="37AE3585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3147FDC4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31DF28D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Languages</w:t>
      </w:r>
      <w:r>
        <w:rPr>
          <w:rFonts w:ascii="Raleway" w:hAnsi="Raleway"/>
        </w:rPr>
        <w:tab/>
      </w:r>
      <w:r>
        <w:rPr>
          <w:rFonts w:ascii="Raleway" w:hAnsi="Raleway"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ADD</w:t>
      </w:r>
      <w:r>
        <w:rPr>
          <w:rFonts w:ascii="Raleway" w:hAnsi="Raleway"/>
          <w:sz w:val="20"/>
          <w:szCs w:val="20"/>
        </w:rPr>
        <w:fldChar w:fldCharType="end"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Text14"/>
            <w:enabled/>
            <w:calcOnExit w:val="0"/>
            <w:textInput>
              <w:default w:val="Level  (Native / Bilingual, Fluent, Conversational, etc.)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Level  (Native / Bilingual, Fluent, Conversational, etc.)</w:t>
      </w:r>
      <w:r>
        <w:rPr>
          <w:rFonts w:ascii="Raleway" w:hAnsi="Raleway"/>
          <w:sz w:val="20"/>
          <w:szCs w:val="20"/>
        </w:rPr>
        <w:fldChar w:fldCharType="end"/>
      </w:r>
    </w:p>
    <w:p w14:paraId="592F65E6" w14:textId="77777777" w:rsidR="00F74192" w:rsidRPr="00D12544" w:rsidRDefault="00F74192" w:rsidP="004A2D31">
      <w:pPr>
        <w:pStyle w:val="31PD-INDENT"/>
        <w:rPr>
          <w:rFonts w:ascii="Raleway" w:hAnsi="Raleway"/>
          <w:noProof w:val="0"/>
        </w:rPr>
      </w:pPr>
    </w:p>
    <w:p w14:paraId="0A650A9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1530044" w14:textId="77777777" w:rsidR="00FB0647" w:rsidRPr="00D12544" w:rsidRDefault="00FB0647" w:rsidP="00FB064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Interests</w:t>
      </w:r>
      <w:r>
        <w:rPr>
          <w:rFonts w:ascii="Raleway" w:hAnsi="Raleway"/>
          <w:bCs/>
        </w:rPr>
        <w:tab/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ADD"/>
            </w:textInput>
          </w:ffData>
        </w:fldChar>
      </w:r>
      <w:r>
        <w:rPr>
          <w:rFonts w:ascii="Raleway" w:hAnsi="Raleway"/>
          <w:sz w:val="20"/>
          <w:szCs w:val="20"/>
        </w:rPr>
        <w:instrText xml:space="preserve"> FORMTEXT </w:instrText>
      </w:r>
      <w:r>
        <w:rPr>
          <w:rFonts w:ascii="Raleway" w:hAnsi="Raleway"/>
          <w:sz w:val="20"/>
          <w:szCs w:val="20"/>
        </w:rPr>
      </w:r>
      <w:r>
        <w:rPr>
          <w:rFonts w:ascii="Raleway" w:hAnsi="Raleway"/>
          <w:sz w:val="20"/>
          <w:szCs w:val="20"/>
        </w:rPr>
        <w:fldChar w:fldCharType="separate"/>
      </w:r>
      <w:r>
        <w:rPr>
          <w:rFonts w:ascii="Raleway" w:hAnsi="Raleway"/>
          <w:sz w:val="20"/>
          <w:szCs w:val="20"/>
        </w:rPr>
        <w:t>ADD</w:t>
      </w:r>
      <w:r>
        <w:rPr>
          <w:rFonts w:ascii="Raleway" w:hAnsi="Raleway"/>
          <w:sz w:val="20"/>
          <w:szCs w:val="20"/>
        </w:rPr>
        <w:fldChar w:fldCharType="end"/>
      </w:r>
    </w:p>
    <w:bookmarkEnd w:id="2"/>
    <w:p w14:paraId="483E1542" w14:textId="77777777" w:rsidR="0094139E" w:rsidRPr="00D12544" w:rsidRDefault="0094139E" w:rsidP="00FB0647">
      <w:pPr>
        <w:pStyle w:val="30PD-BOD"/>
        <w:jc w:val="left"/>
        <w:rPr>
          <w:rFonts w:ascii="Raleway" w:hAnsi="Raleway"/>
        </w:rPr>
      </w:pPr>
    </w:p>
    <w:sectPr w:rsidR="0094139E" w:rsidRPr="00D12544" w:rsidSect="001E29B6"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78DF" w14:textId="77777777" w:rsidR="00066CD2" w:rsidRPr="007B1D3B" w:rsidRDefault="00066CD2">
      <w:pPr>
        <w:spacing w:after="0" w:line="240" w:lineRule="auto"/>
      </w:pPr>
      <w:r w:rsidRPr="007B1D3B">
        <w:separator/>
      </w:r>
    </w:p>
  </w:endnote>
  <w:endnote w:type="continuationSeparator" w:id="0">
    <w:p w14:paraId="2F48B184" w14:textId="77777777" w:rsidR="00066CD2" w:rsidRPr="007B1D3B" w:rsidRDefault="00066CD2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5943D20F">
              <wp:simplePos x="0" y="0"/>
              <wp:positionH relativeFrom="margin">
                <wp:posOffset>-6985</wp:posOffset>
              </wp:positionH>
              <wp:positionV relativeFrom="paragraph">
                <wp:posOffset>-568325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-.55pt;margin-top:-44.75pt;width:451.85pt;height:80.7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7722" w14:textId="77777777" w:rsidR="00066CD2" w:rsidRPr="007B1D3B" w:rsidRDefault="00066CD2">
      <w:pPr>
        <w:spacing w:after="0" w:line="240" w:lineRule="auto"/>
      </w:pPr>
      <w:r w:rsidRPr="007B1D3B">
        <w:separator/>
      </w:r>
    </w:p>
  </w:footnote>
  <w:footnote w:type="continuationSeparator" w:id="0">
    <w:p w14:paraId="1D5EC7CB" w14:textId="77777777" w:rsidR="00066CD2" w:rsidRPr="007B1D3B" w:rsidRDefault="00066CD2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2A45B15B" w:rsidR="00904883" w:rsidRPr="007B1D3B" w:rsidRDefault="00B82C0D" w:rsidP="009B7835">
    <w:pPr>
      <w:pStyle w:val="Header"/>
      <w:ind w:left="-567"/>
    </w:pPr>
    <w:r>
      <w:rPr>
        <w:noProof/>
      </w:rPr>
      <w:drawing>
        <wp:anchor distT="0" distB="0" distL="114300" distR="114300" simplePos="0" relativeHeight="251660294" behindDoc="1" locked="0" layoutInCell="1" allowOverlap="1" wp14:anchorId="05D2FFE8" wp14:editId="250B388E">
          <wp:simplePos x="0" y="0"/>
          <wp:positionH relativeFrom="page">
            <wp:posOffset>-1695449</wp:posOffset>
          </wp:positionH>
          <wp:positionV relativeFrom="paragraph">
            <wp:posOffset>-7209484</wp:posOffset>
          </wp:positionV>
          <wp:extent cx="15531042" cy="14559507"/>
          <wp:effectExtent l="2876550" t="0" r="275717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1042" cy="1455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2" behindDoc="0" locked="0" layoutInCell="1" allowOverlap="1" wp14:anchorId="77AD97A4" wp14:editId="6DA0B96A">
          <wp:simplePos x="0" y="0"/>
          <wp:positionH relativeFrom="margin">
            <wp:align>center</wp:align>
          </wp:positionH>
          <wp:positionV relativeFrom="paragraph">
            <wp:posOffset>-94965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425126094" name="Picture 1425126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1297717015" name="Picture 129771701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2BCB68A3" w14:textId="4860FD04" w:rsidR="00904883" w:rsidRPr="00046044" w:rsidRDefault="0017218E" w:rsidP="003F5390">
    <w:pPr>
      <w:pStyle w:val="SmallHeading"/>
      <w:ind w:right="-514"/>
      <w:jc w:val="right"/>
      <w:rPr>
        <w:rFonts w:ascii="Raleway" w:hAnsi="Raleway"/>
        <w:sz w:val="29"/>
        <w:szCs w:val="29"/>
      </w:rPr>
    </w:pPr>
    <w:r w:rsidRPr="00046044">
      <w:rPr>
        <w:rFonts w:ascii="Raleway" w:hAnsi="Raleway"/>
        <w:sz w:val="29"/>
        <w:szCs w:val="29"/>
      </w:rPr>
      <w:t>Candidate Name</w:t>
    </w: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46044"/>
    <w:rsid w:val="00064C91"/>
    <w:rsid w:val="00066CD2"/>
    <w:rsid w:val="00080FEF"/>
    <w:rsid w:val="000A26AE"/>
    <w:rsid w:val="000C6BCE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31F7E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C3878"/>
    <w:rsid w:val="003D2684"/>
    <w:rsid w:val="003D40F9"/>
    <w:rsid w:val="003E0526"/>
    <w:rsid w:val="003F1325"/>
    <w:rsid w:val="003F69ED"/>
    <w:rsid w:val="00460082"/>
    <w:rsid w:val="00467953"/>
    <w:rsid w:val="00493636"/>
    <w:rsid w:val="004A2D31"/>
    <w:rsid w:val="004B3CD4"/>
    <w:rsid w:val="004E6D12"/>
    <w:rsid w:val="004F30CC"/>
    <w:rsid w:val="00520793"/>
    <w:rsid w:val="00524182"/>
    <w:rsid w:val="00534963"/>
    <w:rsid w:val="0054352B"/>
    <w:rsid w:val="00550C1F"/>
    <w:rsid w:val="00567FE8"/>
    <w:rsid w:val="00577790"/>
    <w:rsid w:val="005D06A4"/>
    <w:rsid w:val="005E2286"/>
    <w:rsid w:val="005F40E8"/>
    <w:rsid w:val="006215AB"/>
    <w:rsid w:val="00624A90"/>
    <w:rsid w:val="00656B3D"/>
    <w:rsid w:val="00685490"/>
    <w:rsid w:val="006B4BD7"/>
    <w:rsid w:val="006C0232"/>
    <w:rsid w:val="006C6CAC"/>
    <w:rsid w:val="00707690"/>
    <w:rsid w:val="00715DF0"/>
    <w:rsid w:val="007201C1"/>
    <w:rsid w:val="00741DF5"/>
    <w:rsid w:val="0074232A"/>
    <w:rsid w:val="0075046B"/>
    <w:rsid w:val="0078291D"/>
    <w:rsid w:val="00793279"/>
    <w:rsid w:val="007A4771"/>
    <w:rsid w:val="007B1D3B"/>
    <w:rsid w:val="007C6369"/>
    <w:rsid w:val="007E605A"/>
    <w:rsid w:val="007F4EE4"/>
    <w:rsid w:val="007F7F3D"/>
    <w:rsid w:val="00802CB1"/>
    <w:rsid w:val="00807D94"/>
    <w:rsid w:val="00813A9E"/>
    <w:rsid w:val="00814031"/>
    <w:rsid w:val="00832813"/>
    <w:rsid w:val="00865C9E"/>
    <w:rsid w:val="00866F63"/>
    <w:rsid w:val="00873BF9"/>
    <w:rsid w:val="00897F1F"/>
    <w:rsid w:val="008C2F0C"/>
    <w:rsid w:val="008E6708"/>
    <w:rsid w:val="008E72D2"/>
    <w:rsid w:val="00904883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AB7B93"/>
    <w:rsid w:val="00B40795"/>
    <w:rsid w:val="00B51B37"/>
    <w:rsid w:val="00B56591"/>
    <w:rsid w:val="00B56966"/>
    <w:rsid w:val="00B66337"/>
    <w:rsid w:val="00B82C0D"/>
    <w:rsid w:val="00B91BBE"/>
    <w:rsid w:val="00B972F5"/>
    <w:rsid w:val="00BA109A"/>
    <w:rsid w:val="00BA2152"/>
    <w:rsid w:val="00BA655A"/>
    <w:rsid w:val="00BC5ED7"/>
    <w:rsid w:val="00C238A1"/>
    <w:rsid w:val="00C240CD"/>
    <w:rsid w:val="00C566F8"/>
    <w:rsid w:val="00C84BD0"/>
    <w:rsid w:val="00C95AF7"/>
    <w:rsid w:val="00CC6CD9"/>
    <w:rsid w:val="00CF2297"/>
    <w:rsid w:val="00D0257F"/>
    <w:rsid w:val="00D06552"/>
    <w:rsid w:val="00D114F1"/>
    <w:rsid w:val="00D12544"/>
    <w:rsid w:val="00D20C3A"/>
    <w:rsid w:val="00D33E4A"/>
    <w:rsid w:val="00D4430C"/>
    <w:rsid w:val="00DA168F"/>
    <w:rsid w:val="00DA305C"/>
    <w:rsid w:val="00DB50A1"/>
    <w:rsid w:val="00DB5EC0"/>
    <w:rsid w:val="00DE5888"/>
    <w:rsid w:val="00DF5D19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13DF8"/>
    <w:rsid w:val="00F678F8"/>
    <w:rsid w:val="00F7336A"/>
    <w:rsid w:val="00F74192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5</TotalTime>
  <Pages>5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5</cp:revision>
  <cp:lastPrinted>2024-03-16T01:25:00Z</cp:lastPrinted>
  <dcterms:created xsi:type="dcterms:W3CDTF">2026-05-15T04:44:00Z</dcterms:created>
  <dcterms:modified xsi:type="dcterms:W3CDTF">2026-05-21T10:03:00Z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